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5B35" w:rsidRPr="004E2BD7" w:rsidRDefault="00755B35" w:rsidP="00377278">
      <w:pPr>
        <w:pStyle w:val="GELParrafo"/>
        <w:rPr>
          <w:lang w:val="es-CO"/>
        </w:rPr>
      </w:pPr>
    </w:p>
    <w:p w:rsidR="00A72BDC" w:rsidRPr="004E2BD7" w:rsidRDefault="00A72BDC" w:rsidP="006A686F">
      <w:pPr>
        <w:pStyle w:val="GELParrafo"/>
        <w:rPr>
          <w:lang w:val="es-CO"/>
        </w:rPr>
      </w:pPr>
    </w:p>
    <w:p w:rsidR="00A72BDC" w:rsidRPr="004E2BD7" w:rsidRDefault="00A72BDC" w:rsidP="006A686F">
      <w:pPr>
        <w:pStyle w:val="GELParrafo"/>
        <w:rPr>
          <w:lang w:val="es-CO"/>
        </w:rPr>
      </w:pPr>
    </w:p>
    <w:p w:rsidR="00A72BDC" w:rsidRPr="00EE57E3" w:rsidRDefault="00D60C3F" w:rsidP="006A686F">
      <w:pPr>
        <w:pStyle w:val="GELParrafo"/>
        <w:rPr>
          <w:lang w:val="es-CO"/>
        </w:rPr>
      </w:pPr>
      <w:r w:rsidRPr="004A0980">
        <w:rPr>
          <w:noProof/>
          <w:szCs w:val="16"/>
          <w:lang w:val="es-CO" w:eastAsia="es-CO"/>
        </w:rPr>
        <w:drawing>
          <wp:anchor distT="0" distB="0" distL="114300" distR="114300" simplePos="0" relativeHeight="251659264" behindDoc="0" locked="0" layoutInCell="1" allowOverlap="1" wp14:anchorId="39FAC74C" wp14:editId="64BC7A96">
            <wp:simplePos x="0" y="0"/>
            <wp:positionH relativeFrom="column">
              <wp:posOffset>3453765</wp:posOffset>
            </wp:positionH>
            <wp:positionV relativeFrom="paragraph">
              <wp:posOffset>218440</wp:posOffset>
            </wp:positionV>
            <wp:extent cx="2628900" cy="657225"/>
            <wp:effectExtent l="0" t="0" r="0" b="9525"/>
            <wp:wrapNone/>
            <wp:docPr id="10" name="Imagen 10" descr="vive digital logo 2012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ve digital logo 2012-0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26A1">
        <w:rPr>
          <w:noProof/>
          <w:lang w:val="es-CO" w:eastAsia="es-CO"/>
        </w:rPr>
        <w:drawing>
          <wp:inline distT="0" distB="0" distL="0" distR="0" wp14:anchorId="2DB7AD60" wp14:editId="7A831064">
            <wp:extent cx="2974975" cy="78676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975" cy="786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72BDC" w:rsidRPr="00EE57E3" w:rsidRDefault="00A72BDC" w:rsidP="00377278">
      <w:pPr>
        <w:pStyle w:val="GELParrafo"/>
        <w:ind w:left="709"/>
        <w:rPr>
          <w:lang w:val="es-CO"/>
        </w:rPr>
      </w:pPr>
    </w:p>
    <w:p w:rsidR="00755B35" w:rsidRPr="00EE57E3" w:rsidRDefault="00755B35" w:rsidP="006A686F">
      <w:pPr>
        <w:pStyle w:val="GELParrafo"/>
        <w:rPr>
          <w:lang w:val="es-CO"/>
        </w:rPr>
      </w:pPr>
    </w:p>
    <w:p w:rsidR="00605CAC" w:rsidRPr="00EE57E3" w:rsidRDefault="00605CAC">
      <w:pPr>
        <w:rPr>
          <w:lang w:val="es-CO"/>
        </w:rPr>
      </w:pPr>
    </w:p>
    <w:p w:rsidR="00605CAC" w:rsidRPr="00EE57E3" w:rsidRDefault="00605CAC">
      <w:pPr>
        <w:rPr>
          <w:lang w:val="es-CO"/>
        </w:rPr>
      </w:pPr>
    </w:p>
    <w:p w:rsidR="00123661" w:rsidRPr="00EE57E3" w:rsidRDefault="00123661">
      <w:pPr>
        <w:rPr>
          <w:lang w:val="es-CO"/>
        </w:rPr>
      </w:pPr>
    </w:p>
    <w:p w:rsidR="00123661" w:rsidRPr="00EE57E3" w:rsidRDefault="00123661">
      <w:pPr>
        <w:rPr>
          <w:lang w:val="es-CO"/>
        </w:rPr>
      </w:pPr>
    </w:p>
    <w:p w:rsidR="00605CAC" w:rsidRPr="00EE57E3" w:rsidRDefault="00605CAC">
      <w:pPr>
        <w:rPr>
          <w:lang w:val="es-CO"/>
        </w:rPr>
      </w:pPr>
    </w:p>
    <w:p w:rsidR="00EB173D" w:rsidRPr="00EE57E3" w:rsidRDefault="00EB173D">
      <w:pPr>
        <w:rPr>
          <w:lang w:val="es-CO"/>
        </w:rPr>
      </w:pPr>
    </w:p>
    <w:p w:rsidR="00AE713D" w:rsidRPr="00EE57E3" w:rsidRDefault="00107410" w:rsidP="00AE713D">
      <w:pPr>
        <w:pStyle w:val="GELPortadacontenido"/>
        <w:jc w:val="left"/>
        <w:rPr>
          <w:lang w:val="es-CO"/>
        </w:rPr>
      </w:pPr>
      <w:r w:rsidRPr="004A0980">
        <w:rPr>
          <w:rFonts w:cs="Arial"/>
          <w:noProof/>
          <w:lang w:val="es-CO" w:eastAsia="es-CO"/>
        </w:rPr>
        <w:t xml:space="preserve">       </w:t>
      </w:r>
      <w:r w:rsidR="00936EF4" w:rsidRPr="002F26A1">
        <w:rPr>
          <w:rFonts w:cs="Arial"/>
          <w:noProof/>
          <w:lang w:val="es-CO" w:eastAsia="es-CO"/>
        </w:rPr>
        <w:t xml:space="preserve"> </w:t>
      </w:r>
      <w:r w:rsidRPr="004A0980">
        <w:rPr>
          <w:rFonts w:cs="Arial"/>
          <w:noProof/>
          <w:lang w:val="es-CO" w:eastAsia="es-CO"/>
        </w:rPr>
        <w:t xml:space="preserve">  </w:t>
      </w:r>
      <w:r w:rsidR="00E50D40" w:rsidRPr="00927EF4">
        <w:rPr>
          <w:rFonts w:cs="Arial"/>
          <w:noProof/>
          <w:lang w:val="es-CO" w:eastAsia="es-CO"/>
        </w:rPr>
        <w:drawing>
          <wp:inline distT="0" distB="0" distL="0" distR="0" wp14:anchorId="1118C856" wp14:editId="7ECA5664">
            <wp:extent cx="690880" cy="34036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34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0980">
        <w:rPr>
          <w:rFonts w:cs="Arial"/>
          <w:noProof/>
          <w:lang w:val="es-CO" w:eastAsia="es-CO"/>
        </w:rPr>
        <w:t xml:space="preserve">           </w:t>
      </w:r>
      <w:r w:rsidR="00E50D40" w:rsidRPr="00927EF4">
        <w:rPr>
          <w:rFonts w:cs="Arial"/>
          <w:noProof/>
          <w:lang w:val="es-CO" w:eastAsia="es-CO"/>
        </w:rPr>
        <w:drawing>
          <wp:inline distT="0" distB="0" distL="0" distR="0" wp14:anchorId="336141A6" wp14:editId="352058CB">
            <wp:extent cx="999490" cy="34036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490" cy="34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0980">
        <w:rPr>
          <w:rFonts w:cs="Arial"/>
          <w:noProof/>
          <w:lang w:val="es-CO" w:eastAsia="es-CO"/>
        </w:rPr>
        <w:t xml:space="preserve">          </w:t>
      </w:r>
      <w:r w:rsidR="00E50D40" w:rsidRPr="00927EF4">
        <w:rPr>
          <w:rFonts w:cs="Arial"/>
          <w:noProof/>
          <w:lang w:val="es-CO" w:eastAsia="es-CO"/>
        </w:rPr>
        <w:drawing>
          <wp:inline distT="0" distB="0" distL="0" distR="0" wp14:anchorId="34FB3545" wp14:editId="24376385">
            <wp:extent cx="935355" cy="266065"/>
            <wp:effectExtent l="0" t="0" r="0" b="635"/>
            <wp:docPr id="3" name="Imagen 3" descr="Logo ubiqua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go ubiquand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6EF4" w:rsidRPr="004A0980">
        <w:rPr>
          <w:rFonts w:cs="Arial"/>
          <w:noProof/>
          <w:lang w:val="es-CO" w:eastAsia="es-CO"/>
        </w:rPr>
        <w:t xml:space="preserve">        </w:t>
      </w:r>
    </w:p>
    <w:p w:rsidR="002939F4" w:rsidRPr="00EE57E3" w:rsidRDefault="002939F4" w:rsidP="002939F4">
      <w:pPr>
        <w:pStyle w:val="GELPortadacontenido"/>
        <w:rPr>
          <w:lang w:val="es-CO"/>
        </w:rPr>
      </w:pPr>
      <w:r w:rsidRPr="00EE57E3">
        <w:rPr>
          <w:lang w:val="es-CO"/>
        </w:rPr>
        <w:t>INFORME MENSUAL DE GESTIÓN CONTRATO Nº. 000532</w:t>
      </w:r>
    </w:p>
    <w:p w:rsidR="002939F4" w:rsidRPr="00EE57E3" w:rsidRDefault="00B24B8F" w:rsidP="002939F4">
      <w:pPr>
        <w:pStyle w:val="GELPortadacontenido"/>
        <w:rPr>
          <w:lang w:val="es-CO"/>
        </w:rPr>
      </w:pPr>
      <w:r>
        <w:rPr>
          <w:lang w:val="es-CO"/>
        </w:rPr>
        <w:t>SOLUCIONES MÓ</w:t>
      </w:r>
      <w:r w:rsidR="002939F4" w:rsidRPr="00EE57E3">
        <w:rPr>
          <w:lang w:val="es-CO"/>
        </w:rPr>
        <w:t>VILES</w:t>
      </w:r>
      <w:r w:rsidR="000D3083" w:rsidRPr="00EE57E3">
        <w:rPr>
          <w:lang w:val="es-CO"/>
        </w:rPr>
        <w:t xml:space="preserve"> </w:t>
      </w:r>
      <w:r w:rsidR="002939F4" w:rsidRPr="00EE57E3">
        <w:rPr>
          <w:lang w:val="es-CO"/>
        </w:rPr>
        <w:t>4</w:t>
      </w:r>
    </w:p>
    <w:p w:rsidR="002939F4" w:rsidRPr="00EE57E3" w:rsidRDefault="002939F4" w:rsidP="002939F4">
      <w:pPr>
        <w:pStyle w:val="GELPortadacontenido"/>
        <w:rPr>
          <w:lang w:val="es-CO"/>
        </w:rPr>
      </w:pPr>
      <w:r w:rsidRPr="00EE57E3">
        <w:rPr>
          <w:lang w:val="es-CO"/>
        </w:rPr>
        <w:t>CORRESPONDIENTE A</w:t>
      </w:r>
    </w:p>
    <w:p w:rsidR="002939F4" w:rsidRPr="00EE57E3" w:rsidRDefault="004E6B62" w:rsidP="002939F4">
      <w:pPr>
        <w:pStyle w:val="GELPortadatitulo"/>
        <w:ind w:left="-426"/>
        <w:rPr>
          <w:lang w:val="es-CO"/>
        </w:rPr>
      </w:pPr>
      <w:r w:rsidRPr="00EE57E3">
        <w:rPr>
          <w:lang w:val="es-CO"/>
        </w:rPr>
        <w:t>marzo</w:t>
      </w:r>
      <w:r w:rsidR="002939F4" w:rsidRPr="00EE57E3">
        <w:rPr>
          <w:lang w:val="es-CO"/>
        </w:rPr>
        <w:t xml:space="preserve"> DE 201</w:t>
      </w:r>
      <w:r w:rsidR="00965242" w:rsidRPr="00EE57E3">
        <w:rPr>
          <w:lang w:val="es-CO"/>
        </w:rPr>
        <w:t>4</w:t>
      </w:r>
      <w:r w:rsidR="002939F4" w:rsidRPr="00EE57E3">
        <w:rPr>
          <w:color w:val="365F91" w:themeColor="accent1" w:themeShade="BF"/>
          <w:lang w:val="es-CO"/>
        </w:rPr>
        <w:t xml:space="preserve"> </w:t>
      </w:r>
    </w:p>
    <w:p w:rsidR="002939F4" w:rsidRPr="00EE57E3" w:rsidRDefault="002939F4" w:rsidP="002939F4">
      <w:pPr>
        <w:pStyle w:val="GELPortadacontenido"/>
        <w:rPr>
          <w:lang w:val="es-CO"/>
        </w:rPr>
      </w:pPr>
      <w:r w:rsidRPr="00EE57E3">
        <w:rPr>
          <w:lang w:val="es-CO"/>
        </w:rPr>
        <w:t>Soluciones y Servicios Tecnológicos</w:t>
      </w:r>
    </w:p>
    <w:p w:rsidR="002939F4" w:rsidRPr="00EE57E3" w:rsidRDefault="002939F4" w:rsidP="002939F4">
      <w:pPr>
        <w:pStyle w:val="GELPortadacontenido"/>
        <w:rPr>
          <w:lang w:val="es-CO"/>
        </w:rPr>
      </w:pPr>
      <w:r w:rsidRPr="00EE57E3">
        <w:rPr>
          <w:lang w:val="es-CO"/>
        </w:rPr>
        <w:t>Dirección de Gobierno en línea</w:t>
      </w:r>
    </w:p>
    <w:p w:rsidR="002939F4" w:rsidRPr="00EE57E3" w:rsidRDefault="002939F4" w:rsidP="002939F4">
      <w:pPr>
        <w:pStyle w:val="GELPortadacontenido"/>
        <w:rPr>
          <w:sz w:val="22"/>
          <w:lang w:val="es-CO"/>
        </w:rPr>
      </w:pPr>
      <w:r w:rsidRPr="00EE57E3">
        <w:rPr>
          <w:sz w:val="22"/>
          <w:lang w:val="es-CO"/>
        </w:rPr>
        <w:t>@República de Colombia – Derechos Reservados</w:t>
      </w:r>
    </w:p>
    <w:p w:rsidR="00CA334C" w:rsidRPr="00EE57E3" w:rsidRDefault="00CA334C" w:rsidP="00605CAC">
      <w:pPr>
        <w:pStyle w:val="GELPortadacontenido"/>
        <w:rPr>
          <w:sz w:val="22"/>
          <w:lang w:val="es-CO"/>
        </w:rPr>
      </w:pPr>
    </w:p>
    <w:p w:rsidR="00CA334C" w:rsidRPr="00EE57E3" w:rsidRDefault="00CA334C" w:rsidP="00CA334C">
      <w:pPr>
        <w:rPr>
          <w:lang w:val="es-CO"/>
        </w:rPr>
      </w:pPr>
    </w:p>
    <w:p w:rsidR="0085186F" w:rsidRPr="00EE57E3" w:rsidRDefault="0085186F">
      <w:pPr>
        <w:rPr>
          <w:lang w:val="es-CO"/>
        </w:rPr>
      </w:pPr>
    </w:p>
    <w:p w:rsidR="0085186F" w:rsidRPr="00EE57E3" w:rsidRDefault="0085186F" w:rsidP="0085186F">
      <w:pPr>
        <w:rPr>
          <w:lang w:val="es-CO"/>
        </w:rPr>
      </w:pPr>
    </w:p>
    <w:p w:rsidR="0085186F" w:rsidRPr="00EE57E3" w:rsidRDefault="0085186F" w:rsidP="0085186F">
      <w:pPr>
        <w:rPr>
          <w:lang w:val="es-CO"/>
        </w:rPr>
      </w:pPr>
    </w:p>
    <w:p w:rsidR="0085186F" w:rsidRPr="00EE57E3" w:rsidRDefault="0085186F" w:rsidP="0085186F">
      <w:pPr>
        <w:rPr>
          <w:lang w:val="es-CO"/>
        </w:rPr>
      </w:pPr>
    </w:p>
    <w:p w:rsidR="0085186F" w:rsidRPr="00EE57E3" w:rsidRDefault="0085186F" w:rsidP="0085186F">
      <w:pPr>
        <w:rPr>
          <w:lang w:val="es-CO"/>
        </w:rPr>
      </w:pPr>
    </w:p>
    <w:p w:rsidR="0085186F" w:rsidRPr="00EE57E3" w:rsidRDefault="0085186F" w:rsidP="0085186F">
      <w:pPr>
        <w:rPr>
          <w:lang w:val="es-CO"/>
        </w:rPr>
      </w:pPr>
    </w:p>
    <w:p w:rsidR="0085186F" w:rsidRPr="00EE57E3" w:rsidRDefault="0085186F" w:rsidP="0085186F">
      <w:pPr>
        <w:rPr>
          <w:lang w:val="es-CO"/>
        </w:rPr>
      </w:pPr>
    </w:p>
    <w:p w:rsidR="0085186F" w:rsidRPr="00EE57E3" w:rsidRDefault="0085186F" w:rsidP="0085186F">
      <w:pPr>
        <w:rPr>
          <w:lang w:val="es-CO"/>
        </w:rPr>
      </w:pPr>
    </w:p>
    <w:p w:rsidR="00E80AF2" w:rsidRPr="00EE57E3" w:rsidRDefault="00E80AF2" w:rsidP="0085186F">
      <w:pPr>
        <w:rPr>
          <w:lang w:val="es-CO"/>
        </w:rPr>
      </w:pPr>
    </w:p>
    <w:p w:rsidR="0085186F" w:rsidRPr="00EE57E3" w:rsidRDefault="0085186F">
      <w:pPr>
        <w:rPr>
          <w:lang w:val="es-CO"/>
        </w:rPr>
      </w:pPr>
    </w:p>
    <w:p w:rsidR="002939F4" w:rsidRPr="00EE57E3" w:rsidRDefault="002939F4">
      <w:pPr>
        <w:rPr>
          <w:lang w:val="es-CO"/>
        </w:rPr>
      </w:pPr>
    </w:p>
    <w:p w:rsidR="002939F4" w:rsidRPr="00EE57E3" w:rsidRDefault="00FF05F9" w:rsidP="002939F4">
      <w:pPr>
        <w:pStyle w:val="GELParrafo"/>
        <w:spacing w:before="0"/>
        <w:jc w:val="center"/>
        <w:rPr>
          <w:sz w:val="20"/>
          <w:szCs w:val="20"/>
          <w:lang w:val="es-CO"/>
        </w:rPr>
      </w:pPr>
      <w:r w:rsidRPr="00EE57E3">
        <w:rPr>
          <w:sz w:val="20"/>
          <w:szCs w:val="20"/>
          <w:lang w:val="es-CO"/>
        </w:rPr>
        <w:t>Bogotá</w:t>
      </w:r>
      <w:r w:rsidR="0085186F" w:rsidRPr="00EE57E3">
        <w:rPr>
          <w:sz w:val="20"/>
          <w:szCs w:val="20"/>
          <w:lang w:val="es-CO"/>
        </w:rPr>
        <w:t xml:space="preserve"> DC, </w:t>
      </w:r>
      <w:r w:rsidR="004E6B62" w:rsidRPr="00EE57E3">
        <w:rPr>
          <w:sz w:val="20"/>
          <w:szCs w:val="20"/>
          <w:lang w:val="es-CO"/>
        </w:rPr>
        <w:t>abril</w:t>
      </w:r>
      <w:r w:rsidR="0085186F" w:rsidRPr="00EE57E3">
        <w:rPr>
          <w:color w:val="365F91" w:themeColor="accent1" w:themeShade="BF"/>
          <w:sz w:val="20"/>
          <w:szCs w:val="20"/>
          <w:lang w:val="es-CO"/>
        </w:rPr>
        <w:t xml:space="preserve"> </w:t>
      </w:r>
      <w:r w:rsidRPr="00EE57E3">
        <w:rPr>
          <w:sz w:val="20"/>
          <w:szCs w:val="20"/>
          <w:lang w:val="es-CO"/>
        </w:rPr>
        <w:t>de</w:t>
      </w:r>
      <w:r w:rsidR="0085186F" w:rsidRPr="00EE57E3">
        <w:rPr>
          <w:sz w:val="20"/>
          <w:szCs w:val="20"/>
          <w:lang w:val="es-CO"/>
        </w:rPr>
        <w:t xml:space="preserve"> </w:t>
      </w:r>
      <w:r w:rsidR="00F4657A" w:rsidRPr="00EE57E3">
        <w:rPr>
          <w:color w:val="365F91" w:themeColor="accent1" w:themeShade="BF"/>
          <w:sz w:val="20"/>
          <w:szCs w:val="20"/>
          <w:lang w:val="es-CO"/>
        </w:rPr>
        <w:t xml:space="preserve"> </w:t>
      </w:r>
      <w:r w:rsidR="001907B9" w:rsidRPr="00EE57E3">
        <w:rPr>
          <w:sz w:val="20"/>
          <w:szCs w:val="20"/>
          <w:lang w:val="es-CO"/>
        </w:rPr>
        <w:t>201</w:t>
      </w:r>
      <w:r w:rsidR="00C04941" w:rsidRPr="00EE57E3">
        <w:rPr>
          <w:sz w:val="20"/>
          <w:szCs w:val="20"/>
          <w:lang w:val="es-CO"/>
        </w:rPr>
        <w:t>4</w:t>
      </w:r>
    </w:p>
    <w:p w:rsidR="004F18CC" w:rsidRPr="00EE57E3" w:rsidRDefault="00D60C3F" w:rsidP="002939F4">
      <w:pPr>
        <w:pStyle w:val="GELParrafo"/>
        <w:spacing w:before="0"/>
        <w:jc w:val="center"/>
        <w:rPr>
          <w:rFonts w:ascii="Tahoma" w:hAnsi="Tahoma" w:cs="Tahoma"/>
          <w:sz w:val="20"/>
          <w:szCs w:val="20"/>
          <w:lang w:val="es-CO"/>
        </w:rPr>
      </w:pPr>
      <w:r w:rsidRPr="004A0980">
        <w:rPr>
          <w:noProof/>
          <w:lang w:val="es-CO" w:eastAsia="es-CO"/>
        </w:rPr>
        <w:drawing>
          <wp:inline distT="0" distB="0" distL="0" distR="0" wp14:anchorId="7BF1BBC8" wp14:editId="03BDD907">
            <wp:extent cx="1802130" cy="581332"/>
            <wp:effectExtent l="0" t="0" r="7620" b="9525"/>
            <wp:docPr id="21" name="Imagen 21" descr="Descripción: Manual mintic PROSPERIDAD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ción: Manual mintic PROSPERIDAD-2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130" cy="58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18CC" w:rsidRPr="00EE57E3">
        <w:rPr>
          <w:rFonts w:ascii="Tahoma" w:hAnsi="Tahoma" w:cs="Tahoma"/>
          <w:sz w:val="20"/>
          <w:szCs w:val="20"/>
          <w:lang w:val="es-CO"/>
        </w:rPr>
        <w:br w:type="page"/>
      </w:r>
    </w:p>
    <w:p w:rsidR="00F41DF6" w:rsidRPr="00EE57E3" w:rsidRDefault="00F41DF6" w:rsidP="006F72F9">
      <w:pPr>
        <w:pStyle w:val="GELTtulogen"/>
        <w:rPr>
          <w:lang w:val="es-CO"/>
        </w:rPr>
      </w:pPr>
      <w:r w:rsidRPr="00EE57E3">
        <w:rPr>
          <w:lang w:val="es-CO"/>
        </w:rPr>
        <w:lastRenderedPageBreak/>
        <w:t>FORMATO PRELIMINAR AL DOCUMENTO</w:t>
      </w:r>
    </w:p>
    <w:tbl>
      <w:tblPr>
        <w:tblW w:w="9972" w:type="dxa"/>
        <w:jc w:val="center"/>
        <w:tblInd w:w="-1" w:type="dxa"/>
        <w:tblBorders>
          <w:insideH w:val="single" w:sz="18" w:space="0" w:color="FFFFFF"/>
          <w:insideV w:val="single" w:sz="18" w:space="0" w:color="FFFFFF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65"/>
        <w:gridCol w:w="1320"/>
        <w:gridCol w:w="1134"/>
        <w:gridCol w:w="1417"/>
        <w:gridCol w:w="44"/>
        <w:gridCol w:w="808"/>
        <w:gridCol w:w="558"/>
        <w:gridCol w:w="2326"/>
      </w:tblGrid>
      <w:tr w:rsidR="008622C8" w:rsidRPr="004A0980" w:rsidTr="008622C8">
        <w:trPr>
          <w:jc w:val="center"/>
        </w:trPr>
        <w:tc>
          <w:tcPr>
            <w:tcW w:w="2365" w:type="dxa"/>
            <w:tcBorders>
              <w:top w:val="nil"/>
              <w:left w:val="nil"/>
              <w:bottom w:val="single" w:sz="18" w:space="0" w:color="FFFFFF"/>
              <w:right w:val="single" w:sz="18" w:space="0" w:color="FFFFFF"/>
            </w:tcBorders>
            <w:shd w:val="pct20" w:color="000000" w:fill="FFFFFF"/>
            <w:vAlign w:val="center"/>
            <w:hideMark/>
          </w:tcPr>
          <w:p w:rsidR="008622C8" w:rsidRPr="00EE57E3" w:rsidRDefault="003E1410">
            <w:pPr>
              <w:tabs>
                <w:tab w:val="left" w:pos="2880"/>
              </w:tabs>
              <w:ind w:right="178"/>
              <w:rPr>
                <w:rFonts w:ascii="Tahoma" w:hAnsi="Tahoma" w:cs="Tahoma"/>
                <w:color w:val="000000"/>
                <w:sz w:val="19"/>
                <w:szCs w:val="19"/>
                <w:lang w:val="es-CO"/>
              </w:rPr>
            </w:pPr>
            <w:r w:rsidRPr="00EE57E3">
              <w:rPr>
                <w:rFonts w:ascii="Tahoma" w:hAnsi="Tahoma" w:cs="Tahoma"/>
                <w:color w:val="000000"/>
                <w:sz w:val="19"/>
                <w:szCs w:val="19"/>
                <w:lang w:val="es-CO"/>
              </w:rPr>
              <w:t>Título:</w:t>
            </w:r>
          </w:p>
        </w:tc>
        <w:tc>
          <w:tcPr>
            <w:tcW w:w="7607" w:type="dxa"/>
            <w:gridSpan w:val="7"/>
            <w:tcBorders>
              <w:top w:val="nil"/>
              <w:left w:val="single" w:sz="18" w:space="0" w:color="FFFFFF"/>
              <w:bottom w:val="single" w:sz="18" w:space="0" w:color="FFFFFF"/>
              <w:right w:val="nil"/>
            </w:tcBorders>
            <w:shd w:val="pct20" w:color="000000" w:fill="FFFFFF"/>
          </w:tcPr>
          <w:p w:rsidR="008622C8" w:rsidRPr="00B24B8F" w:rsidRDefault="003E1410" w:rsidP="004E6B62">
            <w:pPr>
              <w:spacing w:before="60"/>
              <w:ind w:right="204"/>
              <w:jc w:val="both"/>
              <w:rPr>
                <w:rFonts w:ascii="Arial" w:hAnsi="Arial" w:cs="Arial"/>
                <w:sz w:val="19"/>
                <w:szCs w:val="19"/>
                <w:lang w:val="es-CO"/>
              </w:rPr>
            </w:pPr>
            <w:r w:rsidRPr="00B24B8F">
              <w:rPr>
                <w:rFonts w:ascii="Arial" w:hAnsi="Arial" w:cs="Arial"/>
                <w:sz w:val="19"/>
                <w:szCs w:val="19"/>
                <w:lang w:val="es-CO"/>
              </w:rPr>
              <w:t xml:space="preserve">INFORME MENSUAL DE GESTIÓN </w:t>
            </w:r>
            <w:r w:rsidR="00871EE8" w:rsidRPr="00B24B8F">
              <w:rPr>
                <w:rFonts w:ascii="Arial" w:hAnsi="Arial" w:cs="Arial"/>
                <w:sz w:val="19"/>
                <w:szCs w:val="19"/>
                <w:lang w:val="es-CO"/>
              </w:rPr>
              <w:t xml:space="preserve">PROYECTO </w:t>
            </w:r>
            <w:r w:rsidR="00D60C3F" w:rsidRPr="00B24B8F">
              <w:rPr>
                <w:rFonts w:ascii="Arial" w:hAnsi="Arial" w:cs="Arial"/>
                <w:sz w:val="19"/>
                <w:szCs w:val="19"/>
                <w:lang w:val="es-CO"/>
              </w:rPr>
              <w:t>SOLUCIONES MOVILES 4</w:t>
            </w:r>
            <w:r w:rsidR="008A076D" w:rsidRPr="00B24B8F">
              <w:rPr>
                <w:rFonts w:ascii="Arial" w:hAnsi="Arial" w:cs="Arial"/>
                <w:sz w:val="19"/>
                <w:szCs w:val="19"/>
                <w:lang w:val="es-CO"/>
              </w:rPr>
              <w:t xml:space="preserve"> </w:t>
            </w:r>
            <w:r w:rsidRPr="00B24B8F">
              <w:rPr>
                <w:rFonts w:ascii="Arial" w:hAnsi="Arial" w:cs="Arial"/>
                <w:sz w:val="19"/>
                <w:szCs w:val="19"/>
                <w:lang w:val="es-CO"/>
              </w:rPr>
              <w:t>CONTRATO Nº 000532 DE 2011</w:t>
            </w:r>
            <w:r w:rsidR="008A076D" w:rsidRPr="00B24B8F">
              <w:rPr>
                <w:rFonts w:ascii="Arial" w:hAnsi="Arial" w:cs="Arial"/>
                <w:sz w:val="19"/>
                <w:szCs w:val="19"/>
                <w:lang w:val="es-CO"/>
              </w:rPr>
              <w:t xml:space="preserve"> </w:t>
            </w:r>
            <w:r w:rsidRPr="00B24B8F">
              <w:rPr>
                <w:rFonts w:ascii="Arial" w:hAnsi="Arial" w:cs="Arial"/>
                <w:sz w:val="19"/>
                <w:szCs w:val="19"/>
                <w:lang w:val="es-CO"/>
              </w:rPr>
              <w:t>CORRESPONDIENTE</w:t>
            </w:r>
            <w:r w:rsidR="008A076D" w:rsidRPr="00B24B8F">
              <w:rPr>
                <w:rFonts w:ascii="Arial" w:hAnsi="Arial" w:cs="Arial"/>
                <w:sz w:val="19"/>
                <w:szCs w:val="19"/>
                <w:lang w:val="es-CO"/>
              </w:rPr>
              <w:t xml:space="preserve"> </w:t>
            </w:r>
            <w:r w:rsidR="00901189" w:rsidRPr="00B24B8F">
              <w:rPr>
                <w:rFonts w:ascii="Arial" w:hAnsi="Arial" w:cs="Arial"/>
                <w:sz w:val="19"/>
                <w:szCs w:val="19"/>
                <w:lang w:val="es-CO"/>
              </w:rPr>
              <w:t>A</w:t>
            </w:r>
            <w:r w:rsidR="008A076D" w:rsidRPr="00B24B8F">
              <w:rPr>
                <w:rFonts w:ascii="Arial" w:hAnsi="Arial" w:cs="Arial"/>
                <w:sz w:val="19"/>
                <w:szCs w:val="19"/>
                <w:lang w:val="es-CO"/>
              </w:rPr>
              <w:t xml:space="preserve"> </w:t>
            </w:r>
            <w:r w:rsidR="004E6B62" w:rsidRPr="00B24B8F">
              <w:rPr>
                <w:rFonts w:ascii="Arial" w:hAnsi="Arial" w:cs="Arial"/>
                <w:sz w:val="19"/>
                <w:szCs w:val="19"/>
                <w:lang w:val="es-CO"/>
              </w:rPr>
              <w:t>MARZO</w:t>
            </w:r>
            <w:r w:rsidR="00894DBD" w:rsidRPr="00B24B8F">
              <w:rPr>
                <w:rFonts w:ascii="Arial" w:hAnsi="Arial" w:cs="Arial"/>
                <w:color w:val="365F91" w:themeColor="accent1" w:themeShade="BF"/>
                <w:sz w:val="19"/>
                <w:szCs w:val="19"/>
                <w:lang w:val="es-CO"/>
              </w:rPr>
              <w:t xml:space="preserve"> </w:t>
            </w:r>
            <w:r w:rsidR="00894DBD" w:rsidRPr="00B24B8F">
              <w:rPr>
                <w:rFonts w:ascii="Arial" w:hAnsi="Arial" w:cs="Arial"/>
                <w:sz w:val="19"/>
                <w:szCs w:val="19"/>
                <w:lang w:val="es-CO"/>
              </w:rPr>
              <w:t xml:space="preserve">DE </w:t>
            </w:r>
            <w:r w:rsidR="00FC425F" w:rsidRPr="00B24B8F">
              <w:rPr>
                <w:rFonts w:ascii="Arial" w:hAnsi="Arial" w:cs="Arial"/>
                <w:sz w:val="19"/>
                <w:szCs w:val="19"/>
                <w:lang w:val="es-CO"/>
              </w:rPr>
              <w:t>201</w:t>
            </w:r>
            <w:r w:rsidR="00965242" w:rsidRPr="00B24B8F">
              <w:rPr>
                <w:rFonts w:ascii="Arial" w:hAnsi="Arial" w:cs="Arial"/>
                <w:sz w:val="19"/>
                <w:szCs w:val="19"/>
                <w:lang w:val="es-CO"/>
              </w:rPr>
              <w:t>4</w:t>
            </w:r>
          </w:p>
        </w:tc>
      </w:tr>
      <w:tr w:rsidR="008622C8" w:rsidRPr="004A0980" w:rsidTr="00FF05F9">
        <w:trPr>
          <w:jc w:val="center"/>
        </w:trPr>
        <w:tc>
          <w:tcPr>
            <w:tcW w:w="2365" w:type="dxa"/>
            <w:tcBorders>
              <w:top w:val="single" w:sz="18" w:space="0" w:color="FFFFFF"/>
              <w:left w:val="nil"/>
              <w:bottom w:val="single" w:sz="18" w:space="0" w:color="FFFFFF"/>
              <w:right w:val="single" w:sz="18" w:space="0" w:color="FFFFFF"/>
            </w:tcBorders>
            <w:shd w:val="pct5" w:color="000000" w:fill="FFFFFF"/>
            <w:vAlign w:val="center"/>
            <w:hideMark/>
          </w:tcPr>
          <w:p w:rsidR="008622C8" w:rsidRPr="00EE57E3" w:rsidRDefault="003E1410" w:rsidP="00901189">
            <w:pPr>
              <w:tabs>
                <w:tab w:val="left" w:pos="2880"/>
              </w:tabs>
              <w:ind w:right="178"/>
              <w:rPr>
                <w:rFonts w:ascii="Tahoma" w:hAnsi="Tahoma" w:cs="Tahoma"/>
                <w:color w:val="000000"/>
                <w:sz w:val="19"/>
                <w:szCs w:val="19"/>
                <w:lang w:val="es-CO"/>
              </w:rPr>
            </w:pPr>
            <w:r w:rsidRPr="00EE57E3">
              <w:rPr>
                <w:rFonts w:ascii="Tahoma" w:hAnsi="Tahoma" w:cs="Tahoma"/>
                <w:color w:val="000000"/>
                <w:sz w:val="19"/>
                <w:szCs w:val="19"/>
                <w:lang w:val="es-CO"/>
              </w:rPr>
              <w:t>Fecha:</w:t>
            </w:r>
          </w:p>
        </w:tc>
        <w:tc>
          <w:tcPr>
            <w:tcW w:w="7607" w:type="dxa"/>
            <w:gridSpan w:val="7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5" w:color="000000" w:fill="FFFFFF"/>
            <w:vAlign w:val="center"/>
          </w:tcPr>
          <w:p w:rsidR="008622C8" w:rsidRPr="00B24B8F" w:rsidRDefault="00FC425F" w:rsidP="00871EE8">
            <w:pPr>
              <w:tabs>
                <w:tab w:val="left" w:pos="2880"/>
              </w:tabs>
              <w:ind w:left="357" w:right="176" w:hanging="357"/>
              <w:rPr>
                <w:rFonts w:ascii="Arial" w:hAnsi="Arial" w:cs="Arial"/>
                <w:color w:val="000000"/>
                <w:sz w:val="19"/>
                <w:szCs w:val="19"/>
                <w:lang w:val="es-CO"/>
              </w:rPr>
            </w:pPr>
            <w:r w:rsidRPr="00B24B8F">
              <w:rPr>
                <w:rFonts w:ascii="Arial" w:hAnsi="Arial" w:cs="Arial"/>
                <w:sz w:val="19"/>
                <w:szCs w:val="19"/>
                <w:lang w:val="es-CO"/>
              </w:rPr>
              <w:t>201</w:t>
            </w:r>
            <w:r w:rsidR="00871EE8" w:rsidRPr="00B24B8F">
              <w:rPr>
                <w:rFonts w:ascii="Arial" w:hAnsi="Arial" w:cs="Arial"/>
                <w:sz w:val="19"/>
                <w:szCs w:val="19"/>
                <w:lang w:val="es-CO"/>
              </w:rPr>
              <w:t>4</w:t>
            </w:r>
            <w:r w:rsidR="00901189" w:rsidRPr="00B24B8F">
              <w:rPr>
                <w:rFonts w:ascii="Arial" w:hAnsi="Arial" w:cs="Arial"/>
                <w:sz w:val="19"/>
                <w:szCs w:val="19"/>
                <w:lang w:val="es-CO"/>
              </w:rPr>
              <w:t>-</w:t>
            </w:r>
            <w:r w:rsidR="00871EE8" w:rsidRPr="00B24B8F">
              <w:rPr>
                <w:rFonts w:ascii="Arial" w:hAnsi="Arial" w:cs="Arial"/>
                <w:sz w:val="19"/>
                <w:szCs w:val="19"/>
                <w:lang w:val="es-CO"/>
              </w:rPr>
              <w:t>0</w:t>
            </w:r>
            <w:r w:rsidR="004E6B62" w:rsidRPr="00B24B8F">
              <w:rPr>
                <w:rFonts w:ascii="Arial" w:hAnsi="Arial" w:cs="Arial"/>
                <w:sz w:val="19"/>
                <w:szCs w:val="19"/>
                <w:lang w:val="es-CO"/>
              </w:rPr>
              <w:t>4</w:t>
            </w:r>
            <w:r w:rsidR="00901189" w:rsidRPr="00B24B8F">
              <w:rPr>
                <w:rFonts w:ascii="Arial" w:hAnsi="Arial" w:cs="Arial"/>
                <w:sz w:val="19"/>
                <w:szCs w:val="19"/>
                <w:lang w:val="es-CO"/>
              </w:rPr>
              <w:t>-</w:t>
            </w:r>
            <w:r w:rsidR="008A076D" w:rsidRPr="00B24B8F">
              <w:rPr>
                <w:rFonts w:ascii="Arial" w:hAnsi="Arial" w:cs="Arial"/>
                <w:sz w:val="19"/>
                <w:szCs w:val="19"/>
                <w:lang w:val="es-CO"/>
              </w:rPr>
              <w:t>0</w:t>
            </w:r>
            <w:r w:rsidR="008327DD" w:rsidRPr="00B24B8F">
              <w:rPr>
                <w:rFonts w:ascii="Arial" w:hAnsi="Arial" w:cs="Arial"/>
                <w:sz w:val="19"/>
                <w:szCs w:val="19"/>
                <w:lang w:val="es-CO"/>
              </w:rPr>
              <w:t>7</w:t>
            </w:r>
          </w:p>
        </w:tc>
      </w:tr>
      <w:tr w:rsidR="008622C8" w:rsidRPr="004A0980" w:rsidTr="00C40C3E">
        <w:trPr>
          <w:trHeight w:val="529"/>
          <w:jc w:val="center"/>
        </w:trPr>
        <w:tc>
          <w:tcPr>
            <w:tcW w:w="2365" w:type="dxa"/>
            <w:tcBorders>
              <w:top w:val="single" w:sz="18" w:space="0" w:color="FFFFFF"/>
              <w:left w:val="nil"/>
              <w:bottom w:val="single" w:sz="18" w:space="0" w:color="FFFFFF"/>
              <w:right w:val="single" w:sz="18" w:space="0" w:color="FFFFFF"/>
            </w:tcBorders>
            <w:shd w:val="pct20" w:color="000000" w:fill="FFFFFF"/>
            <w:vAlign w:val="center"/>
            <w:hideMark/>
          </w:tcPr>
          <w:p w:rsidR="008622C8" w:rsidRPr="00EE57E3" w:rsidRDefault="008D295C" w:rsidP="00C40C3E">
            <w:pPr>
              <w:tabs>
                <w:tab w:val="left" w:pos="2880"/>
              </w:tabs>
              <w:ind w:right="178"/>
              <w:rPr>
                <w:rFonts w:ascii="Tahoma" w:hAnsi="Tahoma" w:cs="Tahoma"/>
                <w:color w:val="000000"/>
                <w:sz w:val="19"/>
                <w:szCs w:val="19"/>
                <w:lang w:val="es-CO"/>
              </w:rPr>
            </w:pPr>
            <w:r w:rsidRPr="00EE57E3">
              <w:rPr>
                <w:rFonts w:ascii="Tahoma" w:hAnsi="Tahoma" w:cs="Tahoma"/>
                <w:color w:val="000000"/>
                <w:sz w:val="19"/>
                <w:szCs w:val="19"/>
                <w:lang w:val="es-CO"/>
              </w:rPr>
              <w:t>Sumario:</w:t>
            </w:r>
          </w:p>
        </w:tc>
        <w:tc>
          <w:tcPr>
            <w:tcW w:w="7607" w:type="dxa"/>
            <w:gridSpan w:val="7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20" w:color="000000" w:fill="FFFFFF"/>
            <w:vAlign w:val="center"/>
          </w:tcPr>
          <w:p w:rsidR="00901189" w:rsidRPr="00B24B8F" w:rsidRDefault="00B75B06" w:rsidP="004E6B62">
            <w:pPr>
              <w:spacing w:before="60" w:after="60"/>
              <w:ind w:right="204"/>
              <w:rPr>
                <w:rFonts w:ascii="Arial" w:hAnsi="Arial" w:cs="Arial"/>
                <w:sz w:val="19"/>
                <w:szCs w:val="19"/>
                <w:lang w:val="es-CO"/>
              </w:rPr>
            </w:pPr>
            <w:r w:rsidRPr="00B24B8F">
              <w:rPr>
                <w:rFonts w:ascii="Arial" w:hAnsi="Arial" w:cs="Arial"/>
                <w:sz w:val="19"/>
                <w:szCs w:val="19"/>
                <w:lang w:val="es-CO"/>
              </w:rPr>
              <w:t xml:space="preserve">Informe de gestión mensual para </w:t>
            </w:r>
            <w:r w:rsidR="00871EE8" w:rsidRPr="00B24B8F">
              <w:rPr>
                <w:rFonts w:ascii="Arial" w:hAnsi="Arial" w:cs="Arial"/>
                <w:sz w:val="19"/>
                <w:szCs w:val="19"/>
                <w:lang w:val="es-CO"/>
              </w:rPr>
              <w:t>e</w:t>
            </w:r>
            <w:r w:rsidRPr="00B24B8F">
              <w:rPr>
                <w:rFonts w:ascii="Arial" w:hAnsi="Arial" w:cs="Arial"/>
                <w:sz w:val="19"/>
                <w:szCs w:val="19"/>
                <w:lang w:val="es-CO"/>
              </w:rPr>
              <w:t xml:space="preserve">l </w:t>
            </w:r>
            <w:r w:rsidR="00871EE8" w:rsidRPr="00B24B8F">
              <w:rPr>
                <w:rFonts w:ascii="Arial" w:hAnsi="Arial" w:cs="Arial"/>
                <w:sz w:val="19"/>
                <w:szCs w:val="19"/>
                <w:lang w:val="es-CO"/>
              </w:rPr>
              <w:t xml:space="preserve">proyecto </w:t>
            </w:r>
            <w:r w:rsidRPr="00B24B8F">
              <w:rPr>
                <w:rFonts w:ascii="Arial" w:hAnsi="Arial" w:cs="Arial"/>
                <w:sz w:val="19"/>
                <w:szCs w:val="19"/>
                <w:lang w:val="es-CO"/>
              </w:rPr>
              <w:t xml:space="preserve">  Soluciones Móviles 4, correspondiente a</w:t>
            </w:r>
            <w:r w:rsidR="008A076D" w:rsidRPr="00B24B8F">
              <w:rPr>
                <w:rFonts w:ascii="Arial" w:hAnsi="Arial" w:cs="Arial"/>
                <w:sz w:val="19"/>
                <w:szCs w:val="19"/>
                <w:lang w:val="es-CO"/>
              </w:rPr>
              <w:t xml:space="preserve"> </w:t>
            </w:r>
            <w:r w:rsidR="004E6B62" w:rsidRPr="00B24B8F">
              <w:rPr>
                <w:rFonts w:ascii="Arial" w:hAnsi="Arial" w:cs="Arial"/>
                <w:sz w:val="19"/>
                <w:szCs w:val="19"/>
                <w:lang w:val="es-CO"/>
              </w:rPr>
              <w:t>marzo</w:t>
            </w:r>
            <w:r w:rsidRPr="00B24B8F">
              <w:rPr>
                <w:rFonts w:ascii="Arial" w:hAnsi="Arial" w:cs="Arial"/>
                <w:sz w:val="19"/>
                <w:szCs w:val="19"/>
                <w:lang w:val="es-CO"/>
              </w:rPr>
              <w:t xml:space="preserve"> de 201</w:t>
            </w:r>
            <w:r w:rsidR="00965242" w:rsidRPr="00B24B8F">
              <w:rPr>
                <w:rFonts w:ascii="Arial" w:hAnsi="Arial" w:cs="Arial"/>
                <w:sz w:val="19"/>
                <w:szCs w:val="19"/>
                <w:lang w:val="es-CO"/>
              </w:rPr>
              <w:t>4</w:t>
            </w:r>
            <w:r w:rsidR="008A076D" w:rsidRPr="00B24B8F">
              <w:rPr>
                <w:rFonts w:ascii="Arial" w:hAnsi="Arial" w:cs="Arial"/>
                <w:sz w:val="19"/>
                <w:szCs w:val="19"/>
                <w:lang w:val="es-CO"/>
              </w:rPr>
              <w:t>.</w:t>
            </w:r>
          </w:p>
        </w:tc>
      </w:tr>
      <w:tr w:rsidR="008622C8" w:rsidRPr="004A0980" w:rsidTr="00864924">
        <w:trPr>
          <w:trHeight w:val="231"/>
          <w:jc w:val="center"/>
        </w:trPr>
        <w:tc>
          <w:tcPr>
            <w:tcW w:w="2365" w:type="dxa"/>
            <w:tcBorders>
              <w:top w:val="single" w:sz="18" w:space="0" w:color="FFFFFF"/>
              <w:left w:val="nil"/>
              <w:bottom w:val="single" w:sz="18" w:space="0" w:color="FFFFFF"/>
              <w:right w:val="single" w:sz="18" w:space="0" w:color="FFFFFF"/>
            </w:tcBorders>
            <w:shd w:val="pct5" w:color="000000" w:fill="FFFFFF"/>
            <w:vAlign w:val="center"/>
            <w:hideMark/>
          </w:tcPr>
          <w:p w:rsidR="008622C8" w:rsidRPr="00EE57E3" w:rsidRDefault="003E1410">
            <w:pPr>
              <w:tabs>
                <w:tab w:val="left" w:pos="2880"/>
              </w:tabs>
              <w:ind w:right="178"/>
              <w:rPr>
                <w:rFonts w:ascii="Tahoma" w:hAnsi="Tahoma" w:cs="Tahoma"/>
                <w:color w:val="000000"/>
                <w:sz w:val="19"/>
                <w:szCs w:val="19"/>
                <w:lang w:val="es-CO"/>
              </w:rPr>
            </w:pPr>
            <w:r w:rsidRPr="00EE57E3">
              <w:rPr>
                <w:rFonts w:ascii="Tahoma" w:hAnsi="Tahoma" w:cs="Tahoma"/>
                <w:color w:val="000000"/>
                <w:sz w:val="19"/>
                <w:szCs w:val="19"/>
                <w:lang w:val="es-CO"/>
              </w:rPr>
              <w:t>Palabras Claves:</w:t>
            </w:r>
          </w:p>
        </w:tc>
        <w:tc>
          <w:tcPr>
            <w:tcW w:w="7607" w:type="dxa"/>
            <w:gridSpan w:val="7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5" w:color="000000" w:fill="FFFFFF"/>
            <w:vAlign w:val="center"/>
          </w:tcPr>
          <w:p w:rsidR="008622C8" w:rsidRPr="00B24B8F" w:rsidRDefault="00816AA8" w:rsidP="00535495">
            <w:pPr>
              <w:tabs>
                <w:tab w:val="left" w:pos="2880"/>
              </w:tabs>
              <w:ind w:left="357" w:right="176" w:hanging="357"/>
              <w:rPr>
                <w:rFonts w:ascii="Arial" w:hAnsi="Arial" w:cs="Arial"/>
                <w:color w:val="000000"/>
                <w:sz w:val="19"/>
                <w:szCs w:val="19"/>
                <w:lang w:val="es-CO"/>
              </w:rPr>
            </w:pPr>
            <w:r w:rsidRPr="00B24B8F">
              <w:rPr>
                <w:rFonts w:ascii="Arial" w:hAnsi="Arial" w:cs="Arial"/>
                <w:color w:val="000000"/>
                <w:sz w:val="19"/>
                <w:szCs w:val="19"/>
                <w:lang w:val="es-CO"/>
              </w:rPr>
              <w:t>Informe, Gestión</w:t>
            </w:r>
          </w:p>
        </w:tc>
      </w:tr>
      <w:tr w:rsidR="008622C8" w:rsidRPr="004A0980" w:rsidTr="00A972B1">
        <w:trPr>
          <w:trHeight w:val="388"/>
          <w:jc w:val="center"/>
        </w:trPr>
        <w:tc>
          <w:tcPr>
            <w:tcW w:w="2365" w:type="dxa"/>
            <w:tcBorders>
              <w:top w:val="single" w:sz="18" w:space="0" w:color="FFFFFF"/>
              <w:left w:val="nil"/>
              <w:bottom w:val="single" w:sz="18" w:space="0" w:color="FFFFFF"/>
              <w:right w:val="single" w:sz="18" w:space="0" w:color="FFFFFF"/>
            </w:tcBorders>
            <w:shd w:val="pct20" w:color="000000" w:fill="FFFFFF"/>
            <w:vAlign w:val="center"/>
            <w:hideMark/>
          </w:tcPr>
          <w:p w:rsidR="008622C8" w:rsidRPr="00EE57E3" w:rsidRDefault="003E1410">
            <w:pPr>
              <w:tabs>
                <w:tab w:val="left" w:pos="2880"/>
              </w:tabs>
              <w:ind w:right="178"/>
              <w:rPr>
                <w:rFonts w:ascii="Tahoma" w:hAnsi="Tahoma" w:cs="Tahoma"/>
                <w:color w:val="000000"/>
                <w:sz w:val="19"/>
                <w:szCs w:val="19"/>
                <w:lang w:val="es-CO"/>
              </w:rPr>
            </w:pPr>
            <w:r w:rsidRPr="00EE57E3">
              <w:rPr>
                <w:rFonts w:ascii="Tahoma" w:hAnsi="Tahoma" w:cs="Tahoma"/>
                <w:color w:val="000000"/>
                <w:sz w:val="19"/>
                <w:szCs w:val="19"/>
                <w:lang w:val="es-CO"/>
              </w:rPr>
              <w:t>Formato:</w:t>
            </w:r>
          </w:p>
        </w:tc>
        <w:tc>
          <w:tcPr>
            <w:tcW w:w="2454" w:type="dxa"/>
            <w:gridSpan w:val="2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20" w:color="000000" w:fill="FFFFFF"/>
            <w:vAlign w:val="center"/>
          </w:tcPr>
          <w:p w:rsidR="008622C8" w:rsidRPr="00B24B8F" w:rsidRDefault="003E1410" w:rsidP="00FF05F9">
            <w:pPr>
              <w:tabs>
                <w:tab w:val="left" w:pos="2880"/>
              </w:tabs>
              <w:ind w:left="357" w:right="178" w:hanging="357"/>
              <w:jc w:val="both"/>
              <w:rPr>
                <w:rFonts w:ascii="Arial" w:hAnsi="Arial" w:cs="Arial"/>
                <w:color w:val="000000"/>
                <w:sz w:val="19"/>
                <w:szCs w:val="19"/>
                <w:lang w:val="es-CO"/>
              </w:rPr>
            </w:pPr>
            <w:proofErr w:type="spellStart"/>
            <w:r w:rsidRPr="00B24B8F">
              <w:rPr>
                <w:rFonts w:ascii="Arial" w:hAnsi="Arial" w:cs="Arial"/>
                <w:color w:val="000000"/>
                <w:sz w:val="19"/>
                <w:szCs w:val="19"/>
                <w:lang w:val="es-CO"/>
              </w:rPr>
              <w:t>Doc</w:t>
            </w:r>
            <w:proofErr w:type="spellEnd"/>
          </w:p>
        </w:tc>
        <w:tc>
          <w:tcPr>
            <w:tcW w:w="2827" w:type="dxa"/>
            <w:gridSpan w:val="4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20" w:color="000000" w:fill="FFFFFF"/>
            <w:vAlign w:val="center"/>
          </w:tcPr>
          <w:p w:rsidR="008622C8" w:rsidRPr="00B24B8F" w:rsidRDefault="003E1410" w:rsidP="00FF05F9">
            <w:pPr>
              <w:tabs>
                <w:tab w:val="left" w:pos="2880"/>
              </w:tabs>
              <w:ind w:left="357" w:right="178" w:hanging="357"/>
              <w:jc w:val="both"/>
              <w:rPr>
                <w:rFonts w:ascii="Arial" w:hAnsi="Arial" w:cs="Arial"/>
                <w:color w:val="000000"/>
                <w:sz w:val="19"/>
                <w:szCs w:val="19"/>
                <w:lang w:val="es-CO"/>
              </w:rPr>
            </w:pPr>
            <w:r w:rsidRPr="00B24B8F">
              <w:rPr>
                <w:rFonts w:ascii="Arial" w:hAnsi="Arial" w:cs="Arial"/>
                <w:color w:val="000000"/>
                <w:sz w:val="19"/>
                <w:szCs w:val="19"/>
                <w:lang w:val="es-CO"/>
              </w:rPr>
              <w:t>Lenguaje:</w:t>
            </w:r>
          </w:p>
        </w:tc>
        <w:tc>
          <w:tcPr>
            <w:tcW w:w="232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20" w:color="000000" w:fill="FFFFFF"/>
            <w:vAlign w:val="center"/>
          </w:tcPr>
          <w:p w:rsidR="008622C8" w:rsidRPr="00B24B8F" w:rsidRDefault="003E1410">
            <w:pPr>
              <w:tabs>
                <w:tab w:val="left" w:pos="2074"/>
              </w:tabs>
              <w:ind w:right="-28"/>
              <w:rPr>
                <w:rFonts w:ascii="Arial" w:hAnsi="Arial" w:cs="Arial"/>
                <w:color w:val="000000"/>
                <w:sz w:val="19"/>
                <w:szCs w:val="19"/>
                <w:lang w:val="es-CO"/>
              </w:rPr>
            </w:pPr>
            <w:r w:rsidRPr="00B24B8F">
              <w:rPr>
                <w:rFonts w:ascii="Arial" w:hAnsi="Arial" w:cs="Arial"/>
                <w:color w:val="000000"/>
                <w:sz w:val="19"/>
                <w:szCs w:val="19"/>
                <w:lang w:val="es-CO"/>
              </w:rPr>
              <w:t>Español</w:t>
            </w:r>
          </w:p>
        </w:tc>
      </w:tr>
      <w:tr w:rsidR="008622C8" w:rsidRPr="004A0980" w:rsidTr="00FF05F9">
        <w:trPr>
          <w:trHeight w:val="551"/>
          <w:jc w:val="center"/>
        </w:trPr>
        <w:tc>
          <w:tcPr>
            <w:tcW w:w="2365" w:type="dxa"/>
            <w:tcBorders>
              <w:top w:val="single" w:sz="18" w:space="0" w:color="FFFFFF"/>
              <w:left w:val="nil"/>
              <w:bottom w:val="single" w:sz="18" w:space="0" w:color="FFFFFF"/>
              <w:right w:val="single" w:sz="18" w:space="0" w:color="FFFFFF"/>
            </w:tcBorders>
            <w:shd w:val="pct5" w:color="000000" w:fill="FFFFFF"/>
            <w:vAlign w:val="center"/>
            <w:hideMark/>
          </w:tcPr>
          <w:p w:rsidR="008622C8" w:rsidRPr="00EE57E3" w:rsidRDefault="003E1410">
            <w:pPr>
              <w:tabs>
                <w:tab w:val="left" w:pos="2880"/>
              </w:tabs>
              <w:ind w:right="178"/>
              <w:rPr>
                <w:rFonts w:ascii="Tahoma" w:hAnsi="Tahoma" w:cs="Tahoma"/>
                <w:color w:val="000000"/>
                <w:sz w:val="19"/>
                <w:szCs w:val="19"/>
                <w:lang w:val="es-CO"/>
              </w:rPr>
            </w:pPr>
            <w:r w:rsidRPr="00EE57E3">
              <w:rPr>
                <w:rFonts w:ascii="Tahoma" w:hAnsi="Tahoma" w:cs="Tahoma"/>
                <w:color w:val="000000"/>
                <w:sz w:val="19"/>
                <w:szCs w:val="19"/>
                <w:lang w:val="es-CO"/>
              </w:rPr>
              <w:t>Dependencia:</w:t>
            </w:r>
          </w:p>
        </w:tc>
        <w:tc>
          <w:tcPr>
            <w:tcW w:w="7607" w:type="dxa"/>
            <w:gridSpan w:val="7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5" w:color="000000" w:fill="FFFFFF"/>
            <w:vAlign w:val="center"/>
          </w:tcPr>
          <w:p w:rsidR="0085186F" w:rsidRPr="00B24B8F" w:rsidRDefault="00B75B06" w:rsidP="006F72F9">
            <w:pPr>
              <w:tabs>
                <w:tab w:val="left" w:pos="2880"/>
              </w:tabs>
              <w:ind w:right="178"/>
              <w:jc w:val="both"/>
              <w:rPr>
                <w:rFonts w:ascii="Arial" w:hAnsi="Arial" w:cs="Arial"/>
                <w:color w:val="000000"/>
                <w:sz w:val="19"/>
                <w:szCs w:val="19"/>
                <w:lang w:val="es-CO"/>
              </w:rPr>
            </w:pPr>
            <w:r w:rsidRPr="00B24B8F">
              <w:rPr>
                <w:rFonts w:ascii="Arial" w:hAnsi="Arial" w:cs="Arial"/>
                <w:sz w:val="19"/>
                <w:szCs w:val="19"/>
                <w:lang w:val="es-CO"/>
              </w:rPr>
              <w:t>Ministerio de Tecnologías de la Información y las Comunicaciones: Dirección de Gobierno en línea – Soluciones y Servicios Tecnológicos.</w:t>
            </w:r>
          </w:p>
        </w:tc>
      </w:tr>
      <w:tr w:rsidR="008622C8" w:rsidRPr="004A0980" w:rsidTr="00A972B1">
        <w:trPr>
          <w:trHeight w:val="350"/>
          <w:jc w:val="center"/>
        </w:trPr>
        <w:tc>
          <w:tcPr>
            <w:tcW w:w="2365" w:type="dxa"/>
            <w:tcBorders>
              <w:top w:val="single" w:sz="18" w:space="0" w:color="FFFFFF"/>
              <w:left w:val="nil"/>
              <w:bottom w:val="single" w:sz="18" w:space="0" w:color="FFFFFF"/>
              <w:right w:val="single" w:sz="18" w:space="0" w:color="FFFFFF"/>
            </w:tcBorders>
            <w:shd w:val="pct20" w:color="000000" w:fill="FFFFFF"/>
            <w:vAlign w:val="center"/>
            <w:hideMark/>
          </w:tcPr>
          <w:p w:rsidR="008622C8" w:rsidRPr="00EE57E3" w:rsidRDefault="003E1410" w:rsidP="00615BE8">
            <w:pPr>
              <w:tabs>
                <w:tab w:val="left" w:pos="2880"/>
              </w:tabs>
              <w:ind w:left="357" w:right="176" w:hanging="357"/>
              <w:jc w:val="both"/>
              <w:rPr>
                <w:rFonts w:ascii="Tahoma" w:hAnsi="Tahoma" w:cs="Tahoma"/>
                <w:color w:val="000000"/>
                <w:sz w:val="19"/>
                <w:szCs w:val="19"/>
                <w:lang w:val="es-CO"/>
              </w:rPr>
            </w:pPr>
            <w:r w:rsidRPr="00EE57E3">
              <w:rPr>
                <w:rFonts w:ascii="Tahoma" w:hAnsi="Tahoma" w:cs="Tahoma"/>
                <w:color w:val="000000"/>
                <w:sz w:val="19"/>
                <w:szCs w:val="19"/>
                <w:lang w:val="es-CO"/>
              </w:rPr>
              <w:t>Código:</w:t>
            </w:r>
          </w:p>
        </w:tc>
        <w:tc>
          <w:tcPr>
            <w:tcW w:w="1320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pct20" w:color="000000" w:fill="FFFFFF"/>
            <w:vAlign w:val="center"/>
          </w:tcPr>
          <w:p w:rsidR="008622C8" w:rsidRPr="00B24B8F" w:rsidRDefault="00B75B06" w:rsidP="00B75B06">
            <w:pPr>
              <w:tabs>
                <w:tab w:val="left" w:pos="945"/>
              </w:tabs>
              <w:spacing w:before="60" w:after="60"/>
              <w:ind w:right="176"/>
              <w:rPr>
                <w:rFonts w:ascii="Arial" w:hAnsi="Arial" w:cs="Arial"/>
                <w:color w:val="000000"/>
                <w:sz w:val="19"/>
                <w:szCs w:val="19"/>
                <w:lang w:val="es-CO"/>
              </w:rPr>
            </w:pPr>
            <w:r w:rsidRPr="00B24B8F">
              <w:rPr>
                <w:rFonts w:ascii="Arial" w:hAnsi="Arial" w:cs="Arial"/>
                <w:sz w:val="19"/>
                <w:szCs w:val="19"/>
                <w:lang w:val="es-CO"/>
              </w:rPr>
              <w:t>GLFS2-SM4-INF</w:t>
            </w:r>
          </w:p>
        </w:tc>
        <w:tc>
          <w:tcPr>
            <w:tcW w:w="1134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pct20" w:color="000000" w:fill="FFFFFF"/>
            <w:vAlign w:val="center"/>
          </w:tcPr>
          <w:p w:rsidR="008622C8" w:rsidRPr="00B24B8F" w:rsidRDefault="003E1410" w:rsidP="00615BE8">
            <w:pPr>
              <w:tabs>
                <w:tab w:val="left" w:pos="2880"/>
              </w:tabs>
              <w:ind w:left="357" w:right="176" w:hanging="357"/>
              <w:jc w:val="both"/>
              <w:rPr>
                <w:rFonts w:ascii="Arial" w:hAnsi="Arial" w:cs="Arial"/>
                <w:color w:val="000000"/>
                <w:sz w:val="19"/>
                <w:szCs w:val="19"/>
                <w:lang w:val="es-CO"/>
              </w:rPr>
            </w:pPr>
            <w:r w:rsidRPr="00B24B8F">
              <w:rPr>
                <w:rFonts w:ascii="Arial" w:hAnsi="Arial" w:cs="Arial"/>
                <w:color w:val="000000"/>
                <w:sz w:val="19"/>
                <w:szCs w:val="19"/>
                <w:lang w:val="es-CO"/>
              </w:rPr>
              <w:t>Versión:</w:t>
            </w:r>
          </w:p>
        </w:tc>
        <w:tc>
          <w:tcPr>
            <w:tcW w:w="1461" w:type="dxa"/>
            <w:gridSpan w:val="2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20" w:color="000000" w:fill="FFFFFF"/>
            <w:vAlign w:val="center"/>
          </w:tcPr>
          <w:p w:rsidR="008622C8" w:rsidRPr="00B24B8F" w:rsidRDefault="004E2BD7" w:rsidP="00B75B06">
            <w:pPr>
              <w:tabs>
                <w:tab w:val="left" w:pos="945"/>
              </w:tabs>
              <w:spacing w:before="60" w:after="60"/>
              <w:ind w:right="176"/>
              <w:rPr>
                <w:rFonts w:ascii="Arial" w:hAnsi="Arial" w:cs="Arial"/>
                <w:sz w:val="19"/>
                <w:szCs w:val="19"/>
                <w:lang w:val="es-CO"/>
              </w:rPr>
            </w:pPr>
            <w:r w:rsidRPr="00B24B8F">
              <w:rPr>
                <w:rFonts w:ascii="Arial" w:hAnsi="Arial" w:cs="Arial"/>
                <w:sz w:val="19"/>
                <w:szCs w:val="19"/>
                <w:lang w:val="es-CO"/>
              </w:rPr>
              <w:t>2.0</w:t>
            </w:r>
          </w:p>
        </w:tc>
        <w:tc>
          <w:tcPr>
            <w:tcW w:w="1366" w:type="dxa"/>
            <w:gridSpan w:val="2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20" w:color="000000" w:fill="FFFFFF"/>
            <w:vAlign w:val="center"/>
          </w:tcPr>
          <w:p w:rsidR="008622C8" w:rsidRPr="00B24B8F" w:rsidRDefault="003E1410" w:rsidP="00615BE8">
            <w:pPr>
              <w:tabs>
                <w:tab w:val="left" w:pos="945"/>
              </w:tabs>
              <w:ind w:left="357" w:right="176" w:hanging="357"/>
              <w:jc w:val="both"/>
              <w:rPr>
                <w:rFonts w:ascii="Arial" w:hAnsi="Arial" w:cs="Arial"/>
                <w:color w:val="000000"/>
                <w:sz w:val="19"/>
                <w:szCs w:val="19"/>
                <w:lang w:val="es-CO"/>
              </w:rPr>
            </w:pPr>
            <w:r w:rsidRPr="00B24B8F">
              <w:rPr>
                <w:rFonts w:ascii="Arial" w:hAnsi="Arial" w:cs="Arial"/>
                <w:color w:val="000000"/>
                <w:sz w:val="19"/>
                <w:szCs w:val="19"/>
                <w:lang w:val="es-CO"/>
              </w:rPr>
              <w:t>Estado:</w:t>
            </w:r>
          </w:p>
        </w:tc>
        <w:tc>
          <w:tcPr>
            <w:tcW w:w="232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20" w:color="000000" w:fill="FFFFFF"/>
            <w:vAlign w:val="center"/>
          </w:tcPr>
          <w:p w:rsidR="008622C8" w:rsidRPr="00B24B8F" w:rsidRDefault="004E2BD7" w:rsidP="004E2BD7">
            <w:pPr>
              <w:tabs>
                <w:tab w:val="left" w:pos="945"/>
              </w:tabs>
              <w:spacing w:before="60" w:after="60"/>
              <w:ind w:right="176"/>
              <w:rPr>
                <w:rFonts w:ascii="Arial" w:hAnsi="Arial" w:cs="Arial"/>
                <w:color w:val="000000"/>
                <w:sz w:val="19"/>
                <w:szCs w:val="19"/>
                <w:lang w:val="es-CO"/>
              </w:rPr>
            </w:pPr>
            <w:r w:rsidRPr="00B24B8F">
              <w:rPr>
                <w:rFonts w:ascii="Arial" w:hAnsi="Arial" w:cs="Arial"/>
                <w:sz w:val="19"/>
                <w:szCs w:val="19"/>
                <w:lang w:val="es-CO"/>
              </w:rPr>
              <w:t>Aprobado</w:t>
            </w:r>
          </w:p>
        </w:tc>
      </w:tr>
      <w:tr w:rsidR="008622C8" w:rsidRPr="004A0980" w:rsidTr="00B036E1">
        <w:trPr>
          <w:trHeight w:val="326"/>
          <w:jc w:val="center"/>
        </w:trPr>
        <w:tc>
          <w:tcPr>
            <w:tcW w:w="2365" w:type="dxa"/>
            <w:tcBorders>
              <w:top w:val="single" w:sz="18" w:space="0" w:color="FFFFFF"/>
              <w:left w:val="nil"/>
              <w:bottom w:val="single" w:sz="18" w:space="0" w:color="FFFFFF"/>
              <w:right w:val="single" w:sz="18" w:space="0" w:color="FFFFFF"/>
            </w:tcBorders>
            <w:shd w:val="pct5" w:color="000000" w:fill="FFFFFF"/>
            <w:vAlign w:val="center"/>
            <w:hideMark/>
          </w:tcPr>
          <w:p w:rsidR="008622C8" w:rsidRPr="00EE57E3" w:rsidRDefault="003E1410" w:rsidP="00615BE8">
            <w:pPr>
              <w:tabs>
                <w:tab w:val="left" w:pos="2880"/>
              </w:tabs>
              <w:ind w:right="176"/>
              <w:rPr>
                <w:rFonts w:ascii="Tahoma" w:hAnsi="Tahoma" w:cs="Tahoma"/>
                <w:color w:val="000000"/>
                <w:sz w:val="19"/>
                <w:szCs w:val="19"/>
                <w:lang w:val="es-CO"/>
              </w:rPr>
            </w:pPr>
            <w:r w:rsidRPr="00EE57E3">
              <w:rPr>
                <w:rFonts w:ascii="Tahoma" w:hAnsi="Tahoma" w:cs="Tahoma"/>
                <w:color w:val="000000"/>
                <w:sz w:val="19"/>
                <w:szCs w:val="19"/>
                <w:lang w:val="es-CO"/>
              </w:rPr>
              <w:t>Categoría:</w:t>
            </w:r>
          </w:p>
        </w:tc>
        <w:tc>
          <w:tcPr>
            <w:tcW w:w="7607" w:type="dxa"/>
            <w:gridSpan w:val="7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5" w:color="000000" w:fill="FFFFFF"/>
            <w:vAlign w:val="center"/>
          </w:tcPr>
          <w:p w:rsidR="008622C8" w:rsidRPr="00B24B8F" w:rsidRDefault="008622C8">
            <w:pPr>
              <w:tabs>
                <w:tab w:val="left" w:pos="2880"/>
              </w:tabs>
              <w:ind w:right="178"/>
              <w:rPr>
                <w:rFonts w:ascii="Arial" w:hAnsi="Arial" w:cs="Arial"/>
                <w:sz w:val="19"/>
                <w:szCs w:val="19"/>
                <w:lang w:val="es-CO"/>
              </w:rPr>
            </w:pPr>
          </w:p>
        </w:tc>
      </w:tr>
      <w:tr w:rsidR="00152230" w:rsidRPr="004A0980" w:rsidTr="0010362C">
        <w:trPr>
          <w:trHeight w:val="826"/>
          <w:jc w:val="center"/>
        </w:trPr>
        <w:tc>
          <w:tcPr>
            <w:tcW w:w="2365" w:type="dxa"/>
            <w:tcBorders>
              <w:top w:val="single" w:sz="18" w:space="0" w:color="FFFFFF"/>
              <w:left w:val="nil"/>
              <w:bottom w:val="single" w:sz="18" w:space="0" w:color="FFFFFF"/>
              <w:right w:val="single" w:sz="18" w:space="0" w:color="FFFFFF"/>
            </w:tcBorders>
            <w:shd w:val="pct5" w:color="000000" w:fill="FFFFFF"/>
            <w:vAlign w:val="center"/>
            <w:hideMark/>
          </w:tcPr>
          <w:p w:rsidR="00152230" w:rsidRPr="00EE57E3" w:rsidRDefault="003E1410">
            <w:pPr>
              <w:tabs>
                <w:tab w:val="left" w:pos="2880"/>
              </w:tabs>
              <w:ind w:right="178"/>
              <w:jc w:val="both"/>
              <w:rPr>
                <w:rFonts w:ascii="Tahoma" w:hAnsi="Tahoma" w:cs="Tahoma"/>
                <w:color w:val="000000"/>
                <w:sz w:val="19"/>
                <w:szCs w:val="19"/>
                <w:lang w:val="es-CO"/>
              </w:rPr>
            </w:pPr>
            <w:r w:rsidRPr="00EE57E3">
              <w:rPr>
                <w:rFonts w:ascii="Tahoma" w:hAnsi="Tahoma" w:cs="Tahoma"/>
                <w:color w:val="000000"/>
                <w:sz w:val="19"/>
                <w:szCs w:val="19"/>
                <w:lang w:val="es-CO"/>
              </w:rPr>
              <w:t>Autor (es):</w:t>
            </w:r>
          </w:p>
        </w:tc>
        <w:tc>
          <w:tcPr>
            <w:tcW w:w="3871" w:type="dxa"/>
            <w:gridSpan w:val="3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5" w:color="000000" w:fill="FFFFFF"/>
            <w:vAlign w:val="center"/>
          </w:tcPr>
          <w:p w:rsidR="003A6EFC" w:rsidRPr="00B24B8F" w:rsidRDefault="00B75B06" w:rsidP="00B84BEF">
            <w:pPr>
              <w:rPr>
                <w:rFonts w:ascii="Arial" w:hAnsi="Arial" w:cs="Arial"/>
                <w:sz w:val="19"/>
                <w:szCs w:val="19"/>
                <w:lang w:val="es-CO"/>
              </w:rPr>
            </w:pPr>
            <w:r w:rsidRPr="00B24B8F">
              <w:rPr>
                <w:rFonts w:ascii="Arial" w:hAnsi="Arial" w:cs="Arial"/>
                <w:sz w:val="19"/>
                <w:szCs w:val="19"/>
                <w:lang w:val="es-CO"/>
              </w:rPr>
              <w:t xml:space="preserve">Cristina Cortes </w:t>
            </w:r>
            <w:proofErr w:type="spellStart"/>
            <w:r w:rsidRPr="00B24B8F">
              <w:rPr>
                <w:rFonts w:ascii="Arial" w:hAnsi="Arial" w:cs="Arial"/>
                <w:sz w:val="19"/>
                <w:szCs w:val="19"/>
                <w:lang w:val="es-CO"/>
              </w:rPr>
              <w:t>Albadan</w:t>
            </w:r>
            <w:proofErr w:type="spellEnd"/>
          </w:p>
          <w:p w:rsidR="00152230" w:rsidRPr="00B24B8F" w:rsidRDefault="00B75B06" w:rsidP="00C367BC">
            <w:pPr>
              <w:rPr>
                <w:rFonts w:ascii="Arial" w:hAnsi="Arial" w:cs="Arial"/>
                <w:sz w:val="19"/>
                <w:szCs w:val="19"/>
                <w:lang w:val="es-CO"/>
              </w:rPr>
            </w:pPr>
            <w:r w:rsidRPr="00B24B8F">
              <w:rPr>
                <w:rFonts w:ascii="Arial" w:hAnsi="Arial" w:cs="Arial"/>
                <w:sz w:val="19"/>
                <w:szCs w:val="19"/>
                <w:lang w:val="es-CO"/>
              </w:rPr>
              <w:t>Líder Técnico</w:t>
            </w:r>
          </w:p>
          <w:p w:rsidR="00152230" w:rsidRPr="00B24B8F" w:rsidRDefault="003E1410" w:rsidP="00C367BC">
            <w:pPr>
              <w:rPr>
                <w:rFonts w:ascii="Arial" w:hAnsi="Arial" w:cs="Arial"/>
                <w:sz w:val="19"/>
                <w:szCs w:val="19"/>
                <w:lang w:val="es-CO"/>
              </w:rPr>
            </w:pPr>
            <w:r w:rsidRPr="00B24B8F">
              <w:rPr>
                <w:rFonts w:ascii="Arial" w:hAnsi="Arial" w:cs="Arial"/>
                <w:sz w:val="19"/>
                <w:szCs w:val="19"/>
                <w:lang w:val="es-CO"/>
              </w:rPr>
              <w:t>UT Software Works</w:t>
            </w:r>
          </w:p>
        </w:tc>
        <w:tc>
          <w:tcPr>
            <w:tcW w:w="852" w:type="dxa"/>
            <w:gridSpan w:val="2"/>
            <w:vMerge w:val="restar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5" w:color="000000" w:fill="FFFFFF"/>
            <w:vAlign w:val="center"/>
          </w:tcPr>
          <w:p w:rsidR="00152230" w:rsidRPr="00B24B8F" w:rsidRDefault="00152230">
            <w:pPr>
              <w:autoSpaceDE w:val="0"/>
              <w:autoSpaceDN w:val="0"/>
              <w:adjustRightInd w:val="0"/>
              <w:ind w:right="178"/>
              <w:jc w:val="both"/>
              <w:rPr>
                <w:rFonts w:ascii="Arial" w:hAnsi="Arial" w:cs="Arial"/>
                <w:sz w:val="19"/>
                <w:szCs w:val="19"/>
                <w:lang w:val="es-CO"/>
              </w:rPr>
            </w:pPr>
          </w:p>
        </w:tc>
        <w:tc>
          <w:tcPr>
            <w:tcW w:w="2884" w:type="dxa"/>
            <w:gridSpan w:val="2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5" w:color="000000" w:fill="FFFFFF"/>
            <w:vAlign w:val="center"/>
          </w:tcPr>
          <w:p w:rsidR="00152230" w:rsidRPr="00B24B8F" w:rsidRDefault="00152230">
            <w:pPr>
              <w:autoSpaceDE w:val="0"/>
              <w:autoSpaceDN w:val="0"/>
              <w:adjustRightInd w:val="0"/>
              <w:ind w:right="178"/>
              <w:jc w:val="both"/>
              <w:rPr>
                <w:rFonts w:ascii="Arial" w:hAnsi="Arial" w:cs="Arial"/>
                <w:sz w:val="19"/>
                <w:szCs w:val="19"/>
                <w:lang w:val="es-CO"/>
              </w:rPr>
            </w:pPr>
          </w:p>
        </w:tc>
      </w:tr>
      <w:tr w:rsidR="00152230" w:rsidRPr="004A0980" w:rsidTr="00AE713D">
        <w:trPr>
          <w:trHeight w:val="565"/>
          <w:jc w:val="center"/>
        </w:trPr>
        <w:tc>
          <w:tcPr>
            <w:tcW w:w="2365" w:type="dxa"/>
            <w:tcBorders>
              <w:top w:val="single" w:sz="18" w:space="0" w:color="FFFFFF"/>
              <w:left w:val="nil"/>
              <w:bottom w:val="single" w:sz="18" w:space="0" w:color="FFFFFF"/>
              <w:right w:val="single" w:sz="18" w:space="0" w:color="FFFFFF"/>
            </w:tcBorders>
            <w:shd w:val="pct20" w:color="000000" w:fill="FFFFFF"/>
            <w:vAlign w:val="center"/>
            <w:hideMark/>
          </w:tcPr>
          <w:p w:rsidR="00152230" w:rsidRPr="00EE57E3" w:rsidRDefault="003E1410" w:rsidP="00615BE8">
            <w:pPr>
              <w:tabs>
                <w:tab w:val="left" w:pos="2880"/>
              </w:tabs>
              <w:ind w:left="357" w:right="176" w:hanging="357"/>
              <w:jc w:val="both"/>
              <w:rPr>
                <w:rFonts w:ascii="Tahoma" w:hAnsi="Tahoma" w:cs="Tahoma"/>
                <w:color w:val="000000"/>
                <w:sz w:val="19"/>
                <w:szCs w:val="19"/>
                <w:lang w:val="es-CO"/>
              </w:rPr>
            </w:pPr>
            <w:r w:rsidRPr="00EE57E3">
              <w:rPr>
                <w:rFonts w:ascii="Tahoma" w:hAnsi="Tahoma" w:cs="Tahoma"/>
                <w:color w:val="000000"/>
                <w:sz w:val="19"/>
                <w:szCs w:val="19"/>
                <w:lang w:val="es-CO"/>
              </w:rPr>
              <w:t>Revisó:</w:t>
            </w:r>
          </w:p>
        </w:tc>
        <w:tc>
          <w:tcPr>
            <w:tcW w:w="3871" w:type="dxa"/>
            <w:gridSpan w:val="3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20" w:color="000000" w:fill="FFFFFF"/>
            <w:vAlign w:val="center"/>
          </w:tcPr>
          <w:p w:rsidR="003A6EFC" w:rsidRPr="00B24B8F" w:rsidRDefault="00B84BEF" w:rsidP="005116B7">
            <w:pPr>
              <w:spacing w:before="60"/>
              <w:rPr>
                <w:rFonts w:ascii="Arial" w:hAnsi="Arial" w:cs="Arial"/>
                <w:sz w:val="19"/>
                <w:szCs w:val="19"/>
                <w:lang w:val="es-CO"/>
              </w:rPr>
            </w:pPr>
            <w:r w:rsidRPr="00B24B8F">
              <w:rPr>
                <w:rFonts w:ascii="Arial" w:hAnsi="Arial" w:cs="Arial"/>
                <w:sz w:val="19"/>
                <w:szCs w:val="19"/>
                <w:lang w:val="es-CO"/>
              </w:rPr>
              <w:t>Mónica Monroy</w:t>
            </w:r>
          </w:p>
          <w:p w:rsidR="00BC0EA8" w:rsidRPr="00B24B8F" w:rsidRDefault="00BC6595" w:rsidP="0085186F">
            <w:pPr>
              <w:tabs>
                <w:tab w:val="left" w:pos="2880"/>
              </w:tabs>
              <w:ind w:right="176"/>
              <w:rPr>
                <w:rFonts w:ascii="Arial" w:hAnsi="Arial" w:cs="Arial"/>
                <w:sz w:val="19"/>
                <w:szCs w:val="19"/>
                <w:lang w:val="es-CO"/>
              </w:rPr>
            </w:pPr>
            <w:r w:rsidRPr="00B24B8F">
              <w:rPr>
                <w:rFonts w:ascii="Arial" w:hAnsi="Arial" w:cs="Arial"/>
                <w:sz w:val="19"/>
                <w:szCs w:val="19"/>
                <w:lang w:val="es-CO"/>
              </w:rPr>
              <w:t>Consultor Procedimientos y herramientas de Interventoría</w:t>
            </w:r>
          </w:p>
          <w:p w:rsidR="008C0E54" w:rsidRPr="00B24B8F" w:rsidRDefault="00B84BEF" w:rsidP="00615BE8">
            <w:pPr>
              <w:tabs>
                <w:tab w:val="left" w:pos="2880"/>
              </w:tabs>
              <w:spacing w:after="60"/>
              <w:ind w:right="176"/>
              <w:rPr>
                <w:rFonts w:ascii="Arial" w:hAnsi="Arial" w:cs="Arial"/>
                <w:sz w:val="19"/>
                <w:szCs w:val="19"/>
                <w:lang w:val="es-CO"/>
              </w:rPr>
            </w:pPr>
            <w:r w:rsidRPr="00B24B8F">
              <w:rPr>
                <w:rFonts w:ascii="Arial" w:hAnsi="Arial" w:cs="Arial"/>
                <w:sz w:val="19"/>
                <w:szCs w:val="19"/>
                <w:lang w:val="es-CO"/>
              </w:rPr>
              <w:t>Consorcio S&amp;M</w:t>
            </w:r>
          </w:p>
        </w:tc>
        <w:tc>
          <w:tcPr>
            <w:tcW w:w="852" w:type="dxa"/>
            <w:gridSpan w:val="2"/>
            <w:vMerge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vAlign w:val="center"/>
          </w:tcPr>
          <w:p w:rsidR="00152230" w:rsidRPr="00B24B8F" w:rsidRDefault="00152230">
            <w:pPr>
              <w:rPr>
                <w:rFonts w:ascii="Arial" w:hAnsi="Arial" w:cs="Arial"/>
                <w:sz w:val="19"/>
                <w:szCs w:val="19"/>
                <w:lang w:val="es-CO"/>
              </w:rPr>
            </w:pPr>
          </w:p>
        </w:tc>
        <w:tc>
          <w:tcPr>
            <w:tcW w:w="2884" w:type="dxa"/>
            <w:gridSpan w:val="2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20" w:color="000000" w:fill="FFFFFF"/>
            <w:vAlign w:val="center"/>
          </w:tcPr>
          <w:p w:rsidR="00152230" w:rsidRPr="00B24B8F" w:rsidRDefault="00152230">
            <w:pPr>
              <w:tabs>
                <w:tab w:val="left" w:pos="2880"/>
              </w:tabs>
              <w:ind w:right="178"/>
              <w:jc w:val="both"/>
              <w:rPr>
                <w:rFonts w:ascii="Arial" w:hAnsi="Arial" w:cs="Arial"/>
                <w:sz w:val="19"/>
                <w:szCs w:val="19"/>
                <w:lang w:val="es-CO"/>
              </w:rPr>
            </w:pPr>
          </w:p>
        </w:tc>
      </w:tr>
      <w:tr w:rsidR="00152230" w:rsidRPr="004A0980" w:rsidTr="00AE713D">
        <w:trPr>
          <w:trHeight w:val="345"/>
          <w:jc w:val="center"/>
        </w:trPr>
        <w:tc>
          <w:tcPr>
            <w:tcW w:w="2365" w:type="dxa"/>
            <w:tcBorders>
              <w:top w:val="single" w:sz="18" w:space="0" w:color="FFFFFF"/>
              <w:left w:val="nil"/>
              <w:bottom w:val="single" w:sz="18" w:space="0" w:color="FFFFFF"/>
              <w:right w:val="single" w:sz="18" w:space="0" w:color="FFFFFF"/>
            </w:tcBorders>
            <w:shd w:val="pct5" w:color="000000" w:fill="FFFFFF"/>
            <w:vAlign w:val="center"/>
            <w:hideMark/>
          </w:tcPr>
          <w:p w:rsidR="00152230" w:rsidRPr="00EE57E3" w:rsidRDefault="003E1410" w:rsidP="00381A56">
            <w:pPr>
              <w:tabs>
                <w:tab w:val="left" w:pos="2880"/>
              </w:tabs>
              <w:ind w:left="357" w:right="176" w:hanging="357"/>
              <w:jc w:val="both"/>
              <w:rPr>
                <w:rFonts w:ascii="Tahoma" w:hAnsi="Tahoma" w:cs="Tahoma"/>
                <w:color w:val="000000"/>
                <w:sz w:val="19"/>
                <w:szCs w:val="19"/>
                <w:lang w:val="es-CO"/>
              </w:rPr>
            </w:pPr>
            <w:r w:rsidRPr="00EE57E3">
              <w:rPr>
                <w:rFonts w:ascii="Tahoma" w:hAnsi="Tahoma" w:cs="Tahoma"/>
                <w:color w:val="000000"/>
                <w:sz w:val="19"/>
                <w:szCs w:val="19"/>
                <w:lang w:val="es-CO"/>
              </w:rPr>
              <w:t>Aprobó:</w:t>
            </w:r>
          </w:p>
        </w:tc>
        <w:tc>
          <w:tcPr>
            <w:tcW w:w="3871" w:type="dxa"/>
            <w:gridSpan w:val="3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5" w:color="000000" w:fill="FFFFFF"/>
            <w:vAlign w:val="center"/>
          </w:tcPr>
          <w:p w:rsidR="003A6EFC" w:rsidRPr="00B24B8F" w:rsidRDefault="00B84BEF" w:rsidP="00615BE8">
            <w:pPr>
              <w:spacing w:before="60"/>
              <w:rPr>
                <w:rFonts w:ascii="Arial" w:hAnsi="Arial" w:cs="Arial"/>
                <w:sz w:val="19"/>
                <w:szCs w:val="19"/>
                <w:lang w:val="es-CO"/>
              </w:rPr>
            </w:pPr>
            <w:r w:rsidRPr="00B24B8F">
              <w:rPr>
                <w:rFonts w:ascii="Arial" w:hAnsi="Arial" w:cs="Arial"/>
                <w:sz w:val="19"/>
                <w:szCs w:val="19"/>
                <w:lang w:val="es-CO"/>
              </w:rPr>
              <w:t>Claudia Jiménez</w:t>
            </w:r>
          </w:p>
          <w:p w:rsidR="0085186F" w:rsidRPr="00B24B8F" w:rsidRDefault="0085186F" w:rsidP="0085186F">
            <w:pPr>
              <w:tabs>
                <w:tab w:val="left" w:pos="2880"/>
              </w:tabs>
              <w:ind w:right="176"/>
              <w:rPr>
                <w:rFonts w:ascii="Arial" w:hAnsi="Arial" w:cs="Arial"/>
                <w:sz w:val="19"/>
                <w:szCs w:val="19"/>
                <w:lang w:val="es-CO"/>
              </w:rPr>
            </w:pPr>
            <w:r w:rsidRPr="00B24B8F">
              <w:rPr>
                <w:rFonts w:ascii="Arial" w:hAnsi="Arial" w:cs="Arial"/>
                <w:sz w:val="19"/>
                <w:szCs w:val="19"/>
                <w:lang w:val="es-CO"/>
              </w:rPr>
              <w:t>Gerente de Proyecto Interventoría</w:t>
            </w:r>
          </w:p>
          <w:p w:rsidR="00816AA8" w:rsidRPr="00B24B8F" w:rsidRDefault="0085186F" w:rsidP="00615BE8">
            <w:pPr>
              <w:tabs>
                <w:tab w:val="left" w:pos="2880"/>
              </w:tabs>
              <w:spacing w:after="60"/>
              <w:ind w:right="176"/>
              <w:rPr>
                <w:rFonts w:ascii="Arial" w:hAnsi="Arial" w:cs="Arial"/>
                <w:sz w:val="19"/>
                <w:szCs w:val="19"/>
                <w:lang w:val="es-CO"/>
              </w:rPr>
            </w:pPr>
            <w:r w:rsidRPr="00B24B8F">
              <w:rPr>
                <w:rFonts w:ascii="Arial" w:hAnsi="Arial" w:cs="Arial"/>
                <w:sz w:val="19"/>
                <w:szCs w:val="19"/>
                <w:lang w:val="es-CO"/>
              </w:rPr>
              <w:t>Consorcio S&amp;M</w:t>
            </w:r>
          </w:p>
        </w:tc>
        <w:tc>
          <w:tcPr>
            <w:tcW w:w="852" w:type="dxa"/>
            <w:gridSpan w:val="2"/>
            <w:vMerge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vAlign w:val="center"/>
          </w:tcPr>
          <w:p w:rsidR="00152230" w:rsidRPr="00B24B8F" w:rsidRDefault="00152230">
            <w:pPr>
              <w:rPr>
                <w:rFonts w:ascii="Arial" w:hAnsi="Arial" w:cs="Arial"/>
                <w:sz w:val="19"/>
                <w:szCs w:val="19"/>
                <w:lang w:val="es-CO"/>
              </w:rPr>
            </w:pPr>
          </w:p>
        </w:tc>
        <w:tc>
          <w:tcPr>
            <w:tcW w:w="2884" w:type="dxa"/>
            <w:gridSpan w:val="2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5" w:color="000000" w:fill="FFFFFF"/>
            <w:vAlign w:val="center"/>
          </w:tcPr>
          <w:p w:rsidR="00152230" w:rsidRPr="00B24B8F" w:rsidRDefault="00152230">
            <w:pPr>
              <w:tabs>
                <w:tab w:val="left" w:pos="2880"/>
              </w:tabs>
              <w:ind w:right="176"/>
              <w:jc w:val="both"/>
              <w:rPr>
                <w:rFonts w:ascii="Arial" w:hAnsi="Arial" w:cs="Arial"/>
                <w:sz w:val="19"/>
                <w:szCs w:val="19"/>
                <w:lang w:val="es-CO"/>
              </w:rPr>
            </w:pPr>
          </w:p>
        </w:tc>
      </w:tr>
      <w:tr w:rsidR="00152230" w:rsidRPr="004A0980" w:rsidTr="001907B9">
        <w:trPr>
          <w:trHeight w:val="364"/>
          <w:jc w:val="center"/>
        </w:trPr>
        <w:tc>
          <w:tcPr>
            <w:tcW w:w="2365" w:type="dxa"/>
            <w:tcBorders>
              <w:top w:val="single" w:sz="18" w:space="0" w:color="FFFFFF"/>
              <w:left w:val="nil"/>
              <w:bottom w:val="single" w:sz="18" w:space="0" w:color="FFFFFF"/>
              <w:right w:val="single" w:sz="18" w:space="0" w:color="FFFFFF"/>
            </w:tcBorders>
            <w:shd w:val="pct5" w:color="000000" w:fill="FFFFFF"/>
            <w:vAlign w:val="center"/>
            <w:hideMark/>
          </w:tcPr>
          <w:p w:rsidR="00152230" w:rsidRPr="00EE57E3" w:rsidRDefault="003E1410" w:rsidP="00615BE8">
            <w:pPr>
              <w:tabs>
                <w:tab w:val="left" w:pos="2880"/>
              </w:tabs>
              <w:ind w:left="357" w:right="176" w:hanging="357"/>
              <w:jc w:val="both"/>
              <w:rPr>
                <w:rFonts w:ascii="Tahoma" w:hAnsi="Tahoma" w:cs="Tahoma"/>
                <w:color w:val="000000"/>
                <w:sz w:val="19"/>
                <w:szCs w:val="19"/>
                <w:lang w:val="es-CO"/>
              </w:rPr>
            </w:pPr>
            <w:r w:rsidRPr="00EE57E3">
              <w:rPr>
                <w:rFonts w:ascii="Tahoma" w:hAnsi="Tahoma" w:cs="Tahoma"/>
                <w:color w:val="000000"/>
                <w:sz w:val="19"/>
                <w:szCs w:val="19"/>
                <w:lang w:val="es-CO"/>
              </w:rPr>
              <w:t>Información Adicional:</w:t>
            </w:r>
          </w:p>
        </w:tc>
        <w:tc>
          <w:tcPr>
            <w:tcW w:w="7607" w:type="dxa"/>
            <w:gridSpan w:val="7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5" w:color="000000" w:fill="FFFFFF"/>
            <w:vAlign w:val="center"/>
          </w:tcPr>
          <w:p w:rsidR="008E7A99" w:rsidRPr="00B24B8F" w:rsidRDefault="0085186F" w:rsidP="001907B9">
            <w:pPr>
              <w:tabs>
                <w:tab w:val="left" w:pos="2880"/>
              </w:tabs>
              <w:ind w:right="176"/>
              <w:rPr>
                <w:rFonts w:ascii="Arial" w:hAnsi="Arial" w:cs="Arial"/>
                <w:color w:val="000000"/>
                <w:sz w:val="19"/>
                <w:szCs w:val="19"/>
                <w:lang w:val="es-CO"/>
              </w:rPr>
            </w:pPr>
            <w:r w:rsidRPr="00B24B8F">
              <w:rPr>
                <w:rFonts w:ascii="Arial" w:hAnsi="Arial" w:cs="Arial"/>
                <w:sz w:val="19"/>
                <w:szCs w:val="19"/>
                <w:lang w:val="es-CO"/>
              </w:rPr>
              <w:t>No Aplica</w:t>
            </w:r>
          </w:p>
        </w:tc>
      </w:tr>
      <w:tr w:rsidR="00152230" w:rsidRPr="004A0980" w:rsidTr="006F72F9">
        <w:trPr>
          <w:trHeight w:val="287"/>
          <w:jc w:val="center"/>
        </w:trPr>
        <w:tc>
          <w:tcPr>
            <w:tcW w:w="2365" w:type="dxa"/>
            <w:tcBorders>
              <w:top w:val="single" w:sz="18" w:space="0" w:color="FFFFFF"/>
              <w:left w:val="nil"/>
              <w:bottom w:val="single" w:sz="18" w:space="0" w:color="FFFFFF"/>
              <w:right w:val="single" w:sz="18" w:space="0" w:color="FFFFFF"/>
            </w:tcBorders>
            <w:shd w:val="pct20" w:color="000000" w:fill="FFFFFF"/>
            <w:vAlign w:val="center"/>
            <w:hideMark/>
          </w:tcPr>
          <w:p w:rsidR="00152230" w:rsidRPr="00EE57E3" w:rsidRDefault="003E1410" w:rsidP="000C11A7">
            <w:pPr>
              <w:tabs>
                <w:tab w:val="left" w:pos="2880"/>
              </w:tabs>
              <w:ind w:right="176"/>
              <w:rPr>
                <w:rFonts w:ascii="Tahoma" w:hAnsi="Tahoma" w:cs="Tahoma"/>
                <w:color w:val="000000"/>
                <w:sz w:val="19"/>
                <w:szCs w:val="19"/>
                <w:lang w:val="es-CO"/>
              </w:rPr>
            </w:pPr>
            <w:r w:rsidRPr="00EE57E3">
              <w:rPr>
                <w:rFonts w:ascii="Tahoma" w:hAnsi="Tahoma" w:cs="Tahoma"/>
                <w:color w:val="000000"/>
                <w:sz w:val="19"/>
                <w:szCs w:val="19"/>
                <w:lang w:val="es-CO"/>
              </w:rPr>
              <w:t>Ubicación:</w:t>
            </w:r>
          </w:p>
        </w:tc>
        <w:tc>
          <w:tcPr>
            <w:tcW w:w="7607" w:type="dxa"/>
            <w:gridSpan w:val="7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20" w:color="000000" w:fill="FFFFFF"/>
          </w:tcPr>
          <w:p w:rsidR="00E62EE4" w:rsidRPr="00B24B8F" w:rsidRDefault="00B75B06" w:rsidP="004E6B62">
            <w:pPr>
              <w:spacing w:before="60" w:after="60"/>
              <w:rPr>
                <w:rFonts w:ascii="Arial" w:hAnsi="Arial" w:cs="Arial"/>
                <w:sz w:val="19"/>
                <w:szCs w:val="19"/>
                <w:lang w:val="es-CO"/>
              </w:rPr>
            </w:pPr>
            <w:r w:rsidRPr="00B24B8F">
              <w:rPr>
                <w:rStyle w:val="EstiloArial"/>
                <w:rFonts w:cs="Arial"/>
                <w:sz w:val="19"/>
                <w:szCs w:val="19"/>
                <w:lang w:val="es-CO"/>
              </w:rPr>
              <w:t>El archivo magnético asociado al documento está localizado en el repositorio de la solución  24 SOLUCIONES MOVILES 4</w:t>
            </w:r>
            <w:r w:rsidRPr="00B24B8F">
              <w:rPr>
                <w:rFonts w:ascii="Arial" w:hAnsi="Arial" w:cs="Arial"/>
                <w:color w:val="548DD4" w:themeColor="text2" w:themeTint="99"/>
                <w:sz w:val="19"/>
                <w:szCs w:val="19"/>
                <w:lang w:val="es-CO"/>
              </w:rPr>
              <w:t xml:space="preserve"> </w:t>
            </w:r>
            <w:r w:rsidRPr="00B24B8F">
              <w:rPr>
                <w:rStyle w:val="EstiloArial"/>
                <w:rFonts w:cs="Arial"/>
                <w:sz w:val="19"/>
                <w:szCs w:val="19"/>
                <w:lang w:val="es-CO"/>
              </w:rPr>
              <w:t xml:space="preserve">en la siguiente ruta: </w:t>
            </w:r>
            <w:r w:rsidRPr="00B24B8F">
              <w:rPr>
                <w:rFonts w:ascii="Arial" w:hAnsi="Arial" w:cs="Arial"/>
                <w:sz w:val="19"/>
                <w:szCs w:val="19"/>
                <w:lang w:val="es-CO"/>
              </w:rPr>
              <w:t xml:space="preserve">01. Administración y Control / 04. Informes / 01. Informes de Gestión Mensual/  </w:t>
            </w:r>
            <w:hyperlink r:id="rId16" w:history="1">
              <w:r w:rsidRPr="00B24B8F">
                <w:rPr>
                  <w:rFonts w:ascii="Arial" w:hAnsi="Arial" w:cs="Arial"/>
                  <w:sz w:val="19"/>
                  <w:szCs w:val="19"/>
                  <w:lang w:val="es-CO"/>
                </w:rPr>
                <w:t>201</w:t>
              </w:r>
              <w:r w:rsidR="00965242" w:rsidRPr="00B24B8F">
                <w:rPr>
                  <w:rFonts w:ascii="Arial" w:hAnsi="Arial" w:cs="Arial"/>
                  <w:sz w:val="19"/>
                  <w:szCs w:val="19"/>
                  <w:lang w:val="es-CO"/>
                </w:rPr>
                <w:t>4</w:t>
              </w:r>
              <w:r w:rsidRPr="00B24B8F">
                <w:rPr>
                  <w:rFonts w:ascii="Arial" w:hAnsi="Arial" w:cs="Arial"/>
                  <w:sz w:val="19"/>
                  <w:szCs w:val="19"/>
                  <w:lang w:val="es-CO"/>
                </w:rPr>
                <w:t xml:space="preserve"> 0</w:t>
              </w:r>
              <w:r w:rsidR="004E6B62" w:rsidRPr="00B24B8F">
                <w:rPr>
                  <w:rFonts w:ascii="Arial" w:hAnsi="Arial" w:cs="Arial"/>
                  <w:sz w:val="19"/>
                  <w:szCs w:val="19"/>
                  <w:lang w:val="es-CO"/>
                </w:rPr>
                <w:t>4</w:t>
              </w:r>
              <w:r w:rsidRPr="00B24B8F">
                <w:rPr>
                  <w:rFonts w:ascii="Arial" w:hAnsi="Arial" w:cs="Arial"/>
                  <w:sz w:val="19"/>
                  <w:szCs w:val="19"/>
                  <w:lang w:val="es-CO"/>
                </w:rPr>
                <w:t>.</w:t>
              </w:r>
              <w:r w:rsidR="00B757BA" w:rsidRPr="00B24B8F">
                <w:rPr>
                  <w:rFonts w:ascii="Arial" w:hAnsi="Arial" w:cs="Arial"/>
                  <w:sz w:val="19"/>
                  <w:szCs w:val="19"/>
                  <w:lang w:val="es-CO"/>
                </w:rPr>
                <w:t xml:space="preserve"> </w:t>
              </w:r>
              <w:r w:rsidR="004E6B62" w:rsidRPr="00B24B8F">
                <w:rPr>
                  <w:rFonts w:ascii="Arial" w:hAnsi="Arial" w:cs="Arial"/>
                  <w:sz w:val="19"/>
                  <w:szCs w:val="19"/>
                  <w:lang w:val="es-CO"/>
                </w:rPr>
                <w:t>Marzo</w:t>
              </w:r>
            </w:hyperlink>
          </w:p>
        </w:tc>
      </w:tr>
    </w:tbl>
    <w:p w:rsidR="00F41DF6" w:rsidRPr="00EE57E3" w:rsidRDefault="005D2841" w:rsidP="006F72F9">
      <w:pPr>
        <w:pStyle w:val="GELTtulogen"/>
        <w:rPr>
          <w:lang w:val="es-CO"/>
        </w:rPr>
      </w:pPr>
      <w:r w:rsidRPr="00EE57E3">
        <w:rPr>
          <w:lang w:val="es-CO"/>
        </w:rPr>
        <w:t>HISTORIA</w:t>
      </w:r>
    </w:p>
    <w:p w:rsidR="00B90EE3" w:rsidRPr="00EE57E3" w:rsidRDefault="00B90EE3">
      <w:pPr>
        <w:pStyle w:val="GELtabla"/>
        <w:rPr>
          <w:lang w:val="es-CO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54"/>
        <w:gridCol w:w="1552"/>
        <w:gridCol w:w="6074"/>
      </w:tblGrid>
      <w:tr w:rsidR="005D2841" w:rsidRPr="004A0980" w:rsidTr="000D0839">
        <w:tc>
          <w:tcPr>
            <w:tcW w:w="754" w:type="pct"/>
            <w:shd w:val="clear" w:color="auto" w:fill="BFBFBF" w:themeFill="background1" w:themeFillShade="BF"/>
            <w:vAlign w:val="center"/>
          </w:tcPr>
          <w:p w:rsidR="005D2841" w:rsidRPr="00EE57E3" w:rsidRDefault="005D2841" w:rsidP="00D03B54">
            <w:pPr>
              <w:jc w:val="center"/>
              <w:rPr>
                <w:rFonts w:ascii="Tahoma" w:hAnsi="Tahoma" w:cs="Tahoma"/>
                <w:b/>
                <w:sz w:val="18"/>
                <w:szCs w:val="18"/>
                <w:lang w:val="es-CO"/>
              </w:rPr>
            </w:pPr>
            <w:r w:rsidRPr="00EE57E3">
              <w:rPr>
                <w:rFonts w:ascii="Tahoma" w:hAnsi="Tahoma" w:cs="Tahoma"/>
                <w:b/>
                <w:sz w:val="18"/>
                <w:szCs w:val="18"/>
                <w:lang w:val="es-CO"/>
              </w:rPr>
              <w:t>VERSIÓN</w:t>
            </w:r>
          </w:p>
        </w:tc>
        <w:tc>
          <w:tcPr>
            <w:tcW w:w="864" w:type="pct"/>
            <w:shd w:val="clear" w:color="auto" w:fill="BFBFBF" w:themeFill="background1" w:themeFillShade="BF"/>
            <w:vAlign w:val="center"/>
          </w:tcPr>
          <w:p w:rsidR="005D2841" w:rsidRPr="00EE57E3" w:rsidRDefault="005D2841" w:rsidP="00BC0EA8">
            <w:pPr>
              <w:jc w:val="center"/>
              <w:rPr>
                <w:rFonts w:ascii="Tahoma" w:hAnsi="Tahoma" w:cs="Tahoma"/>
                <w:b/>
                <w:sz w:val="18"/>
                <w:szCs w:val="18"/>
                <w:lang w:val="es-CO"/>
              </w:rPr>
            </w:pPr>
            <w:r w:rsidRPr="00EE57E3">
              <w:rPr>
                <w:rFonts w:ascii="Tahoma" w:hAnsi="Tahoma" w:cs="Tahoma"/>
                <w:b/>
                <w:sz w:val="18"/>
                <w:szCs w:val="18"/>
                <w:lang w:val="es-CO"/>
              </w:rPr>
              <w:t>FECHA</w:t>
            </w:r>
          </w:p>
        </w:tc>
        <w:tc>
          <w:tcPr>
            <w:tcW w:w="3382" w:type="pct"/>
            <w:shd w:val="clear" w:color="auto" w:fill="BFBFBF" w:themeFill="background1" w:themeFillShade="BF"/>
            <w:vAlign w:val="center"/>
          </w:tcPr>
          <w:p w:rsidR="005D2841" w:rsidRPr="00EE57E3" w:rsidRDefault="005D2841" w:rsidP="00D03B54">
            <w:pPr>
              <w:jc w:val="center"/>
              <w:rPr>
                <w:rFonts w:ascii="Tahoma" w:hAnsi="Tahoma" w:cs="Tahoma"/>
                <w:b/>
                <w:sz w:val="18"/>
                <w:szCs w:val="18"/>
                <w:lang w:val="es-CO"/>
              </w:rPr>
            </w:pPr>
            <w:r w:rsidRPr="00EE57E3">
              <w:rPr>
                <w:rFonts w:ascii="Tahoma" w:hAnsi="Tahoma" w:cs="Tahoma"/>
                <w:b/>
                <w:sz w:val="18"/>
                <w:szCs w:val="18"/>
                <w:lang w:val="es-CO"/>
              </w:rPr>
              <w:t>CAMBIOS INTRODUCIDOS</w:t>
            </w:r>
          </w:p>
        </w:tc>
      </w:tr>
      <w:tr w:rsidR="00846852" w:rsidRPr="004A0980" w:rsidTr="00EE57E3">
        <w:tc>
          <w:tcPr>
            <w:tcW w:w="754" w:type="pct"/>
            <w:vAlign w:val="center"/>
          </w:tcPr>
          <w:p w:rsidR="00846852" w:rsidRPr="00EE57E3" w:rsidRDefault="00846852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E57E3">
              <w:rPr>
                <w:rFonts w:ascii="Arial" w:hAnsi="Arial" w:cs="Arial"/>
                <w:sz w:val="16"/>
                <w:szCs w:val="16"/>
                <w:lang w:val="es-CO"/>
              </w:rPr>
              <w:t>1.0</w:t>
            </w:r>
          </w:p>
        </w:tc>
        <w:tc>
          <w:tcPr>
            <w:tcW w:w="864" w:type="pct"/>
            <w:vAlign w:val="center"/>
          </w:tcPr>
          <w:p w:rsidR="00846852" w:rsidRPr="00EE57E3" w:rsidRDefault="00A74522" w:rsidP="00965242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E57E3">
              <w:rPr>
                <w:rFonts w:ascii="Arial" w:hAnsi="Arial" w:cs="Arial"/>
                <w:sz w:val="16"/>
                <w:szCs w:val="16"/>
                <w:lang w:val="es-CO"/>
              </w:rPr>
              <w:t>201</w:t>
            </w:r>
            <w:r w:rsidR="00965242" w:rsidRPr="00EE57E3">
              <w:rPr>
                <w:rFonts w:ascii="Arial" w:hAnsi="Arial" w:cs="Arial"/>
                <w:sz w:val="16"/>
                <w:szCs w:val="16"/>
                <w:lang w:val="es-CO"/>
              </w:rPr>
              <w:t>4</w:t>
            </w:r>
            <w:r w:rsidRPr="00EE57E3">
              <w:rPr>
                <w:rFonts w:ascii="Arial" w:hAnsi="Arial" w:cs="Arial"/>
                <w:sz w:val="16"/>
                <w:szCs w:val="16"/>
                <w:lang w:val="es-CO"/>
              </w:rPr>
              <w:t>-</w:t>
            </w:r>
            <w:r w:rsidR="00965242" w:rsidRPr="00EE57E3">
              <w:rPr>
                <w:rFonts w:ascii="Arial" w:hAnsi="Arial" w:cs="Arial"/>
                <w:sz w:val="16"/>
                <w:szCs w:val="16"/>
                <w:lang w:val="es-CO"/>
              </w:rPr>
              <w:t>0</w:t>
            </w:r>
            <w:r w:rsidR="004E6B62" w:rsidRPr="00EE57E3">
              <w:rPr>
                <w:rFonts w:ascii="Arial" w:hAnsi="Arial" w:cs="Arial"/>
                <w:sz w:val="16"/>
                <w:szCs w:val="16"/>
                <w:lang w:val="es-CO"/>
              </w:rPr>
              <w:t>4</w:t>
            </w:r>
            <w:r w:rsidR="00846852" w:rsidRPr="00EE57E3">
              <w:rPr>
                <w:rFonts w:ascii="Arial" w:hAnsi="Arial" w:cs="Arial"/>
                <w:sz w:val="16"/>
                <w:szCs w:val="16"/>
                <w:lang w:val="es-CO"/>
              </w:rPr>
              <w:t>-</w:t>
            </w:r>
            <w:r w:rsidRPr="00EE57E3">
              <w:rPr>
                <w:rFonts w:ascii="Arial" w:hAnsi="Arial" w:cs="Arial"/>
                <w:sz w:val="16"/>
                <w:szCs w:val="16"/>
                <w:lang w:val="es-CO"/>
              </w:rPr>
              <w:t>0</w:t>
            </w:r>
            <w:r w:rsidR="00965242" w:rsidRPr="00EE57E3">
              <w:rPr>
                <w:rFonts w:ascii="Arial" w:hAnsi="Arial" w:cs="Arial"/>
                <w:sz w:val="16"/>
                <w:szCs w:val="16"/>
                <w:lang w:val="es-CO"/>
              </w:rPr>
              <w:t>7</w:t>
            </w:r>
          </w:p>
        </w:tc>
        <w:tc>
          <w:tcPr>
            <w:tcW w:w="3382" w:type="pct"/>
            <w:vAlign w:val="center"/>
          </w:tcPr>
          <w:p w:rsidR="00846852" w:rsidRPr="00EE57E3" w:rsidRDefault="00846852" w:rsidP="00EE57E3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E57E3">
              <w:rPr>
                <w:rFonts w:ascii="Arial" w:hAnsi="Arial" w:cs="Arial"/>
                <w:sz w:val="16"/>
                <w:szCs w:val="16"/>
                <w:lang w:val="es-CO"/>
              </w:rPr>
              <w:t>Creación del documento</w:t>
            </w:r>
          </w:p>
        </w:tc>
      </w:tr>
      <w:tr w:rsidR="00F17B4F" w:rsidRPr="004A0980" w:rsidTr="00EE57E3">
        <w:tc>
          <w:tcPr>
            <w:tcW w:w="754" w:type="pct"/>
            <w:vAlign w:val="center"/>
          </w:tcPr>
          <w:p w:rsidR="00F17B4F" w:rsidRPr="00EE57E3" w:rsidRDefault="00F17B4F">
            <w:pPr>
              <w:jc w:val="center"/>
              <w:rPr>
                <w:rFonts w:ascii="Arial" w:hAnsi="Arial" w:cs="Arial"/>
                <w:sz w:val="16"/>
                <w:szCs w:val="16"/>
                <w:lang w:val="es-CO"/>
              </w:rPr>
            </w:pPr>
            <w:r w:rsidRPr="00EE57E3">
              <w:rPr>
                <w:rFonts w:ascii="Arial" w:hAnsi="Arial" w:cs="Arial"/>
                <w:sz w:val="16"/>
                <w:szCs w:val="16"/>
                <w:lang w:val="es-CO"/>
              </w:rPr>
              <w:t>1.1</w:t>
            </w:r>
          </w:p>
        </w:tc>
        <w:tc>
          <w:tcPr>
            <w:tcW w:w="864" w:type="pct"/>
            <w:vAlign w:val="center"/>
          </w:tcPr>
          <w:p w:rsidR="00F17B4F" w:rsidRPr="00EE57E3" w:rsidRDefault="00F17B4F" w:rsidP="00965242">
            <w:pPr>
              <w:jc w:val="center"/>
              <w:rPr>
                <w:rFonts w:ascii="Arial" w:hAnsi="Arial" w:cs="Arial"/>
                <w:sz w:val="16"/>
                <w:szCs w:val="16"/>
                <w:lang w:val="es-CO"/>
              </w:rPr>
            </w:pPr>
            <w:r w:rsidRPr="00EE57E3">
              <w:rPr>
                <w:rFonts w:ascii="Arial" w:hAnsi="Arial" w:cs="Arial"/>
                <w:sz w:val="16"/>
                <w:szCs w:val="16"/>
                <w:lang w:val="es-CO"/>
              </w:rPr>
              <w:t>2014-04-14</w:t>
            </w:r>
          </w:p>
        </w:tc>
        <w:tc>
          <w:tcPr>
            <w:tcW w:w="3382" w:type="pct"/>
            <w:vAlign w:val="center"/>
          </w:tcPr>
          <w:p w:rsidR="00F17B4F" w:rsidRPr="00EE57E3" w:rsidRDefault="00F17B4F" w:rsidP="00EE57E3">
            <w:pPr>
              <w:rPr>
                <w:rFonts w:ascii="Arial" w:hAnsi="Arial" w:cs="Arial"/>
                <w:sz w:val="16"/>
                <w:szCs w:val="16"/>
                <w:lang w:val="es-CO"/>
              </w:rPr>
            </w:pPr>
            <w:r w:rsidRPr="00EE57E3">
              <w:rPr>
                <w:rFonts w:ascii="Arial" w:hAnsi="Arial" w:cs="Arial"/>
                <w:sz w:val="16"/>
                <w:szCs w:val="16"/>
                <w:lang w:val="es-CO"/>
              </w:rPr>
              <w:t>Ajustes solicitados por interventoría</w:t>
            </w:r>
          </w:p>
        </w:tc>
      </w:tr>
      <w:tr w:rsidR="00261A45" w:rsidRPr="004A0980" w:rsidTr="00EE57E3">
        <w:tc>
          <w:tcPr>
            <w:tcW w:w="754" w:type="pct"/>
            <w:vAlign w:val="center"/>
          </w:tcPr>
          <w:p w:rsidR="00261A45" w:rsidRPr="004A0980" w:rsidRDefault="00261A45">
            <w:pPr>
              <w:jc w:val="center"/>
              <w:rPr>
                <w:rFonts w:ascii="Arial" w:hAnsi="Arial" w:cs="Arial"/>
                <w:sz w:val="16"/>
                <w:szCs w:val="16"/>
                <w:lang w:val="es-CO"/>
              </w:rPr>
            </w:pPr>
            <w:r>
              <w:rPr>
                <w:rFonts w:ascii="Arial" w:hAnsi="Arial" w:cs="Arial"/>
                <w:sz w:val="16"/>
                <w:szCs w:val="16"/>
                <w:lang w:val="es-CO"/>
              </w:rPr>
              <w:t>1.2</w:t>
            </w:r>
          </w:p>
        </w:tc>
        <w:tc>
          <w:tcPr>
            <w:tcW w:w="864" w:type="pct"/>
            <w:vAlign w:val="center"/>
          </w:tcPr>
          <w:p w:rsidR="00261A45" w:rsidRPr="004A0980" w:rsidRDefault="00261A45" w:rsidP="00965242">
            <w:pPr>
              <w:jc w:val="center"/>
              <w:rPr>
                <w:rFonts w:ascii="Arial" w:hAnsi="Arial" w:cs="Arial"/>
                <w:sz w:val="16"/>
                <w:szCs w:val="16"/>
                <w:lang w:val="es-CO"/>
              </w:rPr>
            </w:pPr>
            <w:r>
              <w:rPr>
                <w:rFonts w:ascii="Arial" w:hAnsi="Arial" w:cs="Arial"/>
                <w:sz w:val="16"/>
                <w:szCs w:val="16"/>
                <w:lang w:val="es-CO"/>
              </w:rPr>
              <w:t>2014-04-21</w:t>
            </w:r>
          </w:p>
        </w:tc>
        <w:tc>
          <w:tcPr>
            <w:tcW w:w="3382" w:type="pct"/>
            <w:vAlign w:val="center"/>
          </w:tcPr>
          <w:p w:rsidR="00261A45" w:rsidRPr="004A0980" w:rsidRDefault="00261A45" w:rsidP="00EE57E3">
            <w:pPr>
              <w:rPr>
                <w:rFonts w:ascii="Arial" w:hAnsi="Arial" w:cs="Arial"/>
                <w:sz w:val="16"/>
                <w:szCs w:val="16"/>
                <w:lang w:val="es-CO"/>
              </w:rPr>
            </w:pPr>
            <w:r w:rsidRPr="00DA0CC9">
              <w:rPr>
                <w:rFonts w:ascii="Arial" w:hAnsi="Arial" w:cs="Arial"/>
                <w:sz w:val="16"/>
                <w:szCs w:val="16"/>
                <w:lang w:val="es-CO"/>
              </w:rPr>
              <w:t>Ajustes solicitados por interventoría</w:t>
            </w:r>
          </w:p>
        </w:tc>
      </w:tr>
      <w:tr w:rsidR="004E2BD7" w:rsidRPr="004A0980" w:rsidTr="00EE57E3">
        <w:tc>
          <w:tcPr>
            <w:tcW w:w="754" w:type="pct"/>
            <w:vAlign w:val="center"/>
          </w:tcPr>
          <w:p w:rsidR="004E2BD7" w:rsidRDefault="004E2BD7">
            <w:pPr>
              <w:jc w:val="center"/>
              <w:rPr>
                <w:rFonts w:ascii="Arial" w:hAnsi="Arial" w:cs="Arial"/>
                <w:sz w:val="16"/>
                <w:szCs w:val="16"/>
                <w:lang w:val="es-CO"/>
              </w:rPr>
            </w:pPr>
            <w:r>
              <w:rPr>
                <w:rFonts w:ascii="Arial" w:hAnsi="Arial" w:cs="Arial"/>
                <w:sz w:val="16"/>
                <w:szCs w:val="16"/>
                <w:lang w:val="es-CO"/>
              </w:rPr>
              <w:t>2.0</w:t>
            </w:r>
          </w:p>
        </w:tc>
        <w:tc>
          <w:tcPr>
            <w:tcW w:w="864" w:type="pct"/>
            <w:vAlign w:val="center"/>
          </w:tcPr>
          <w:p w:rsidR="004E2BD7" w:rsidRDefault="00B24B8F" w:rsidP="00965242">
            <w:pPr>
              <w:jc w:val="center"/>
              <w:rPr>
                <w:rFonts w:ascii="Arial" w:hAnsi="Arial" w:cs="Arial"/>
                <w:sz w:val="16"/>
                <w:szCs w:val="16"/>
                <w:lang w:val="es-CO"/>
              </w:rPr>
            </w:pPr>
            <w:r>
              <w:rPr>
                <w:rFonts w:ascii="Arial" w:hAnsi="Arial" w:cs="Arial"/>
                <w:sz w:val="16"/>
                <w:szCs w:val="16"/>
                <w:lang w:val="es-CO"/>
              </w:rPr>
              <w:t>2014-04-21</w:t>
            </w:r>
          </w:p>
        </w:tc>
        <w:tc>
          <w:tcPr>
            <w:tcW w:w="3382" w:type="pct"/>
            <w:vAlign w:val="center"/>
          </w:tcPr>
          <w:p w:rsidR="004E2BD7" w:rsidRPr="00DA0CC9" w:rsidRDefault="004E2BD7" w:rsidP="00EE57E3">
            <w:pPr>
              <w:rPr>
                <w:rFonts w:ascii="Arial" w:hAnsi="Arial" w:cs="Arial"/>
                <w:sz w:val="16"/>
                <w:szCs w:val="16"/>
                <w:lang w:val="es-CO"/>
              </w:rPr>
            </w:pPr>
            <w:r>
              <w:rPr>
                <w:rFonts w:ascii="Arial" w:hAnsi="Arial" w:cs="Arial"/>
                <w:sz w:val="16"/>
                <w:szCs w:val="16"/>
                <w:lang w:val="es-CO"/>
              </w:rPr>
              <w:t>Aprobación del documento</w:t>
            </w:r>
          </w:p>
        </w:tc>
      </w:tr>
    </w:tbl>
    <w:p w:rsidR="00B90EE3" w:rsidRPr="00F1122F" w:rsidRDefault="00B90EE3">
      <w:pPr>
        <w:pStyle w:val="GELtabla"/>
        <w:rPr>
          <w:lang w:val="es-CO"/>
        </w:rPr>
      </w:pPr>
    </w:p>
    <w:p w:rsidR="00B90EE3" w:rsidRPr="00F1122F" w:rsidRDefault="00B90EE3">
      <w:pPr>
        <w:rPr>
          <w:rFonts w:ascii="Arial" w:hAnsi="Arial"/>
          <w:sz w:val="24"/>
          <w:lang w:val="es-CO"/>
        </w:rPr>
      </w:pPr>
      <w:r w:rsidRPr="00F1122F">
        <w:rPr>
          <w:lang w:val="es-CO"/>
        </w:rPr>
        <w:br w:type="page"/>
      </w:r>
    </w:p>
    <w:p w:rsidR="00C46706" w:rsidRPr="00F1122F" w:rsidRDefault="00C46706" w:rsidP="006F72F9">
      <w:pPr>
        <w:pStyle w:val="GELtabla"/>
        <w:jc w:val="center"/>
        <w:rPr>
          <w:b/>
          <w:lang w:val="es-CO"/>
        </w:rPr>
      </w:pPr>
    </w:p>
    <w:p w:rsidR="00F41DF6" w:rsidRPr="00F1122F" w:rsidRDefault="00F41DF6" w:rsidP="006F72F9">
      <w:pPr>
        <w:pStyle w:val="GELtabla"/>
        <w:jc w:val="center"/>
        <w:rPr>
          <w:b/>
          <w:lang w:val="es-CO"/>
        </w:rPr>
      </w:pPr>
      <w:r w:rsidRPr="00F1122F">
        <w:rPr>
          <w:b/>
          <w:lang w:val="es-CO"/>
        </w:rPr>
        <w:t>TABLA DE CONTENIDO</w:t>
      </w:r>
    </w:p>
    <w:p w:rsidR="009A1135" w:rsidRPr="00F1122F" w:rsidRDefault="009A1135" w:rsidP="00DC4AAA">
      <w:pPr>
        <w:pStyle w:val="GELtabla"/>
        <w:tabs>
          <w:tab w:val="left" w:pos="426"/>
        </w:tabs>
        <w:ind w:left="-142" w:firstLine="142"/>
        <w:jc w:val="center"/>
        <w:rPr>
          <w:b/>
          <w:vertAlign w:val="superscript"/>
          <w:lang w:val="es-CO"/>
        </w:rPr>
      </w:pPr>
    </w:p>
    <w:p w:rsidR="004E2BD7" w:rsidRDefault="000B6406">
      <w:pPr>
        <w:pStyle w:val="TDC1"/>
        <w:rPr>
          <w:rFonts w:asciiTheme="minorHAnsi" w:eastAsiaTheme="minorEastAsia" w:hAnsiTheme="minorHAnsi"/>
          <w:sz w:val="22"/>
          <w:lang w:val="es-CO" w:eastAsia="es-CO"/>
        </w:rPr>
      </w:pPr>
      <w:r w:rsidRPr="00F1122F">
        <w:rPr>
          <w:lang w:val="es-CO"/>
        </w:rPr>
        <w:fldChar w:fldCharType="begin"/>
      </w:r>
      <w:r w:rsidRPr="00EE57E3">
        <w:rPr>
          <w:lang w:val="es-CO"/>
        </w:rPr>
        <w:instrText xml:space="preserve"> TOC \o "1-3" \h \z \u </w:instrText>
      </w:r>
      <w:r w:rsidRPr="00F1122F">
        <w:rPr>
          <w:lang w:val="es-CO"/>
        </w:rPr>
        <w:fldChar w:fldCharType="separate"/>
      </w:r>
      <w:hyperlink w:anchor="_Toc386093538" w:history="1">
        <w:r w:rsidR="004E2BD7" w:rsidRPr="00450E4B">
          <w:rPr>
            <w:rStyle w:val="Hipervnculo"/>
            <w:lang w:val="es-CO"/>
          </w:rPr>
          <w:t>1. INTRODUCCIÓN</w:t>
        </w:r>
        <w:r w:rsidR="004E2BD7">
          <w:rPr>
            <w:webHidden/>
          </w:rPr>
          <w:tab/>
        </w:r>
        <w:r w:rsidR="004E2BD7">
          <w:rPr>
            <w:webHidden/>
          </w:rPr>
          <w:fldChar w:fldCharType="begin"/>
        </w:r>
        <w:r w:rsidR="004E2BD7">
          <w:rPr>
            <w:webHidden/>
          </w:rPr>
          <w:instrText xml:space="preserve"> PAGEREF _Toc386093538 \h </w:instrText>
        </w:r>
        <w:r w:rsidR="004E2BD7">
          <w:rPr>
            <w:webHidden/>
          </w:rPr>
        </w:r>
        <w:r w:rsidR="004E2BD7">
          <w:rPr>
            <w:webHidden/>
          </w:rPr>
          <w:fldChar w:fldCharType="separate"/>
        </w:r>
        <w:r w:rsidR="00B24B8F">
          <w:rPr>
            <w:webHidden/>
          </w:rPr>
          <w:t>7</w:t>
        </w:r>
        <w:r w:rsidR="004E2BD7">
          <w:rPr>
            <w:webHidden/>
          </w:rPr>
          <w:fldChar w:fldCharType="end"/>
        </w:r>
      </w:hyperlink>
    </w:p>
    <w:p w:rsidR="004E2BD7" w:rsidRDefault="009B1DE8">
      <w:pPr>
        <w:pStyle w:val="TDC1"/>
        <w:rPr>
          <w:rFonts w:asciiTheme="minorHAnsi" w:eastAsiaTheme="minorEastAsia" w:hAnsiTheme="minorHAnsi"/>
          <w:sz w:val="22"/>
          <w:lang w:val="es-CO" w:eastAsia="es-CO"/>
        </w:rPr>
      </w:pPr>
      <w:hyperlink w:anchor="_Toc386093539" w:history="1">
        <w:r w:rsidR="004E2BD7" w:rsidRPr="00450E4B">
          <w:rPr>
            <w:rStyle w:val="Hipervnculo"/>
            <w:lang w:val="es-CO"/>
          </w:rPr>
          <w:t>2. INFORMACIÓN CONTRACTUAL</w:t>
        </w:r>
        <w:r w:rsidR="004E2BD7">
          <w:rPr>
            <w:webHidden/>
          </w:rPr>
          <w:tab/>
        </w:r>
        <w:r w:rsidR="004E2BD7">
          <w:rPr>
            <w:webHidden/>
          </w:rPr>
          <w:fldChar w:fldCharType="begin"/>
        </w:r>
        <w:r w:rsidR="004E2BD7">
          <w:rPr>
            <w:webHidden/>
          </w:rPr>
          <w:instrText xml:space="preserve"> PAGEREF _Toc386093539 \h </w:instrText>
        </w:r>
        <w:r w:rsidR="004E2BD7">
          <w:rPr>
            <w:webHidden/>
          </w:rPr>
        </w:r>
        <w:r w:rsidR="004E2BD7">
          <w:rPr>
            <w:webHidden/>
          </w:rPr>
          <w:fldChar w:fldCharType="separate"/>
        </w:r>
        <w:r w:rsidR="00B24B8F">
          <w:rPr>
            <w:webHidden/>
          </w:rPr>
          <w:t>8</w:t>
        </w:r>
        <w:r w:rsidR="004E2BD7">
          <w:rPr>
            <w:webHidden/>
          </w:rPr>
          <w:fldChar w:fldCharType="end"/>
        </w:r>
      </w:hyperlink>
    </w:p>
    <w:p w:rsidR="004E2BD7" w:rsidRDefault="009B1DE8">
      <w:pPr>
        <w:pStyle w:val="TDC1"/>
        <w:rPr>
          <w:rFonts w:asciiTheme="minorHAnsi" w:eastAsiaTheme="minorEastAsia" w:hAnsiTheme="minorHAnsi"/>
          <w:sz w:val="22"/>
          <w:lang w:val="es-CO" w:eastAsia="es-CO"/>
        </w:rPr>
      </w:pPr>
      <w:hyperlink w:anchor="_Toc386093540" w:history="1">
        <w:r w:rsidR="004E2BD7" w:rsidRPr="00450E4B">
          <w:rPr>
            <w:rStyle w:val="Hipervnculo"/>
            <w:lang w:val="es-CO"/>
          </w:rPr>
          <w:t>3. SEGUIMIENTO A CRONOGRAMA</w:t>
        </w:r>
        <w:r w:rsidR="004E2BD7">
          <w:rPr>
            <w:webHidden/>
          </w:rPr>
          <w:tab/>
        </w:r>
        <w:r w:rsidR="004E2BD7">
          <w:rPr>
            <w:webHidden/>
          </w:rPr>
          <w:fldChar w:fldCharType="begin"/>
        </w:r>
        <w:r w:rsidR="004E2BD7">
          <w:rPr>
            <w:webHidden/>
          </w:rPr>
          <w:instrText xml:space="preserve"> PAGEREF _Toc386093540 \h </w:instrText>
        </w:r>
        <w:r w:rsidR="004E2BD7">
          <w:rPr>
            <w:webHidden/>
          </w:rPr>
        </w:r>
        <w:r w:rsidR="004E2BD7">
          <w:rPr>
            <w:webHidden/>
          </w:rPr>
          <w:fldChar w:fldCharType="separate"/>
        </w:r>
        <w:r w:rsidR="00B24B8F">
          <w:rPr>
            <w:webHidden/>
          </w:rPr>
          <w:t>9</w:t>
        </w:r>
        <w:r w:rsidR="004E2BD7">
          <w:rPr>
            <w:webHidden/>
          </w:rPr>
          <w:fldChar w:fldCharType="end"/>
        </w:r>
      </w:hyperlink>
    </w:p>
    <w:p w:rsidR="004E2BD7" w:rsidRDefault="009B1DE8">
      <w:pPr>
        <w:pStyle w:val="TDC2"/>
        <w:rPr>
          <w:rFonts w:asciiTheme="minorHAnsi" w:hAnsiTheme="minorHAnsi"/>
          <w:sz w:val="22"/>
        </w:rPr>
      </w:pPr>
      <w:hyperlink w:anchor="_Toc386093541" w:history="1">
        <w:r w:rsidR="004E2BD7" w:rsidRPr="00450E4B">
          <w:rPr>
            <w:rStyle w:val="Hipervnculo"/>
            <w:lang w:val="es-ES"/>
          </w:rPr>
          <w:t>3.1</w:t>
        </w:r>
        <w:r w:rsidR="004E2BD7">
          <w:rPr>
            <w:rFonts w:asciiTheme="minorHAnsi" w:hAnsiTheme="minorHAnsi"/>
            <w:sz w:val="22"/>
          </w:rPr>
          <w:tab/>
        </w:r>
        <w:r w:rsidR="004E2BD7" w:rsidRPr="00450E4B">
          <w:rPr>
            <w:rStyle w:val="Hipervnculo"/>
          </w:rPr>
          <w:t>AVANCE DE CRONOGRAMA</w:t>
        </w:r>
        <w:r w:rsidR="004E2BD7">
          <w:rPr>
            <w:webHidden/>
          </w:rPr>
          <w:tab/>
        </w:r>
        <w:r w:rsidR="004E2BD7">
          <w:rPr>
            <w:webHidden/>
          </w:rPr>
          <w:fldChar w:fldCharType="begin"/>
        </w:r>
        <w:r w:rsidR="004E2BD7">
          <w:rPr>
            <w:webHidden/>
          </w:rPr>
          <w:instrText xml:space="preserve"> PAGEREF _Toc386093541 \h </w:instrText>
        </w:r>
        <w:r w:rsidR="004E2BD7">
          <w:rPr>
            <w:webHidden/>
          </w:rPr>
        </w:r>
        <w:r w:rsidR="004E2BD7">
          <w:rPr>
            <w:webHidden/>
          </w:rPr>
          <w:fldChar w:fldCharType="separate"/>
        </w:r>
        <w:r w:rsidR="00B24B8F">
          <w:rPr>
            <w:webHidden/>
          </w:rPr>
          <w:t>9</w:t>
        </w:r>
        <w:r w:rsidR="004E2BD7">
          <w:rPr>
            <w:webHidden/>
          </w:rPr>
          <w:fldChar w:fldCharType="end"/>
        </w:r>
      </w:hyperlink>
    </w:p>
    <w:p w:rsidR="004E2BD7" w:rsidRDefault="009B1DE8">
      <w:pPr>
        <w:pStyle w:val="TDC2"/>
        <w:rPr>
          <w:rFonts w:asciiTheme="minorHAnsi" w:hAnsiTheme="minorHAnsi"/>
          <w:sz w:val="22"/>
        </w:rPr>
      </w:pPr>
      <w:hyperlink w:anchor="_Toc386093542" w:history="1">
        <w:r w:rsidR="004E2BD7" w:rsidRPr="00450E4B">
          <w:rPr>
            <w:rStyle w:val="Hipervnculo"/>
            <w:lang w:val="es-ES"/>
          </w:rPr>
          <w:t>3.2</w:t>
        </w:r>
        <w:r w:rsidR="004E2BD7">
          <w:rPr>
            <w:rFonts w:asciiTheme="minorHAnsi" w:hAnsiTheme="minorHAnsi"/>
            <w:sz w:val="22"/>
          </w:rPr>
          <w:tab/>
        </w:r>
        <w:r w:rsidR="004E2BD7" w:rsidRPr="00450E4B">
          <w:rPr>
            <w:rStyle w:val="Hipervnculo"/>
          </w:rPr>
          <w:t>AVANCE DETALLADO</w:t>
        </w:r>
        <w:r w:rsidR="004E2BD7">
          <w:rPr>
            <w:webHidden/>
          </w:rPr>
          <w:tab/>
        </w:r>
        <w:r w:rsidR="004E2BD7">
          <w:rPr>
            <w:webHidden/>
          </w:rPr>
          <w:fldChar w:fldCharType="begin"/>
        </w:r>
        <w:r w:rsidR="004E2BD7">
          <w:rPr>
            <w:webHidden/>
          </w:rPr>
          <w:instrText xml:space="preserve"> PAGEREF _Toc386093542 \h </w:instrText>
        </w:r>
        <w:r w:rsidR="004E2BD7">
          <w:rPr>
            <w:webHidden/>
          </w:rPr>
        </w:r>
        <w:r w:rsidR="004E2BD7">
          <w:rPr>
            <w:webHidden/>
          </w:rPr>
          <w:fldChar w:fldCharType="separate"/>
        </w:r>
        <w:r w:rsidR="00B24B8F">
          <w:rPr>
            <w:webHidden/>
          </w:rPr>
          <w:t>10</w:t>
        </w:r>
        <w:r w:rsidR="004E2BD7">
          <w:rPr>
            <w:webHidden/>
          </w:rPr>
          <w:fldChar w:fldCharType="end"/>
        </w:r>
      </w:hyperlink>
    </w:p>
    <w:p w:rsidR="004E2BD7" w:rsidRDefault="009B1DE8">
      <w:pPr>
        <w:pStyle w:val="TDC1"/>
        <w:rPr>
          <w:rFonts w:asciiTheme="minorHAnsi" w:eastAsiaTheme="minorEastAsia" w:hAnsiTheme="minorHAnsi"/>
          <w:sz w:val="22"/>
          <w:lang w:val="es-CO" w:eastAsia="es-CO"/>
        </w:rPr>
      </w:pPr>
      <w:hyperlink w:anchor="_Toc386093543" w:history="1">
        <w:r w:rsidR="004E2BD7" w:rsidRPr="00450E4B">
          <w:rPr>
            <w:rStyle w:val="Hipervnculo"/>
            <w:lang w:val="es-CO"/>
          </w:rPr>
          <w:t>4. ESTADO DE ENTREGABLES</w:t>
        </w:r>
        <w:r w:rsidR="004E2BD7">
          <w:rPr>
            <w:webHidden/>
          </w:rPr>
          <w:tab/>
        </w:r>
        <w:r w:rsidR="004E2BD7">
          <w:rPr>
            <w:webHidden/>
          </w:rPr>
          <w:fldChar w:fldCharType="begin"/>
        </w:r>
        <w:r w:rsidR="004E2BD7">
          <w:rPr>
            <w:webHidden/>
          </w:rPr>
          <w:instrText xml:space="preserve"> PAGEREF _Toc386093543 \h </w:instrText>
        </w:r>
        <w:r w:rsidR="004E2BD7">
          <w:rPr>
            <w:webHidden/>
          </w:rPr>
        </w:r>
        <w:r w:rsidR="004E2BD7">
          <w:rPr>
            <w:webHidden/>
          </w:rPr>
          <w:fldChar w:fldCharType="separate"/>
        </w:r>
        <w:r w:rsidR="00B24B8F">
          <w:rPr>
            <w:webHidden/>
          </w:rPr>
          <w:t>11</w:t>
        </w:r>
        <w:r w:rsidR="004E2BD7">
          <w:rPr>
            <w:webHidden/>
          </w:rPr>
          <w:fldChar w:fldCharType="end"/>
        </w:r>
      </w:hyperlink>
    </w:p>
    <w:p w:rsidR="004E2BD7" w:rsidRDefault="009B1DE8">
      <w:pPr>
        <w:pStyle w:val="TDC1"/>
        <w:rPr>
          <w:rFonts w:asciiTheme="minorHAnsi" w:eastAsiaTheme="minorEastAsia" w:hAnsiTheme="minorHAnsi"/>
          <w:sz w:val="22"/>
          <w:lang w:val="es-CO" w:eastAsia="es-CO"/>
        </w:rPr>
      </w:pPr>
      <w:hyperlink w:anchor="_Toc386093544" w:history="1">
        <w:r w:rsidR="004E2BD7" w:rsidRPr="00450E4B">
          <w:rPr>
            <w:rStyle w:val="Hipervnculo"/>
            <w:lang w:val="es-CO"/>
          </w:rPr>
          <w:t>5. ACTIVIDADES REALIZADAS EN EL PERIODO</w:t>
        </w:r>
        <w:r w:rsidR="004E2BD7">
          <w:rPr>
            <w:webHidden/>
          </w:rPr>
          <w:tab/>
        </w:r>
        <w:r w:rsidR="004E2BD7">
          <w:rPr>
            <w:webHidden/>
          </w:rPr>
          <w:fldChar w:fldCharType="begin"/>
        </w:r>
        <w:r w:rsidR="004E2BD7">
          <w:rPr>
            <w:webHidden/>
          </w:rPr>
          <w:instrText xml:space="preserve"> PAGEREF _Toc386093544 \h </w:instrText>
        </w:r>
        <w:r w:rsidR="004E2BD7">
          <w:rPr>
            <w:webHidden/>
          </w:rPr>
        </w:r>
        <w:r w:rsidR="004E2BD7">
          <w:rPr>
            <w:webHidden/>
          </w:rPr>
          <w:fldChar w:fldCharType="separate"/>
        </w:r>
        <w:r w:rsidR="00B24B8F">
          <w:rPr>
            <w:webHidden/>
          </w:rPr>
          <w:t>14</w:t>
        </w:r>
        <w:r w:rsidR="004E2BD7">
          <w:rPr>
            <w:webHidden/>
          </w:rPr>
          <w:fldChar w:fldCharType="end"/>
        </w:r>
      </w:hyperlink>
    </w:p>
    <w:p w:rsidR="004E2BD7" w:rsidRDefault="009B1DE8">
      <w:pPr>
        <w:pStyle w:val="TDC2"/>
        <w:rPr>
          <w:rFonts w:asciiTheme="minorHAnsi" w:hAnsiTheme="minorHAnsi"/>
          <w:sz w:val="22"/>
        </w:rPr>
      </w:pPr>
      <w:hyperlink w:anchor="_Toc386093545" w:history="1">
        <w:r w:rsidR="004E2BD7" w:rsidRPr="00450E4B">
          <w:rPr>
            <w:rStyle w:val="Hipervnculo"/>
            <w:lang w:val="es-ES"/>
          </w:rPr>
          <w:t>5.1</w:t>
        </w:r>
        <w:r w:rsidR="004E2BD7">
          <w:rPr>
            <w:rFonts w:asciiTheme="minorHAnsi" w:hAnsiTheme="minorHAnsi"/>
            <w:sz w:val="22"/>
          </w:rPr>
          <w:tab/>
        </w:r>
        <w:r w:rsidR="004E2BD7" w:rsidRPr="00450E4B">
          <w:rPr>
            <w:rStyle w:val="Hipervnculo"/>
          </w:rPr>
          <w:t>CIERRE DE PROYECTO</w:t>
        </w:r>
        <w:r w:rsidR="004E2BD7">
          <w:rPr>
            <w:webHidden/>
          </w:rPr>
          <w:tab/>
        </w:r>
        <w:r w:rsidR="004E2BD7">
          <w:rPr>
            <w:webHidden/>
          </w:rPr>
          <w:fldChar w:fldCharType="begin"/>
        </w:r>
        <w:r w:rsidR="004E2BD7">
          <w:rPr>
            <w:webHidden/>
          </w:rPr>
          <w:instrText xml:space="preserve"> PAGEREF _Toc386093545 \h </w:instrText>
        </w:r>
        <w:r w:rsidR="004E2BD7">
          <w:rPr>
            <w:webHidden/>
          </w:rPr>
        </w:r>
        <w:r w:rsidR="004E2BD7">
          <w:rPr>
            <w:webHidden/>
          </w:rPr>
          <w:fldChar w:fldCharType="separate"/>
        </w:r>
        <w:r w:rsidR="00B24B8F">
          <w:rPr>
            <w:webHidden/>
          </w:rPr>
          <w:t>15</w:t>
        </w:r>
        <w:r w:rsidR="004E2BD7">
          <w:rPr>
            <w:webHidden/>
          </w:rPr>
          <w:fldChar w:fldCharType="end"/>
        </w:r>
      </w:hyperlink>
    </w:p>
    <w:p w:rsidR="004E2BD7" w:rsidRDefault="009B1DE8">
      <w:pPr>
        <w:pStyle w:val="TDC1"/>
        <w:rPr>
          <w:rFonts w:asciiTheme="minorHAnsi" w:eastAsiaTheme="minorEastAsia" w:hAnsiTheme="minorHAnsi"/>
          <w:sz w:val="22"/>
          <w:lang w:val="es-CO" w:eastAsia="es-CO"/>
        </w:rPr>
      </w:pPr>
      <w:hyperlink w:anchor="_Toc386093546" w:history="1">
        <w:r w:rsidR="004E2BD7" w:rsidRPr="00450E4B">
          <w:rPr>
            <w:rStyle w:val="Hipervnculo"/>
            <w:lang w:val="es-CO"/>
          </w:rPr>
          <w:t>6. RIESGOS</w:t>
        </w:r>
        <w:r w:rsidR="004E2BD7">
          <w:rPr>
            <w:webHidden/>
          </w:rPr>
          <w:tab/>
        </w:r>
        <w:r w:rsidR="004E2BD7">
          <w:rPr>
            <w:webHidden/>
          </w:rPr>
          <w:fldChar w:fldCharType="begin"/>
        </w:r>
        <w:r w:rsidR="004E2BD7">
          <w:rPr>
            <w:webHidden/>
          </w:rPr>
          <w:instrText xml:space="preserve"> PAGEREF _Toc386093546 \h </w:instrText>
        </w:r>
        <w:r w:rsidR="004E2BD7">
          <w:rPr>
            <w:webHidden/>
          </w:rPr>
        </w:r>
        <w:r w:rsidR="004E2BD7">
          <w:rPr>
            <w:webHidden/>
          </w:rPr>
          <w:fldChar w:fldCharType="separate"/>
        </w:r>
        <w:r w:rsidR="00B24B8F">
          <w:rPr>
            <w:webHidden/>
          </w:rPr>
          <w:t>27</w:t>
        </w:r>
        <w:r w:rsidR="004E2BD7">
          <w:rPr>
            <w:webHidden/>
          </w:rPr>
          <w:fldChar w:fldCharType="end"/>
        </w:r>
      </w:hyperlink>
    </w:p>
    <w:p w:rsidR="004E2BD7" w:rsidRDefault="009B1DE8">
      <w:pPr>
        <w:pStyle w:val="TDC1"/>
        <w:rPr>
          <w:rFonts w:asciiTheme="minorHAnsi" w:eastAsiaTheme="minorEastAsia" w:hAnsiTheme="minorHAnsi"/>
          <w:sz w:val="22"/>
          <w:lang w:val="es-CO" w:eastAsia="es-CO"/>
        </w:rPr>
      </w:pPr>
      <w:hyperlink w:anchor="_Toc386093547" w:history="1">
        <w:r w:rsidR="004E2BD7" w:rsidRPr="00450E4B">
          <w:rPr>
            <w:rStyle w:val="Hipervnculo"/>
            <w:lang w:val="es-CO"/>
          </w:rPr>
          <w:t>7. SITUACIONES PRESENTADAS</w:t>
        </w:r>
        <w:r w:rsidR="004E2BD7">
          <w:rPr>
            <w:webHidden/>
          </w:rPr>
          <w:tab/>
        </w:r>
        <w:r w:rsidR="004E2BD7">
          <w:rPr>
            <w:webHidden/>
          </w:rPr>
          <w:fldChar w:fldCharType="begin"/>
        </w:r>
        <w:r w:rsidR="004E2BD7">
          <w:rPr>
            <w:webHidden/>
          </w:rPr>
          <w:instrText xml:space="preserve"> PAGEREF _Toc386093547 \h </w:instrText>
        </w:r>
        <w:r w:rsidR="004E2BD7">
          <w:rPr>
            <w:webHidden/>
          </w:rPr>
        </w:r>
        <w:r w:rsidR="004E2BD7">
          <w:rPr>
            <w:webHidden/>
          </w:rPr>
          <w:fldChar w:fldCharType="separate"/>
        </w:r>
        <w:r w:rsidR="00B24B8F">
          <w:rPr>
            <w:webHidden/>
          </w:rPr>
          <w:t>33</w:t>
        </w:r>
        <w:r w:rsidR="004E2BD7">
          <w:rPr>
            <w:webHidden/>
          </w:rPr>
          <w:fldChar w:fldCharType="end"/>
        </w:r>
      </w:hyperlink>
    </w:p>
    <w:p w:rsidR="004E2BD7" w:rsidRDefault="009B1DE8">
      <w:pPr>
        <w:pStyle w:val="TDC1"/>
        <w:rPr>
          <w:rFonts w:asciiTheme="minorHAnsi" w:eastAsiaTheme="minorEastAsia" w:hAnsiTheme="minorHAnsi"/>
          <w:sz w:val="22"/>
          <w:lang w:val="es-CO" w:eastAsia="es-CO"/>
        </w:rPr>
      </w:pPr>
      <w:hyperlink w:anchor="_Toc386093548" w:history="1">
        <w:r w:rsidR="004E2BD7" w:rsidRPr="00450E4B">
          <w:rPr>
            <w:rStyle w:val="Hipervnculo"/>
            <w:lang w:val="es-CO"/>
          </w:rPr>
          <w:t>8. ACUERDO DE NIVELES DE SERVICIO (ANSs)</w:t>
        </w:r>
        <w:r w:rsidR="004E2BD7">
          <w:rPr>
            <w:webHidden/>
          </w:rPr>
          <w:tab/>
        </w:r>
        <w:r w:rsidR="004E2BD7">
          <w:rPr>
            <w:webHidden/>
          </w:rPr>
          <w:fldChar w:fldCharType="begin"/>
        </w:r>
        <w:r w:rsidR="004E2BD7">
          <w:rPr>
            <w:webHidden/>
          </w:rPr>
          <w:instrText xml:space="preserve"> PAGEREF _Toc386093548 \h </w:instrText>
        </w:r>
        <w:r w:rsidR="004E2BD7">
          <w:rPr>
            <w:webHidden/>
          </w:rPr>
        </w:r>
        <w:r w:rsidR="004E2BD7">
          <w:rPr>
            <w:webHidden/>
          </w:rPr>
          <w:fldChar w:fldCharType="separate"/>
        </w:r>
        <w:r w:rsidR="00B24B8F">
          <w:rPr>
            <w:webHidden/>
          </w:rPr>
          <w:t>34</w:t>
        </w:r>
        <w:r w:rsidR="004E2BD7">
          <w:rPr>
            <w:webHidden/>
          </w:rPr>
          <w:fldChar w:fldCharType="end"/>
        </w:r>
      </w:hyperlink>
    </w:p>
    <w:p w:rsidR="004E2BD7" w:rsidRDefault="009B1DE8">
      <w:pPr>
        <w:pStyle w:val="TDC2"/>
        <w:rPr>
          <w:rFonts w:asciiTheme="minorHAnsi" w:hAnsiTheme="minorHAnsi"/>
          <w:sz w:val="22"/>
        </w:rPr>
      </w:pPr>
      <w:hyperlink w:anchor="_Toc386093549" w:history="1">
        <w:r w:rsidR="004E2BD7" w:rsidRPr="00450E4B">
          <w:rPr>
            <w:rStyle w:val="Hipervnculo"/>
            <w:lang w:val="es-ES"/>
          </w:rPr>
          <w:t>8.1</w:t>
        </w:r>
        <w:r w:rsidR="004E2BD7">
          <w:rPr>
            <w:rFonts w:asciiTheme="minorHAnsi" w:hAnsiTheme="minorHAnsi"/>
            <w:sz w:val="22"/>
          </w:rPr>
          <w:tab/>
        </w:r>
        <w:r w:rsidR="004E2BD7" w:rsidRPr="00450E4B">
          <w:rPr>
            <w:rStyle w:val="Hipervnculo"/>
          </w:rPr>
          <w:t>ANS 1 – NIVEL DE CUMPLIMIENTO EN LAS ENTREGAS AL CLIENTE</w:t>
        </w:r>
        <w:r w:rsidR="004E2BD7">
          <w:rPr>
            <w:webHidden/>
          </w:rPr>
          <w:tab/>
        </w:r>
        <w:r w:rsidR="004E2BD7">
          <w:rPr>
            <w:webHidden/>
          </w:rPr>
          <w:fldChar w:fldCharType="begin"/>
        </w:r>
        <w:r w:rsidR="004E2BD7">
          <w:rPr>
            <w:webHidden/>
          </w:rPr>
          <w:instrText xml:space="preserve"> PAGEREF _Toc386093549 \h </w:instrText>
        </w:r>
        <w:r w:rsidR="004E2BD7">
          <w:rPr>
            <w:webHidden/>
          </w:rPr>
        </w:r>
        <w:r w:rsidR="004E2BD7">
          <w:rPr>
            <w:webHidden/>
          </w:rPr>
          <w:fldChar w:fldCharType="separate"/>
        </w:r>
        <w:r w:rsidR="00B24B8F">
          <w:rPr>
            <w:webHidden/>
          </w:rPr>
          <w:t>34</w:t>
        </w:r>
        <w:r w:rsidR="004E2BD7">
          <w:rPr>
            <w:webHidden/>
          </w:rPr>
          <w:fldChar w:fldCharType="end"/>
        </w:r>
      </w:hyperlink>
    </w:p>
    <w:p w:rsidR="004E2BD7" w:rsidRDefault="009B1DE8">
      <w:pPr>
        <w:pStyle w:val="TDC2"/>
        <w:rPr>
          <w:rFonts w:asciiTheme="minorHAnsi" w:hAnsiTheme="minorHAnsi"/>
          <w:sz w:val="22"/>
        </w:rPr>
      </w:pPr>
      <w:hyperlink w:anchor="_Toc386093550" w:history="1">
        <w:r w:rsidR="004E2BD7" w:rsidRPr="00450E4B">
          <w:rPr>
            <w:rStyle w:val="Hipervnculo"/>
            <w:rFonts w:eastAsiaTheme="minorHAnsi" w:cs="Arial"/>
            <w:lang w:val="es-ES"/>
          </w:rPr>
          <w:t>8.2</w:t>
        </w:r>
        <w:r w:rsidR="004E2BD7">
          <w:rPr>
            <w:rFonts w:asciiTheme="minorHAnsi" w:hAnsiTheme="minorHAnsi"/>
            <w:sz w:val="22"/>
          </w:rPr>
          <w:tab/>
        </w:r>
        <w:r w:rsidR="004E2BD7" w:rsidRPr="00450E4B">
          <w:rPr>
            <w:rStyle w:val="Hipervnculo"/>
          </w:rPr>
          <w:t xml:space="preserve">ANS 2 - </w:t>
        </w:r>
        <w:r w:rsidR="004E2BD7" w:rsidRPr="00450E4B">
          <w:rPr>
            <w:rStyle w:val="Hipervnculo"/>
            <w:rFonts w:eastAsiaTheme="minorHAnsi" w:cs="Arial"/>
          </w:rPr>
          <w:t>ÍNDICE DE RENDIMIENTO DE PROGRAMACIÓN BASADO EN TIEMPOS.</w:t>
        </w:r>
        <w:r w:rsidR="004E2BD7">
          <w:rPr>
            <w:webHidden/>
          </w:rPr>
          <w:tab/>
        </w:r>
        <w:r w:rsidR="004E2BD7">
          <w:rPr>
            <w:webHidden/>
          </w:rPr>
          <w:fldChar w:fldCharType="begin"/>
        </w:r>
        <w:r w:rsidR="004E2BD7">
          <w:rPr>
            <w:webHidden/>
          </w:rPr>
          <w:instrText xml:space="preserve"> PAGEREF _Toc386093550 \h </w:instrText>
        </w:r>
        <w:r w:rsidR="004E2BD7">
          <w:rPr>
            <w:webHidden/>
          </w:rPr>
        </w:r>
        <w:r w:rsidR="004E2BD7">
          <w:rPr>
            <w:webHidden/>
          </w:rPr>
          <w:fldChar w:fldCharType="separate"/>
        </w:r>
        <w:r w:rsidR="00B24B8F">
          <w:rPr>
            <w:webHidden/>
          </w:rPr>
          <w:t>38</w:t>
        </w:r>
        <w:r w:rsidR="004E2BD7">
          <w:rPr>
            <w:webHidden/>
          </w:rPr>
          <w:fldChar w:fldCharType="end"/>
        </w:r>
      </w:hyperlink>
    </w:p>
    <w:p w:rsidR="004E2BD7" w:rsidRDefault="009B1DE8">
      <w:pPr>
        <w:pStyle w:val="TDC2"/>
        <w:rPr>
          <w:rFonts w:asciiTheme="minorHAnsi" w:hAnsiTheme="minorHAnsi"/>
          <w:sz w:val="22"/>
        </w:rPr>
      </w:pPr>
      <w:hyperlink w:anchor="_Toc386093551" w:history="1">
        <w:r w:rsidR="004E2BD7" w:rsidRPr="00450E4B">
          <w:rPr>
            <w:rStyle w:val="Hipervnculo"/>
            <w:lang w:val="es-ES"/>
          </w:rPr>
          <w:t>8.3</w:t>
        </w:r>
        <w:r w:rsidR="004E2BD7">
          <w:rPr>
            <w:rFonts w:asciiTheme="minorHAnsi" w:hAnsiTheme="minorHAnsi"/>
            <w:sz w:val="22"/>
          </w:rPr>
          <w:tab/>
        </w:r>
        <w:r w:rsidR="004E2BD7" w:rsidRPr="00450E4B">
          <w:rPr>
            <w:rStyle w:val="Hipervnculo"/>
          </w:rPr>
          <w:t>ANS 3 - REVISIÓN DE ENTREGABLES</w:t>
        </w:r>
        <w:r w:rsidR="004E2BD7">
          <w:rPr>
            <w:webHidden/>
          </w:rPr>
          <w:tab/>
        </w:r>
        <w:r w:rsidR="004E2BD7">
          <w:rPr>
            <w:webHidden/>
          </w:rPr>
          <w:fldChar w:fldCharType="begin"/>
        </w:r>
        <w:r w:rsidR="004E2BD7">
          <w:rPr>
            <w:webHidden/>
          </w:rPr>
          <w:instrText xml:space="preserve"> PAGEREF _Toc386093551 \h </w:instrText>
        </w:r>
        <w:r w:rsidR="004E2BD7">
          <w:rPr>
            <w:webHidden/>
          </w:rPr>
        </w:r>
        <w:r w:rsidR="004E2BD7">
          <w:rPr>
            <w:webHidden/>
          </w:rPr>
          <w:fldChar w:fldCharType="separate"/>
        </w:r>
        <w:r w:rsidR="00B24B8F">
          <w:rPr>
            <w:webHidden/>
          </w:rPr>
          <w:t>40</w:t>
        </w:r>
        <w:r w:rsidR="004E2BD7">
          <w:rPr>
            <w:webHidden/>
          </w:rPr>
          <w:fldChar w:fldCharType="end"/>
        </w:r>
      </w:hyperlink>
    </w:p>
    <w:p w:rsidR="004E2BD7" w:rsidRDefault="009B1DE8">
      <w:pPr>
        <w:pStyle w:val="TDC2"/>
        <w:rPr>
          <w:rFonts w:asciiTheme="minorHAnsi" w:hAnsiTheme="minorHAnsi"/>
          <w:sz w:val="22"/>
        </w:rPr>
      </w:pPr>
      <w:hyperlink w:anchor="_Toc386093552" w:history="1">
        <w:r w:rsidR="004E2BD7" w:rsidRPr="00450E4B">
          <w:rPr>
            <w:rStyle w:val="Hipervnculo"/>
            <w:lang w:val="es-ES"/>
          </w:rPr>
          <w:t>8.4</w:t>
        </w:r>
        <w:r w:rsidR="004E2BD7">
          <w:rPr>
            <w:rFonts w:asciiTheme="minorHAnsi" w:hAnsiTheme="minorHAnsi"/>
            <w:sz w:val="22"/>
          </w:rPr>
          <w:tab/>
        </w:r>
        <w:r w:rsidR="004E2BD7" w:rsidRPr="00450E4B">
          <w:rPr>
            <w:rStyle w:val="Hipervnculo"/>
          </w:rPr>
          <w:t>ANS 5 – CONFIABILIDAD DE LA SOLUCIÓN</w:t>
        </w:r>
        <w:r w:rsidR="004E2BD7">
          <w:rPr>
            <w:webHidden/>
          </w:rPr>
          <w:tab/>
        </w:r>
        <w:r w:rsidR="004E2BD7">
          <w:rPr>
            <w:webHidden/>
          </w:rPr>
          <w:fldChar w:fldCharType="begin"/>
        </w:r>
        <w:r w:rsidR="004E2BD7">
          <w:rPr>
            <w:webHidden/>
          </w:rPr>
          <w:instrText xml:space="preserve"> PAGEREF _Toc386093552 \h </w:instrText>
        </w:r>
        <w:r w:rsidR="004E2BD7">
          <w:rPr>
            <w:webHidden/>
          </w:rPr>
        </w:r>
        <w:r w:rsidR="004E2BD7">
          <w:rPr>
            <w:webHidden/>
          </w:rPr>
          <w:fldChar w:fldCharType="separate"/>
        </w:r>
        <w:r w:rsidR="00B24B8F">
          <w:rPr>
            <w:webHidden/>
          </w:rPr>
          <w:t>43</w:t>
        </w:r>
        <w:r w:rsidR="004E2BD7">
          <w:rPr>
            <w:webHidden/>
          </w:rPr>
          <w:fldChar w:fldCharType="end"/>
        </w:r>
      </w:hyperlink>
    </w:p>
    <w:p w:rsidR="004E2BD7" w:rsidRDefault="009B1DE8">
      <w:pPr>
        <w:pStyle w:val="TDC2"/>
        <w:rPr>
          <w:rFonts w:asciiTheme="minorHAnsi" w:hAnsiTheme="minorHAnsi"/>
          <w:sz w:val="22"/>
        </w:rPr>
      </w:pPr>
      <w:hyperlink w:anchor="_Toc386093553" w:history="1">
        <w:r w:rsidR="004E2BD7" w:rsidRPr="00450E4B">
          <w:rPr>
            <w:rStyle w:val="Hipervnculo"/>
            <w:lang w:val="es-ES"/>
          </w:rPr>
          <w:t>8.5</w:t>
        </w:r>
        <w:r w:rsidR="004E2BD7">
          <w:rPr>
            <w:rFonts w:asciiTheme="minorHAnsi" w:hAnsiTheme="minorHAnsi"/>
            <w:sz w:val="22"/>
          </w:rPr>
          <w:tab/>
        </w:r>
        <w:r w:rsidR="004E2BD7" w:rsidRPr="00450E4B">
          <w:rPr>
            <w:rStyle w:val="Hipervnculo"/>
          </w:rPr>
          <w:t>ANS 6 – NIVEL DE DEFECTOS EN PRUEBAS EN LA ETAPA DE IMPLEMENTACION</w:t>
        </w:r>
        <w:r w:rsidR="004E2BD7">
          <w:rPr>
            <w:webHidden/>
          </w:rPr>
          <w:tab/>
        </w:r>
        <w:r w:rsidR="004E2BD7">
          <w:rPr>
            <w:webHidden/>
          </w:rPr>
          <w:fldChar w:fldCharType="begin"/>
        </w:r>
        <w:r w:rsidR="004E2BD7">
          <w:rPr>
            <w:webHidden/>
          </w:rPr>
          <w:instrText xml:space="preserve"> PAGEREF _Toc386093553 \h </w:instrText>
        </w:r>
        <w:r w:rsidR="004E2BD7">
          <w:rPr>
            <w:webHidden/>
          </w:rPr>
        </w:r>
        <w:r w:rsidR="004E2BD7">
          <w:rPr>
            <w:webHidden/>
          </w:rPr>
          <w:fldChar w:fldCharType="separate"/>
        </w:r>
        <w:r w:rsidR="00B24B8F">
          <w:rPr>
            <w:webHidden/>
          </w:rPr>
          <w:t>44</w:t>
        </w:r>
        <w:r w:rsidR="004E2BD7">
          <w:rPr>
            <w:webHidden/>
          </w:rPr>
          <w:fldChar w:fldCharType="end"/>
        </w:r>
      </w:hyperlink>
    </w:p>
    <w:p w:rsidR="004E2BD7" w:rsidRDefault="009B1DE8">
      <w:pPr>
        <w:pStyle w:val="TDC2"/>
        <w:rPr>
          <w:rFonts w:asciiTheme="minorHAnsi" w:hAnsiTheme="minorHAnsi"/>
          <w:sz w:val="22"/>
        </w:rPr>
      </w:pPr>
      <w:hyperlink w:anchor="_Toc386093554" w:history="1">
        <w:r w:rsidR="004E2BD7" w:rsidRPr="00450E4B">
          <w:rPr>
            <w:rStyle w:val="Hipervnculo"/>
            <w:lang w:val="es-ES"/>
          </w:rPr>
          <w:t>8.6</w:t>
        </w:r>
        <w:r w:rsidR="004E2BD7">
          <w:rPr>
            <w:rFonts w:asciiTheme="minorHAnsi" w:hAnsiTheme="minorHAnsi"/>
            <w:sz w:val="22"/>
          </w:rPr>
          <w:tab/>
        </w:r>
        <w:r w:rsidR="004E2BD7" w:rsidRPr="00450E4B">
          <w:rPr>
            <w:rStyle w:val="Hipervnculo"/>
          </w:rPr>
          <w:t>ANS 7 – REAPERTURA DE DEFECTOS EN ETAPA DE IMPLEMENTACIÓN Y ESTABILIZACIÓN</w:t>
        </w:r>
        <w:r w:rsidR="004E2BD7">
          <w:rPr>
            <w:webHidden/>
          </w:rPr>
          <w:tab/>
        </w:r>
        <w:r w:rsidR="004E2BD7">
          <w:rPr>
            <w:webHidden/>
          </w:rPr>
          <w:fldChar w:fldCharType="begin"/>
        </w:r>
        <w:r w:rsidR="004E2BD7">
          <w:rPr>
            <w:webHidden/>
          </w:rPr>
          <w:instrText xml:space="preserve"> PAGEREF _Toc386093554 \h </w:instrText>
        </w:r>
        <w:r w:rsidR="004E2BD7">
          <w:rPr>
            <w:webHidden/>
          </w:rPr>
        </w:r>
        <w:r w:rsidR="004E2BD7">
          <w:rPr>
            <w:webHidden/>
          </w:rPr>
          <w:fldChar w:fldCharType="separate"/>
        </w:r>
        <w:r w:rsidR="00B24B8F">
          <w:rPr>
            <w:webHidden/>
          </w:rPr>
          <w:t>45</w:t>
        </w:r>
        <w:r w:rsidR="004E2BD7">
          <w:rPr>
            <w:webHidden/>
          </w:rPr>
          <w:fldChar w:fldCharType="end"/>
        </w:r>
      </w:hyperlink>
    </w:p>
    <w:p w:rsidR="004E2BD7" w:rsidRDefault="009B1DE8">
      <w:pPr>
        <w:pStyle w:val="TDC2"/>
        <w:rPr>
          <w:rFonts w:asciiTheme="minorHAnsi" w:hAnsiTheme="minorHAnsi"/>
          <w:sz w:val="22"/>
        </w:rPr>
      </w:pPr>
      <w:hyperlink w:anchor="_Toc386093555" w:history="1">
        <w:r w:rsidR="004E2BD7" w:rsidRPr="00450E4B">
          <w:rPr>
            <w:rStyle w:val="Hipervnculo"/>
            <w:lang w:val="es-ES"/>
          </w:rPr>
          <w:t>8.7</w:t>
        </w:r>
        <w:r w:rsidR="004E2BD7">
          <w:rPr>
            <w:rFonts w:asciiTheme="minorHAnsi" w:hAnsiTheme="minorHAnsi"/>
            <w:sz w:val="22"/>
          </w:rPr>
          <w:tab/>
        </w:r>
        <w:r w:rsidR="004E2BD7" w:rsidRPr="00450E4B">
          <w:rPr>
            <w:rStyle w:val="Hipervnculo"/>
          </w:rPr>
          <w:t>ANS 8 –NIVEL DE DEFECTOS EN LA ETAPA DE ESTABILIZACIÓN</w:t>
        </w:r>
        <w:r w:rsidR="004E2BD7">
          <w:rPr>
            <w:webHidden/>
          </w:rPr>
          <w:tab/>
        </w:r>
        <w:r w:rsidR="004E2BD7">
          <w:rPr>
            <w:webHidden/>
          </w:rPr>
          <w:fldChar w:fldCharType="begin"/>
        </w:r>
        <w:r w:rsidR="004E2BD7">
          <w:rPr>
            <w:webHidden/>
          </w:rPr>
          <w:instrText xml:space="preserve"> PAGEREF _Toc386093555 \h </w:instrText>
        </w:r>
        <w:r w:rsidR="004E2BD7">
          <w:rPr>
            <w:webHidden/>
          </w:rPr>
        </w:r>
        <w:r w:rsidR="004E2BD7">
          <w:rPr>
            <w:webHidden/>
          </w:rPr>
          <w:fldChar w:fldCharType="separate"/>
        </w:r>
        <w:r w:rsidR="00B24B8F">
          <w:rPr>
            <w:webHidden/>
          </w:rPr>
          <w:t>46</w:t>
        </w:r>
        <w:r w:rsidR="004E2BD7">
          <w:rPr>
            <w:webHidden/>
          </w:rPr>
          <w:fldChar w:fldCharType="end"/>
        </w:r>
      </w:hyperlink>
    </w:p>
    <w:p w:rsidR="004E2BD7" w:rsidRDefault="009B1DE8">
      <w:pPr>
        <w:pStyle w:val="TDC2"/>
        <w:rPr>
          <w:rFonts w:asciiTheme="minorHAnsi" w:hAnsiTheme="minorHAnsi"/>
          <w:sz w:val="22"/>
        </w:rPr>
      </w:pPr>
      <w:hyperlink w:anchor="_Toc386093556" w:history="1">
        <w:r w:rsidR="004E2BD7" w:rsidRPr="00450E4B">
          <w:rPr>
            <w:rStyle w:val="Hipervnculo"/>
            <w:lang w:val="es-ES"/>
          </w:rPr>
          <w:t>8.8</w:t>
        </w:r>
        <w:r w:rsidR="004E2BD7">
          <w:rPr>
            <w:rFonts w:asciiTheme="minorHAnsi" w:hAnsiTheme="minorHAnsi"/>
            <w:sz w:val="22"/>
          </w:rPr>
          <w:tab/>
        </w:r>
        <w:r w:rsidR="004E2BD7" w:rsidRPr="00450E4B">
          <w:rPr>
            <w:rStyle w:val="Hipervnculo"/>
          </w:rPr>
          <w:t>ANS 9 –TIEMPO DEL PROYECTO DEDICADO A LA CORRECCION DE DEFECTOS EN LA ETAPA DE IMPLEMENTACION</w:t>
        </w:r>
        <w:r w:rsidR="004E2BD7">
          <w:rPr>
            <w:webHidden/>
          </w:rPr>
          <w:tab/>
        </w:r>
        <w:r w:rsidR="004E2BD7">
          <w:rPr>
            <w:webHidden/>
          </w:rPr>
          <w:fldChar w:fldCharType="begin"/>
        </w:r>
        <w:r w:rsidR="004E2BD7">
          <w:rPr>
            <w:webHidden/>
          </w:rPr>
          <w:instrText xml:space="preserve"> PAGEREF _Toc386093556 \h </w:instrText>
        </w:r>
        <w:r w:rsidR="004E2BD7">
          <w:rPr>
            <w:webHidden/>
          </w:rPr>
        </w:r>
        <w:r w:rsidR="004E2BD7">
          <w:rPr>
            <w:webHidden/>
          </w:rPr>
          <w:fldChar w:fldCharType="separate"/>
        </w:r>
        <w:r w:rsidR="00B24B8F">
          <w:rPr>
            <w:webHidden/>
          </w:rPr>
          <w:t>47</w:t>
        </w:r>
        <w:r w:rsidR="004E2BD7">
          <w:rPr>
            <w:webHidden/>
          </w:rPr>
          <w:fldChar w:fldCharType="end"/>
        </w:r>
      </w:hyperlink>
    </w:p>
    <w:p w:rsidR="004E2BD7" w:rsidRDefault="009B1DE8">
      <w:pPr>
        <w:pStyle w:val="TDC2"/>
        <w:rPr>
          <w:rFonts w:asciiTheme="minorHAnsi" w:hAnsiTheme="minorHAnsi"/>
          <w:sz w:val="22"/>
        </w:rPr>
      </w:pPr>
      <w:hyperlink w:anchor="_Toc386093557" w:history="1">
        <w:r w:rsidR="004E2BD7" w:rsidRPr="00450E4B">
          <w:rPr>
            <w:rStyle w:val="Hipervnculo"/>
            <w:lang w:val="es-ES"/>
          </w:rPr>
          <w:t>8.9</w:t>
        </w:r>
        <w:r w:rsidR="004E2BD7">
          <w:rPr>
            <w:rFonts w:asciiTheme="minorHAnsi" w:hAnsiTheme="minorHAnsi"/>
            <w:sz w:val="22"/>
          </w:rPr>
          <w:tab/>
        </w:r>
        <w:r w:rsidR="004E2BD7" w:rsidRPr="00450E4B">
          <w:rPr>
            <w:rStyle w:val="Hipervnculo"/>
          </w:rPr>
          <w:t>ANS 10 –TIEMPO PROMEDIO DE RESOLUCION DE DEFECTOS EN LA ETAPA DE ESTABILIZACION</w:t>
        </w:r>
        <w:r w:rsidR="004E2BD7">
          <w:rPr>
            <w:webHidden/>
          </w:rPr>
          <w:tab/>
        </w:r>
        <w:r w:rsidR="004E2BD7">
          <w:rPr>
            <w:webHidden/>
          </w:rPr>
          <w:fldChar w:fldCharType="begin"/>
        </w:r>
        <w:r w:rsidR="004E2BD7">
          <w:rPr>
            <w:webHidden/>
          </w:rPr>
          <w:instrText xml:space="preserve"> PAGEREF _Toc386093557 \h </w:instrText>
        </w:r>
        <w:r w:rsidR="004E2BD7">
          <w:rPr>
            <w:webHidden/>
          </w:rPr>
        </w:r>
        <w:r w:rsidR="004E2BD7">
          <w:rPr>
            <w:webHidden/>
          </w:rPr>
          <w:fldChar w:fldCharType="separate"/>
        </w:r>
        <w:r w:rsidR="00B24B8F">
          <w:rPr>
            <w:webHidden/>
          </w:rPr>
          <w:t>47</w:t>
        </w:r>
        <w:r w:rsidR="004E2BD7">
          <w:rPr>
            <w:webHidden/>
          </w:rPr>
          <w:fldChar w:fldCharType="end"/>
        </w:r>
      </w:hyperlink>
    </w:p>
    <w:p w:rsidR="004E2BD7" w:rsidRDefault="009B1DE8">
      <w:pPr>
        <w:pStyle w:val="TDC1"/>
        <w:rPr>
          <w:rFonts w:asciiTheme="minorHAnsi" w:eastAsiaTheme="minorEastAsia" w:hAnsiTheme="minorHAnsi"/>
          <w:sz w:val="22"/>
          <w:lang w:val="es-CO" w:eastAsia="es-CO"/>
        </w:rPr>
      </w:pPr>
      <w:hyperlink w:anchor="_Toc386093558" w:history="1">
        <w:r w:rsidR="004E2BD7" w:rsidRPr="00450E4B">
          <w:rPr>
            <w:rStyle w:val="Hipervnculo"/>
            <w:lang w:val="es-CO"/>
          </w:rPr>
          <w:t>9. DETALLE INCIDENCIAS</w:t>
        </w:r>
        <w:r w:rsidR="004E2BD7">
          <w:rPr>
            <w:webHidden/>
          </w:rPr>
          <w:tab/>
        </w:r>
        <w:r w:rsidR="004E2BD7">
          <w:rPr>
            <w:webHidden/>
          </w:rPr>
          <w:fldChar w:fldCharType="begin"/>
        </w:r>
        <w:r w:rsidR="004E2BD7">
          <w:rPr>
            <w:webHidden/>
          </w:rPr>
          <w:instrText xml:space="preserve"> PAGEREF _Toc386093558 \h </w:instrText>
        </w:r>
        <w:r w:rsidR="004E2BD7">
          <w:rPr>
            <w:webHidden/>
          </w:rPr>
        </w:r>
        <w:r w:rsidR="004E2BD7">
          <w:rPr>
            <w:webHidden/>
          </w:rPr>
          <w:fldChar w:fldCharType="separate"/>
        </w:r>
        <w:r w:rsidR="00B24B8F">
          <w:rPr>
            <w:webHidden/>
          </w:rPr>
          <w:t>49</w:t>
        </w:r>
        <w:r w:rsidR="004E2BD7">
          <w:rPr>
            <w:webHidden/>
          </w:rPr>
          <w:fldChar w:fldCharType="end"/>
        </w:r>
      </w:hyperlink>
    </w:p>
    <w:p w:rsidR="004E2BD7" w:rsidRDefault="009B1DE8">
      <w:pPr>
        <w:pStyle w:val="TDC1"/>
        <w:rPr>
          <w:rFonts w:asciiTheme="minorHAnsi" w:eastAsiaTheme="minorEastAsia" w:hAnsiTheme="minorHAnsi"/>
          <w:sz w:val="22"/>
          <w:lang w:val="es-CO" w:eastAsia="es-CO"/>
        </w:rPr>
      </w:pPr>
      <w:hyperlink w:anchor="_Toc386093559" w:history="1">
        <w:r w:rsidR="004E2BD7" w:rsidRPr="00450E4B">
          <w:rPr>
            <w:rStyle w:val="Hipervnculo"/>
            <w:lang w:val="es-CO"/>
          </w:rPr>
          <w:t>10. CONTROL DE CAMBIOS</w:t>
        </w:r>
        <w:r w:rsidR="004E2BD7">
          <w:rPr>
            <w:webHidden/>
          </w:rPr>
          <w:tab/>
        </w:r>
        <w:r w:rsidR="004E2BD7">
          <w:rPr>
            <w:webHidden/>
          </w:rPr>
          <w:fldChar w:fldCharType="begin"/>
        </w:r>
        <w:r w:rsidR="004E2BD7">
          <w:rPr>
            <w:webHidden/>
          </w:rPr>
          <w:instrText xml:space="preserve"> PAGEREF _Toc386093559 \h </w:instrText>
        </w:r>
        <w:r w:rsidR="004E2BD7">
          <w:rPr>
            <w:webHidden/>
          </w:rPr>
        </w:r>
        <w:r w:rsidR="004E2BD7">
          <w:rPr>
            <w:webHidden/>
          </w:rPr>
          <w:fldChar w:fldCharType="separate"/>
        </w:r>
        <w:r w:rsidR="00B24B8F">
          <w:rPr>
            <w:webHidden/>
          </w:rPr>
          <w:t>51</w:t>
        </w:r>
        <w:r w:rsidR="004E2BD7">
          <w:rPr>
            <w:webHidden/>
          </w:rPr>
          <w:fldChar w:fldCharType="end"/>
        </w:r>
      </w:hyperlink>
    </w:p>
    <w:p w:rsidR="004E2BD7" w:rsidRDefault="009B1DE8">
      <w:pPr>
        <w:pStyle w:val="TDC1"/>
        <w:rPr>
          <w:rFonts w:asciiTheme="minorHAnsi" w:eastAsiaTheme="minorEastAsia" w:hAnsiTheme="minorHAnsi"/>
          <w:sz w:val="22"/>
          <w:lang w:val="es-CO" w:eastAsia="es-CO"/>
        </w:rPr>
      </w:pPr>
      <w:hyperlink w:anchor="_Toc386093560" w:history="1">
        <w:r w:rsidR="004E2BD7" w:rsidRPr="00450E4B">
          <w:rPr>
            <w:rStyle w:val="Hipervnculo"/>
            <w:lang w:val="es-CO"/>
          </w:rPr>
          <w:t>11. RECURSO HUMANO</w:t>
        </w:r>
        <w:r w:rsidR="004E2BD7">
          <w:rPr>
            <w:webHidden/>
          </w:rPr>
          <w:tab/>
        </w:r>
        <w:r w:rsidR="004E2BD7">
          <w:rPr>
            <w:webHidden/>
          </w:rPr>
          <w:fldChar w:fldCharType="begin"/>
        </w:r>
        <w:r w:rsidR="004E2BD7">
          <w:rPr>
            <w:webHidden/>
          </w:rPr>
          <w:instrText xml:space="preserve"> PAGEREF _Toc386093560 \h </w:instrText>
        </w:r>
        <w:r w:rsidR="004E2BD7">
          <w:rPr>
            <w:webHidden/>
          </w:rPr>
        </w:r>
        <w:r w:rsidR="004E2BD7">
          <w:rPr>
            <w:webHidden/>
          </w:rPr>
          <w:fldChar w:fldCharType="separate"/>
        </w:r>
        <w:r w:rsidR="00B24B8F">
          <w:rPr>
            <w:webHidden/>
          </w:rPr>
          <w:t>54</w:t>
        </w:r>
        <w:r w:rsidR="004E2BD7">
          <w:rPr>
            <w:webHidden/>
          </w:rPr>
          <w:fldChar w:fldCharType="end"/>
        </w:r>
      </w:hyperlink>
    </w:p>
    <w:p w:rsidR="004E2BD7" w:rsidRDefault="009B1DE8">
      <w:pPr>
        <w:pStyle w:val="TDC1"/>
        <w:rPr>
          <w:rFonts w:asciiTheme="minorHAnsi" w:eastAsiaTheme="minorEastAsia" w:hAnsiTheme="minorHAnsi"/>
          <w:sz w:val="22"/>
          <w:lang w:val="es-CO" w:eastAsia="es-CO"/>
        </w:rPr>
      </w:pPr>
      <w:hyperlink w:anchor="_Toc386093561" w:history="1">
        <w:r w:rsidR="004E2BD7" w:rsidRPr="00450E4B">
          <w:rPr>
            <w:rStyle w:val="Hipervnculo"/>
            <w:lang w:val="es-CO"/>
          </w:rPr>
          <w:t>12. ADQUISICIONES</w:t>
        </w:r>
        <w:r w:rsidR="004E2BD7">
          <w:rPr>
            <w:webHidden/>
          </w:rPr>
          <w:tab/>
        </w:r>
        <w:r w:rsidR="004E2BD7">
          <w:rPr>
            <w:webHidden/>
          </w:rPr>
          <w:fldChar w:fldCharType="begin"/>
        </w:r>
        <w:r w:rsidR="004E2BD7">
          <w:rPr>
            <w:webHidden/>
          </w:rPr>
          <w:instrText xml:space="preserve"> PAGEREF _Toc386093561 \h </w:instrText>
        </w:r>
        <w:r w:rsidR="004E2BD7">
          <w:rPr>
            <w:webHidden/>
          </w:rPr>
        </w:r>
        <w:r w:rsidR="004E2BD7">
          <w:rPr>
            <w:webHidden/>
          </w:rPr>
          <w:fldChar w:fldCharType="separate"/>
        </w:r>
        <w:r w:rsidR="00B24B8F">
          <w:rPr>
            <w:webHidden/>
          </w:rPr>
          <w:t>55</w:t>
        </w:r>
        <w:r w:rsidR="004E2BD7">
          <w:rPr>
            <w:webHidden/>
          </w:rPr>
          <w:fldChar w:fldCharType="end"/>
        </w:r>
      </w:hyperlink>
    </w:p>
    <w:p w:rsidR="004E2BD7" w:rsidRDefault="009B1DE8">
      <w:pPr>
        <w:pStyle w:val="TDC1"/>
        <w:rPr>
          <w:rFonts w:asciiTheme="minorHAnsi" w:eastAsiaTheme="minorEastAsia" w:hAnsiTheme="minorHAnsi"/>
          <w:sz w:val="22"/>
          <w:lang w:val="es-CO" w:eastAsia="es-CO"/>
        </w:rPr>
      </w:pPr>
      <w:hyperlink w:anchor="_Toc386093562" w:history="1">
        <w:r w:rsidR="004E2BD7" w:rsidRPr="00450E4B">
          <w:rPr>
            <w:rStyle w:val="Hipervnculo"/>
            <w:lang w:val="es-CO"/>
          </w:rPr>
          <w:t>13. LECCIONES APRENDIDAS</w:t>
        </w:r>
        <w:r w:rsidR="004E2BD7">
          <w:rPr>
            <w:webHidden/>
          </w:rPr>
          <w:tab/>
        </w:r>
        <w:r w:rsidR="004E2BD7">
          <w:rPr>
            <w:webHidden/>
          </w:rPr>
          <w:fldChar w:fldCharType="begin"/>
        </w:r>
        <w:r w:rsidR="004E2BD7">
          <w:rPr>
            <w:webHidden/>
          </w:rPr>
          <w:instrText xml:space="preserve"> PAGEREF _Toc386093562 \h </w:instrText>
        </w:r>
        <w:r w:rsidR="004E2BD7">
          <w:rPr>
            <w:webHidden/>
          </w:rPr>
        </w:r>
        <w:r w:rsidR="004E2BD7">
          <w:rPr>
            <w:webHidden/>
          </w:rPr>
          <w:fldChar w:fldCharType="separate"/>
        </w:r>
        <w:r w:rsidR="00B24B8F">
          <w:rPr>
            <w:webHidden/>
          </w:rPr>
          <w:t>56</w:t>
        </w:r>
        <w:r w:rsidR="004E2BD7">
          <w:rPr>
            <w:webHidden/>
          </w:rPr>
          <w:fldChar w:fldCharType="end"/>
        </w:r>
      </w:hyperlink>
    </w:p>
    <w:p w:rsidR="004E2BD7" w:rsidRDefault="009B1DE8">
      <w:pPr>
        <w:pStyle w:val="TDC1"/>
        <w:rPr>
          <w:rFonts w:asciiTheme="minorHAnsi" w:eastAsiaTheme="minorEastAsia" w:hAnsiTheme="minorHAnsi"/>
          <w:sz w:val="22"/>
          <w:lang w:val="es-CO" w:eastAsia="es-CO"/>
        </w:rPr>
      </w:pPr>
      <w:hyperlink w:anchor="_Toc386093563" w:history="1">
        <w:r w:rsidR="004E2BD7" w:rsidRPr="00450E4B">
          <w:rPr>
            <w:rStyle w:val="Hipervnculo"/>
            <w:lang w:val="es-CO"/>
          </w:rPr>
          <w:t>14. CONCLUSIONES</w:t>
        </w:r>
        <w:r w:rsidR="004E2BD7">
          <w:rPr>
            <w:webHidden/>
          </w:rPr>
          <w:tab/>
        </w:r>
        <w:r w:rsidR="004E2BD7">
          <w:rPr>
            <w:webHidden/>
          </w:rPr>
          <w:fldChar w:fldCharType="begin"/>
        </w:r>
        <w:r w:rsidR="004E2BD7">
          <w:rPr>
            <w:webHidden/>
          </w:rPr>
          <w:instrText xml:space="preserve"> PAGEREF _Toc386093563 \h </w:instrText>
        </w:r>
        <w:r w:rsidR="004E2BD7">
          <w:rPr>
            <w:webHidden/>
          </w:rPr>
        </w:r>
        <w:r w:rsidR="004E2BD7">
          <w:rPr>
            <w:webHidden/>
          </w:rPr>
          <w:fldChar w:fldCharType="separate"/>
        </w:r>
        <w:r w:rsidR="00B24B8F">
          <w:rPr>
            <w:webHidden/>
          </w:rPr>
          <w:t>58</w:t>
        </w:r>
        <w:r w:rsidR="004E2BD7">
          <w:rPr>
            <w:webHidden/>
          </w:rPr>
          <w:fldChar w:fldCharType="end"/>
        </w:r>
      </w:hyperlink>
    </w:p>
    <w:p w:rsidR="00993C26" w:rsidRPr="00F1122F" w:rsidRDefault="000B6406" w:rsidP="00DC4AAA">
      <w:pPr>
        <w:pStyle w:val="GELParrafo"/>
        <w:tabs>
          <w:tab w:val="left" w:pos="426"/>
        </w:tabs>
        <w:rPr>
          <w:lang w:val="es-CO"/>
        </w:rPr>
      </w:pPr>
      <w:r w:rsidRPr="00F1122F">
        <w:rPr>
          <w:lang w:val="es-CO"/>
        </w:rPr>
        <w:fldChar w:fldCharType="end"/>
      </w:r>
    </w:p>
    <w:p w:rsidR="00993C26" w:rsidRPr="00F1122F" w:rsidRDefault="00993C26" w:rsidP="00ED537F">
      <w:pPr>
        <w:pStyle w:val="GELParrafo"/>
        <w:rPr>
          <w:lang w:val="es-CO"/>
        </w:rPr>
      </w:pPr>
    </w:p>
    <w:p w:rsidR="00993C26" w:rsidRPr="00F1122F" w:rsidRDefault="00993C26" w:rsidP="00165B53">
      <w:pPr>
        <w:pStyle w:val="GELParrafo"/>
        <w:jc w:val="center"/>
        <w:rPr>
          <w:b/>
          <w:lang w:val="es-CO"/>
        </w:rPr>
      </w:pPr>
      <w:r w:rsidRPr="00F1122F">
        <w:rPr>
          <w:b/>
          <w:lang w:val="es-CO"/>
        </w:rPr>
        <w:t>LISTA DE FIGURAS</w:t>
      </w:r>
    </w:p>
    <w:p w:rsidR="00083D41" w:rsidRPr="00F1122F" w:rsidRDefault="00083D41" w:rsidP="00165B53">
      <w:pPr>
        <w:pStyle w:val="GELParrafo"/>
        <w:jc w:val="center"/>
        <w:rPr>
          <w:b/>
          <w:lang w:val="es-CO"/>
        </w:rPr>
      </w:pPr>
    </w:p>
    <w:p w:rsidR="004E2BD7" w:rsidRDefault="00BC0EA8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r w:rsidRPr="00F1122F">
        <w:rPr>
          <w:lang w:val="es-CO"/>
        </w:rPr>
        <w:fldChar w:fldCharType="begin"/>
      </w:r>
      <w:r w:rsidRPr="00F1122F">
        <w:rPr>
          <w:lang w:val="es-CO"/>
        </w:rPr>
        <w:instrText xml:space="preserve"> TOC \h \z \c "Figura" </w:instrText>
      </w:r>
      <w:r w:rsidRPr="00F1122F">
        <w:rPr>
          <w:lang w:val="es-CO"/>
        </w:rPr>
        <w:fldChar w:fldCharType="separate"/>
      </w:r>
      <w:hyperlink w:anchor="_Toc386093426" w:history="1">
        <w:r w:rsidR="004E2BD7" w:rsidRPr="00D21DF2">
          <w:rPr>
            <w:rStyle w:val="Hipervnculo"/>
            <w:rFonts w:cs="Arial"/>
            <w:i/>
            <w:noProof/>
            <w:lang w:val="es-CO"/>
          </w:rPr>
          <w:t>Figura 1. Cronograma (figura de avances de la plantilla Excel)</w:t>
        </w:r>
        <w:r w:rsidR="004E2BD7">
          <w:rPr>
            <w:noProof/>
            <w:webHidden/>
          </w:rPr>
          <w:tab/>
        </w:r>
        <w:r w:rsidR="004E2BD7">
          <w:rPr>
            <w:noProof/>
            <w:webHidden/>
          </w:rPr>
          <w:fldChar w:fldCharType="begin"/>
        </w:r>
        <w:r w:rsidR="004E2BD7">
          <w:rPr>
            <w:noProof/>
            <w:webHidden/>
          </w:rPr>
          <w:instrText xml:space="preserve"> PAGEREF _Toc386093426 \h </w:instrText>
        </w:r>
        <w:r w:rsidR="004E2BD7">
          <w:rPr>
            <w:noProof/>
            <w:webHidden/>
          </w:rPr>
        </w:r>
        <w:r w:rsidR="004E2BD7">
          <w:rPr>
            <w:noProof/>
            <w:webHidden/>
          </w:rPr>
          <w:fldChar w:fldCharType="separate"/>
        </w:r>
        <w:r w:rsidR="00B24B8F">
          <w:rPr>
            <w:noProof/>
            <w:webHidden/>
          </w:rPr>
          <w:t>9</w:t>
        </w:r>
        <w:r w:rsidR="004E2BD7">
          <w:rPr>
            <w:noProof/>
            <w:webHidden/>
          </w:rPr>
          <w:fldChar w:fldCharType="end"/>
        </w:r>
      </w:hyperlink>
    </w:p>
    <w:p w:rsidR="004E2BD7" w:rsidRDefault="009B1DE8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6093427" w:history="1">
        <w:r w:rsidR="004E2BD7" w:rsidRPr="00D21DF2">
          <w:rPr>
            <w:rStyle w:val="Hipervnculo"/>
            <w:rFonts w:cs="Arial"/>
            <w:i/>
            <w:noProof/>
            <w:lang w:val="es-CO"/>
          </w:rPr>
          <w:t>Figura 2. Estado de entregables Elefantes Blancos Móvil</w:t>
        </w:r>
        <w:r w:rsidR="004E2BD7">
          <w:rPr>
            <w:noProof/>
            <w:webHidden/>
          </w:rPr>
          <w:tab/>
        </w:r>
        <w:r w:rsidR="004E2BD7">
          <w:rPr>
            <w:noProof/>
            <w:webHidden/>
          </w:rPr>
          <w:fldChar w:fldCharType="begin"/>
        </w:r>
        <w:r w:rsidR="004E2BD7">
          <w:rPr>
            <w:noProof/>
            <w:webHidden/>
          </w:rPr>
          <w:instrText xml:space="preserve"> PAGEREF _Toc386093427 \h </w:instrText>
        </w:r>
        <w:r w:rsidR="004E2BD7">
          <w:rPr>
            <w:noProof/>
            <w:webHidden/>
          </w:rPr>
        </w:r>
        <w:r w:rsidR="004E2BD7">
          <w:rPr>
            <w:noProof/>
            <w:webHidden/>
          </w:rPr>
          <w:fldChar w:fldCharType="separate"/>
        </w:r>
        <w:r w:rsidR="00B24B8F">
          <w:rPr>
            <w:noProof/>
            <w:webHidden/>
          </w:rPr>
          <w:t>11</w:t>
        </w:r>
        <w:r w:rsidR="004E2BD7">
          <w:rPr>
            <w:noProof/>
            <w:webHidden/>
          </w:rPr>
          <w:fldChar w:fldCharType="end"/>
        </w:r>
      </w:hyperlink>
    </w:p>
    <w:p w:rsidR="004E2BD7" w:rsidRDefault="009B1DE8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6093428" w:history="1">
        <w:r w:rsidR="004E2BD7" w:rsidRPr="00D21DF2">
          <w:rPr>
            <w:rStyle w:val="Hipervnculo"/>
            <w:rFonts w:cs="Arial"/>
            <w:i/>
            <w:noProof/>
            <w:lang w:val="es-CO"/>
          </w:rPr>
          <w:t>Figura 3. Estado de entregables Elefantes Blancos Administrador</w:t>
        </w:r>
        <w:r w:rsidR="004E2BD7">
          <w:rPr>
            <w:noProof/>
            <w:webHidden/>
          </w:rPr>
          <w:tab/>
        </w:r>
        <w:r w:rsidR="004E2BD7">
          <w:rPr>
            <w:noProof/>
            <w:webHidden/>
          </w:rPr>
          <w:fldChar w:fldCharType="begin"/>
        </w:r>
        <w:r w:rsidR="004E2BD7">
          <w:rPr>
            <w:noProof/>
            <w:webHidden/>
          </w:rPr>
          <w:instrText xml:space="preserve"> PAGEREF _Toc386093428 \h </w:instrText>
        </w:r>
        <w:r w:rsidR="004E2BD7">
          <w:rPr>
            <w:noProof/>
            <w:webHidden/>
          </w:rPr>
        </w:r>
        <w:r w:rsidR="004E2BD7">
          <w:rPr>
            <w:noProof/>
            <w:webHidden/>
          </w:rPr>
          <w:fldChar w:fldCharType="separate"/>
        </w:r>
        <w:r w:rsidR="00B24B8F">
          <w:rPr>
            <w:noProof/>
            <w:webHidden/>
          </w:rPr>
          <w:t>12</w:t>
        </w:r>
        <w:r w:rsidR="004E2BD7">
          <w:rPr>
            <w:noProof/>
            <w:webHidden/>
          </w:rPr>
          <w:fldChar w:fldCharType="end"/>
        </w:r>
      </w:hyperlink>
    </w:p>
    <w:p w:rsidR="004E2BD7" w:rsidRDefault="009B1DE8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6093429" w:history="1">
        <w:r w:rsidR="004E2BD7" w:rsidRPr="00D21DF2">
          <w:rPr>
            <w:rStyle w:val="Hipervnculo"/>
            <w:rFonts w:cs="Arial"/>
            <w:i/>
            <w:noProof/>
            <w:lang w:val="es-CO"/>
          </w:rPr>
          <w:t>Figura 4. Estado de entregables PEC</w:t>
        </w:r>
        <w:r w:rsidR="004E2BD7">
          <w:rPr>
            <w:noProof/>
            <w:webHidden/>
          </w:rPr>
          <w:tab/>
        </w:r>
        <w:r w:rsidR="004E2BD7">
          <w:rPr>
            <w:noProof/>
            <w:webHidden/>
          </w:rPr>
          <w:fldChar w:fldCharType="begin"/>
        </w:r>
        <w:r w:rsidR="004E2BD7">
          <w:rPr>
            <w:noProof/>
            <w:webHidden/>
          </w:rPr>
          <w:instrText xml:space="preserve"> PAGEREF _Toc386093429 \h </w:instrText>
        </w:r>
        <w:r w:rsidR="004E2BD7">
          <w:rPr>
            <w:noProof/>
            <w:webHidden/>
          </w:rPr>
        </w:r>
        <w:r w:rsidR="004E2BD7">
          <w:rPr>
            <w:noProof/>
            <w:webHidden/>
          </w:rPr>
          <w:fldChar w:fldCharType="separate"/>
        </w:r>
        <w:r w:rsidR="00B24B8F">
          <w:rPr>
            <w:noProof/>
            <w:webHidden/>
          </w:rPr>
          <w:t>12</w:t>
        </w:r>
        <w:r w:rsidR="004E2BD7">
          <w:rPr>
            <w:noProof/>
            <w:webHidden/>
          </w:rPr>
          <w:fldChar w:fldCharType="end"/>
        </w:r>
      </w:hyperlink>
    </w:p>
    <w:p w:rsidR="004E2BD7" w:rsidRDefault="009B1DE8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6093430" w:history="1">
        <w:r w:rsidR="004E2BD7" w:rsidRPr="00D21DF2">
          <w:rPr>
            <w:rStyle w:val="Hipervnculo"/>
            <w:rFonts w:cs="Arial"/>
            <w:i/>
            <w:noProof/>
            <w:lang w:val="es-CO"/>
          </w:rPr>
          <w:t>Figura 5. Estado de actas Elefantes Blancos Móvil</w:t>
        </w:r>
        <w:r w:rsidR="004E2BD7">
          <w:rPr>
            <w:noProof/>
            <w:webHidden/>
          </w:rPr>
          <w:tab/>
        </w:r>
        <w:r w:rsidR="004E2BD7">
          <w:rPr>
            <w:noProof/>
            <w:webHidden/>
          </w:rPr>
          <w:fldChar w:fldCharType="begin"/>
        </w:r>
        <w:r w:rsidR="004E2BD7">
          <w:rPr>
            <w:noProof/>
            <w:webHidden/>
          </w:rPr>
          <w:instrText xml:space="preserve"> PAGEREF _Toc386093430 \h </w:instrText>
        </w:r>
        <w:r w:rsidR="004E2BD7">
          <w:rPr>
            <w:noProof/>
            <w:webHidden/>
          </w:rPr>
        </w:r>
        <w:r w:rsidR="004E2BD7">
          <w:rPr>
            <w:noProof/>
            <w:webHidden/>
          </w:rPr>
          <w:fldChar w:fldCharType="separate"/>
        </w:r>
        <w:r w:rsidR="00B24B8F">
          <w:rPr>
            <w:noProof/>
            <w:webHidden/>
          </w:rPr>
          <w:t>13</w:t>
        </w:r>
        <w:r w:rsidR="004E2BD7">
          <w:rPr>
            <w:noProof/>
            <w:webHidden/>
          </w:rPr>
          <w:fldChar w:fldCharType="end"/>
        </w:r>
      </w:hyperlink>
    </w:p>
    <w:p w:rsidR="004E2BD7" w:rsidRDefault="009B1DE8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6093431" w:history="1">
        <w:r w:rsidR="004E2BD7" w:rsidRPr="00D21DF2">
          <w:rPr>
            <w:rStyle w:val="Hipervnculo"/>
            <w:rFonts w:cs="Arial"/>
            <w:i/>
            <w:noProof/>
            <w:lang w:val="es-CO"/>
          </w:rPr>
          <w:t>Figura 6. Estado de actas Elefantes Blancos Administrador y PEC</w:t>
        </w:r>
        <w:r w:rsidR="004E2BD7">
          <w:rPr>
            <w:noProof/>
            <w:webHidden/>
          </w:rPr>
          <w:tab/>
        </w:r>
        <w:r w:rsidR="004E2BD7">
          <w:rPr>
            <w:noProof/>
            <w:webHidden/>
          </w:rPr>
          <w:fldChar w:fldCharType="begin"/>
        </w:r>
        <w:r w:rsidR="004E2BD7">
          <w:rPr>
            <w:noProof/>
            <w:webHidden/>
          </w:rPr>
          <w:instrText xml:space="preserve"> PAGEREF _Toc386093431 \h </w:instrText>
        </w:r>
        <w:r w:rsidR="004E2BD7">
          <w:rPr>
            <w:noProof/>
            <w:webHidden/>
          </w:rPr>
        </w:r>
        <w:r w:rsidR="004E2BD7">
          <w:rPr>
            <w:noProof/>
            <w:webHidden/>
          </w:rPr>
          <w:fldChar w:fldCharType="separate"/>
        </w:r>
        <w:r w:rsidR="00B24B8F">
          <w:rPr>
            <w:noProof/>
            <w:webHidden/>
          </w:rPr>
          <w:t>13</w:t>
        </w:r>
        <w:r w:rsidR="004E2BD7">
          <w:rPr>
            <w:noProof/>
            <w:webHidden/>
          </w:rPr>
          <w:fldChar w:fldCharType="end"/>
        </w:r>
      </w:hyperlink>
    </w:p>
    <w:p w:rsidR="004E2BD7" w:rsidRDefault="009B1DE8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6093432" w:history="1">
        <w:r w:rsidR="004E2BD7" w:rsidRPr="00D21DF2">
          <w:rPr>
            <w:rStyle w:val="Hipervnculo"/>
            <w:rFonts w:cs="Arial"/>
            <w:i/>
            <w:noProof/>
            <w:lang w:val="es-CO"/>
          </w:rPr>
          <w:t>Figura 7. ANS – Estado final ANS´s</w:t>
        </w:r>
        <w:r w:rsidR="004E2BD7">
          <w:rPr>
            <w:noProof/>
            <w:webHidden/>
          </w:rPr>
          <w:tab/>
        </w:r>
        <w:r w:rsidR="004E2BD7">
          <w:rPr>
            <w:noProof/>
            <w:webHidden/>
          </w:rPr>
          <w:fldChar w:fldCharType="begin"/>
        </w:r>
        <w:r w:rsidR="004E2BD7">
          <w:rPr>
            <w:noProof/>
            <w:webHidden/>
          </w:rPr>
          <w:instrText xml:space="preserve"> PAGEREF _Toc386093432 \h </w:instrText>
        </w:r>
        <w:r w:rsidR="004E2BD7">
          <w:rPr>
            <w:noProof/>
            <w:webHidden/>
          </w:rPr>
        </w:r>
        <w:r w:rsidR="004E2BD7">
          <w:rPr>
            <w:noProof/>
            <w:webHidden/>
          </w:rPr>
          <w:fldChar w:fldCharType="separate"/>
        </w:r>
        <w:r w:rsidR="00B24B8F">
          <w:rPr>
            <w:noProof/>
            <w:webHidden/>
          </w:rPr>
          <w:t>26</w:t>
        </w:r>
        <w:r w:rsidR="004E2BD7">
          <w:rPr>
            <w:noProof/>
            <w:webHidden/>
          </w:rPr>
          <w:fldChar w:fldCharType="end"/>
        </w:r>
      </w:hyperlink>
    </w:p>
    <w:p w:rsidR="004E2BD7" w:rsidRDefault="009B1DE8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6093433" w:history="1">
        <w:r w:rsidR="004E2BD7" w:rsidRPr="00D21DF2">
          <w:rPr>
            <w:rStyle w:val="Hipervnculo"/>
            <w:rFonts w:cs="Arial"/>
            <w:i/>
            <w:noProof/>
            <w:lang w:val="es-CO"/>
          </w:rPr>
          <w:t>Figura 8. ANS1 – Primeras entregas - EBM</w:t>
        </w:r>
        <w:r w:rsidR="004E2BD7">
          <w:rPr>
            <w:noProof/>
            <w:webHidden/>
          </w:rPr>
          <w:tab/>
        </w:r>
        <w:r w:rsidR="004E2BD7">
          <w:rPr>
            <w:noProof/>
            <w:webHidden/>
          </w:rPr>
          <w:fldChar w:fldCharType="begin"/>
        </w:r>
        <w:r w:rsidR="004E2BD7">
          <w:rPr>
            <w:noProof/>
            <w:webHidden/>
          </w:rPr>
          <w:instrText xml:space="preserve"> PAGEREF _Toc386093433 \h </w:instrText>
        </w:r>
        <w:r w:rsidR="004E2BD7">
          <w:rPr>
            <w:noProof/>
            <w:webHidden/>
          </w:rPr>
        </w:r>
        <w:r w:rsidR="004E2BD7">
          <w:rPr>
            <w:noProof/>
            <w:webHidden/>
          </w:rPr>
          <w:fldChar w:fldCharType="separate"/>
        </w:r>
        <w:r w:rsidR="00B24B8F">
          <w:rPr>
            <w:noProof/>
            <w:webHidden/>
          </w:rPr>
          <w:t>35</w:t>
        </w:r>
        <w:r w:rsidR="004E2BD7">
          <w:rPr>
            <w:noProof/>
            <w:webHidden/>
          </w:rPr>
          <w:fldChar w:fldCharType="end"/>
        </w:r>
      </w:hyperlink>
    </w:p>
    <w:p w:rsidR="004E2BD7" w:rsidRDefault="009B1DE8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6093434" w:history="1">
        <w:r w:rsidR="004E2BD7" w:rsidRPr="00D21DF2">
          <w:rPr>
            <w:rStyle w:val="Hipervnculo"/>
            <w:rFonts w:cs="Arial"/>
            <w:i/>
            <w:noProof/>
            <w:lang w:val="es-CO"/>
          </w:rPr>
          <w:t>Figura 9. ANS1 – Primeras entregas - EBA</w:t>
        </w:r>
        <w:r w:rsidR="004E2BD7">
          <w:rPr>
            <w:noProof/>
            <w:webHidden/>
          </w:rPr>
          <w:tab/>
        </w:r>
        <w:r w:rsidR="004E2BD7">
          <w:rPr>
            <w:noProof/>
            <w:webHidden/>
          </w:rPr>
          <w:fldChar w:fldCharType="begin"/>
        </w:r>
        <w:r w:rsidR="004E2BD7">
          <w:rPr>
            <w:noProof/>
            <w:webHidden/>
          </w:rPr>
          <w:instrText xml:space="preserve"> PAGEREF _Toc386093434 \h </w:instrText>
        </w:r>
        <w:r w:rsidR="004E2BD7">
          <w:rPr>
            <w:noProof/>
            <w:webHidden/>
          </w:rPr>
        </w:r>
        <w:r w:rsidR="004E2BD7">
          <w:rPr>
            <w:noProof/>
            <w:webHidden/>
          </w:rPr>
          <w:fldChar w:fldCharType="separate"/>
        </w:r>
        <w:r w:rsidR="00B24B8F">
          <w:rPr>
            <w:noProof/>
            <w:webHidden/>
          </w:rPr>
          <w:t>37</w:t>
        </w:r>
        <w:r w:rsidR="004E2BD7">
          <w:rPr>
            <w:noProof/>
            <w:webHidden/>
          </w:rPr>
          <w:fldChar w:fldCharType="end"/>
        </w:r>
      </w:hyperlink>
    </w:p>
    <w:p w:rsidR="004E2BD7" w:rsidRDefault="009B1DE8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6093435" w:history="1">
        <w:r w:rsidR="004E2BD7" w:rsidRPr="00D21DF2">
          <w:rPr>
            <w:rStyle w:val="Hipervnculo"/>
            <w:rFonts w:cs="Arial"/>
            <w:i/>
            <w:noProof/>
            <w:lang w:val="es-CO"/>
          </w:rPr>
          <w:t>Figura 10. ANS1 – Primeras entregas PEC</w:t>
        </w:r>
        <w:r w:rsidR="004E2BD7">
          <w:rPr>
            <w:noProof/>
            <w:webHidden/>
          </w:rPr>
          <w:tab/>
        </w:r>
        <w:r w:rsidR="004E2BD7">
          <w:rPr>
            <w:noProof/>
            <w:webHidden/>
          </w:rPr>
          <w:fldChar w:fldCharType="begin"/>
        </w:r>
        <w:r w:rsidR="004E2BD7">
          <w:rPr>
            <w:noProof/>
            <w:webHidden/>
          </w:rPr>
          <w:instrText xml:space="preserve"> PAGEREF _Toc386093435 \h </w:instrText>
        </w:r>
        <w:r w:rsidR="004E2BD7">
          <w:rPr>
            <w:noProof/>
            <w:webHidden/>
          </w:rPr>
        </w:r>
        <w:r w:rsidR="004E2BD7">
          <w:rPr>
            <w:noProof/>
            <w:webHidden/>
          </w:rPr>
          <w:fldChar w:fldCharType="separate"/>
        </w:r>
        <w:r w:rsidR="00B24B8F">
          <w:rPr>
            <w:noProof/>
            <w:webHidden/>
          </w:rPr>
          <w:t>38</w:t>
        </w:r>
        <w:r w:rsidR="004E2BD7">
          <w:rPr>
            <w:noProof/>
            <w:webHidden/>
          </w:rPr>
          <w:fldChar w:fldCharType="end"/>
        </w:r>
      </w:hyperlink>
    </w:p>
    <w:p w:rsidR="004E2BD7" w:rsidRDefault="009B1DE8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6093436" w:history="1">
        <w:r w:rsidR="004E2BD7" w:rsidRPr="00D21DF2">
          <w:rPr>
            <w:rStyle w:val="Hipervnculo"/>
            <w:rFonts w:cs="Arial"/>
            <w:i/>
            <w:noProof/>
            <w:lang w:val="es-CO"/>
          </w:rPr>
          <w:t>Figura 11. ANS3 – Revisión entregables EBM</w:t>
        </w:r>
        <w:r w:rsidR="004E2BD7">
          <w:rPr>
            <w:noProof/>
            <w:webHidden/>
          </w:rPr>
          <w:tab/>
        </w:r>
        <w:r w:rsidR="004E2BD7">
          <w:rPr>
            <w:noProof/>
            <w:webHidden/>
          </w:rPr>
          <w:fldChar w:fldCharType="begin"/>
        </w:r>
        <w:r w:rsidR="004E2BD7">
          <w:rPr>
            <w:noProof/>
            <w:webHidden/>
          </w:rPr>
          <w:instrText xml:space="preserve"> PAGEREF _Toc386093436 \h </w:instrText>
        </w:r>
        <w:r w:rsidR="004E2BD7">
          <w:rPr>
            <w:noProof/>
            <w:webHidden/>
          </w:rPr>
        </w:r>
        <w:r w:rsidR="004E2BD7">
          <w:rPr>
            <w:noProof/>
            <w:webHidden/>
          </w:rPr>
          <w:fldChar w:fldCharType="separate"/>
        </w:r>
        <w:r w:rsidR="00B24B8F">
          <w:rPr>
            <w:noProof/>
            <w:webHidden/>
          </w:rPr>
          <w:t>41</w:t>
        </w:r>
        <w:r w:rsidR="004E2BD7">
          <w:rPr>
            <w:noProof/>
            <w:webHidden/>
          </w:rPr>
          <w:fldChar w:fldCharType="end"/>
        </w:r>
      </w:hyperlink>
    </w:p>
    <w:p w:rsidR="004E2BD7" w:rsidRDefault="009B1DE8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6093437" w:history="1">
        <w:r w:rsidR="004E2BD7" w:rsidRPr="00D21DF2">
          <w:rPr>
            <w:rStyle w:val="Hipervnculo"/>
            <w:rFonts w:cs="Arial"/>
            <w:i/>
            <w:noProof/>
            <w:lang w:val="es-CO"/>
          </w:rPr>
          <w:t>Figura 12. ANS3 – Revisión entregables EBA</w:t>
        </w:r>
        <w:r w:rsidR="004E2BD7">
          <w:rPr>
            <w:noProof/>
            <w:webHidden/>
          </w:rPr>
          <w:tab/>
        </w:r>
        <w:r w:rsidR="004E2BD7">
          <w:rPr>
            <w:noProof/>
            <w:webHidden/>
          </w:rPr>
          <w:fldChar w:fldCharType="begin"/>
        </w:r>
        <w:r w:rsidR="004E2BD7">
          <w:rPr>
            <w:noProof/>
            <w:webHidden/>
          </w:rPr>
          <w:instrText xml:space="preserve"> PAGEREF _Toc386093437 \h </w:instrText>
        </w:r>
        <w:r w:rsidR="004E2BD7">
          <w:rPr>
            <w:noProof/>
            <w:webHidden/>
          </w:rPr>
        </w:r>
        <w:r w:rsidR="004E2BD7">
          <w:rPr>
            <w:noProof/>
            <w:webHidden/>
          </w:rPr>
          <w:fldChar w:fldCharType="separate"/>
        </w:r>
        <w:r w:rsidR="00B24B8F">
          <w:rPr>
            <w:noProof/>
            <w:webHidden/>
          </w:rPr>
          <w:t>42</w:t>
        </w:r>
        <w:r w:rsidR="004E2BD7">
          <w:rPr>
            <w:noProof/>
            <w:webHidden/>
          </w:rPr>
          <w:fldChar w:fldCharType="end"/>
        </w:r>
      </w:hyperlink>
    </w:p>
    <w:p w:rsidR="004E2BD7" w:rsidRDefault="009B1DE8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6093438" w:history="1">
        <w:r w:rsidR="004E2BD7" w:rsidRPr="00D21DF2">
          <w:rPr>
            <w:rStyle w:val="Hipervnculo"/>
            <w:rFonts w:cs="Arial"/>
            <w:i/>
            <w:noProof/>
            <w:lang w:val="es-CO"/>
          </w:rPr>
          <w:t>Figura 13. ANS3 – Revisión entregables PEC</w:t>
        </w:r>
        <w:r w:rsidR="004E2BD7">
          <w:rPr>
            <w:noProof/>
            <w:webHidden/>
          </w:rPr>
          <w:tab/>
        </w:r>
        <w:r w:rsidR="004E2BD7">
          <w:rPr>
            <w:noProof/>
            <w:webHidden/>
          </w:rPr>
          <w:fldChar w:fldCharType="begin"/>
        </w:r>
        <w:r w:rsidR="004E2BD7">
          <w:rPr>
            <w:noProof/>
            <w:webHidden/>
          </w:rPr>
          <w:instrText xml:space="preserve"> PAGEREF _Toc386093438 \h </w:instrText>
        </w:r>
        <w:r w:rsidR="004E2BD7">
          <w:rPr>
            <w:noProof/>
            <w:webHidden/>
          </w:rPr>
        </w:r>
        <w:r w:rsidR="004E2BD7">
          <w:rPr>
            <w:noProof/>
            <w:webHidden/>
          </w:rPr>
          <w:fldChar w:fldCharType="separate"/>
        </w:r>
        <w:r w:rsidR="00B24B8F">
          <w:rPr>
            <w:noProof/>
            <w:webHidden/>
          </w:rPr>
          <w:t>43</w:t>
        </w:r>
        <w:r w:rsidR="004E2BD7">
          <w:rPr>
            <w:noProof/>
            <w:webHidden/>
          </w:rPr>
          <w:fldChar w:fldCharType="end"/>
        </w:r>
      </w:hyperlink>
    </w:p>
    <w:p w:rsidR="004E2BD7" w:rsidRDefault="009B1DE8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6093439" w:history="1">
        <w:r w:rsidR="004E2BD7" w:rsidRPr="00D21DF2">
          <w:rPr>
            <w:rStyle w:val="Hipervnculo"/>
            <w:rFonts w:cs="Arial"/>
            <w:i/>
            <w:noProof/>
            <w:lang w:val="es-CO"/>
          </w:rPr>
          <w:t>Figura 14. ANS5 – Confiabilidad de la solución EBM</w:t>
        </w:r>
        <w:r w:rsidR="004E2BD7">
          <w:rPr>
            <w:noProof/>
            <w:webHidden/>
          </w:rPr>
          <w:tab/>
        </w:r>
        <w:r w:rsidR="004E2BD7">
          <w:rPr>
            <w:noProof/>
            <w:webHidden/>
          </w:rPr>
          <w:fldChar w:fldCharType="begin"/>
        </w:r>
        <w:r w:rsidR="004E2BD7">
          <w:rPr>
            <w:noProof/>
            <w:webHidden/>
          </w:rPr>
          <w:instrText xml:space="preserve"> PAGEREF _Toc386093439 \h </w:instrText>
        </w:r>
        <w:r w:rsidR="004E2BD7">
          <w:rPr>
            <w:noProof/>
            <w:webHidden/>
          </w:rPr>
        </w:r>
        <w:r w:rsidR="004E2BD7">
          <w:rPr>
            <w:noProof/>
            <w:webHidden/>
          </w:rPr>
          <w:fldChar w:fldCharType="separate"/>
        </w:r>
        <w:r w:rsidR="00B24B8F">
          <w:rPr>
            <w:noProof/>
            <w:webHidden/>
          </w:rPr>
          <w:t>44</w:t>
        </w:r>
        <w:r w:rsidR="004E2BD7">
          <w:rPr>
            <w:noProof/>
            <w:webHidden/>
          </w:rPr>
          <w:fldChar w:fldCharType="end"/>
        </w:r>
      </w:hyperlink>
    </w:p>
    <w:p w:rsidR="004E2BD7" w:rsidRDefault="009B1DE8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6093440" w:history="1">
        <w:r w:rsidR="004E2BD7" w:rsidRPr="00D21DF2">
          <w:rPr>
            <w:rStyle w:val="Hipervnculo"/>
            <w:rFonts w:cs="Arial"/>
            <w:i/>
            <w:noProof/>
            <w:lang w:val="es-CO"/>
          </w:rPr>
          <w:t>Figura 15. ANS5 – Confiabilidad de la solución EBA</w:t>
        </w:r>
        <w:r w:rsidR="004E2BD7">
          <w:rPr>
            <w:noProof/>
            <w:webHidden/>
          </w:rPr>
          <w:tab/>
        </w:r>
        <w:r w:rsidR="004E2BD7">
          <w:rPr>
            <w:noProof/>
            <w:webHidden/>
          </w:rPr>
          <w:fldChar w:fldCharType="begin"/>
        </w:r>
        <w:r w:rsidR="004E2BD7">
          <w:rPr>
            <w:noProof/>
            <w:webHidden/>
          </w:rPr>
          <w:instrText xml:space="preserve"> PAGEREF _Toc386093440 \h </w:instrText>
        </w:r>
        <w:r w:rsidR="004E2BD7">
          <w:rPr>
            <w:noProof/>
            <w:webHidden/>
          </w:rPr>
        </w:r>
        <w:r w:rsidR="004E2BD7">
          <w:rPr>
            <w:noProof/>
            <w:webHidden/>
          </w:rPr>
          <w:fldChar w:fldCharType="separate"/>
        </w:r>
        <w:r w:rsidR="00B24B8F">
          <w:rPr>
            <w:noProof/>
            <w:webHidden/>
          </w:rPr>
          <w:t>44</w:t>
        </w:r>
        <w:r w:rsidR="004E2BD7">
          <w:rPr>
            <w:noProof/>
            <w:webHidden/>
          </w:rPr>
          <w:fldChar w:fldCharType="end"/>
        </w:r>
      </w:hyperlink>
    </w:p>
    <w:p w:rsidR="004E2BD7" w:rsidRDefault="009B1DE8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6093441" w:history="1">
        <w:r w:rsidR="004E2BD7" w:rsidRPr="00D21DF2">
          <w:rPr>
            <w:rStyle w:val="Hipervnculo"/>
            <w:rFonts w:cs="Arial"/>
            <w:i/>
            <w:noProof/>
            <w:lang w:val="es-CO"/>
          </w:rPr>
          <w:t>Figura 16. ANS7– Reapertura de defectos en etapa de implementación y estabilización EBM</w:t>
        </w:r>
        <w:r w:rsidR="004E2BD7">
          <w:rPr>
            <w:noProof/>
            <w:webHidden/>
          </w:rPr>
          <w:tab/>
        </w:r>
        <w:r w:rsidR="004E2BD7">
          <w:rPr>
            <w:noProof/>
            <w:webHidden/>
          </w:rPr>
          <w:fldChar w:fldCharType="begin"/>
        </w:r>
        <w:r w:rsidR="004E2BD7">
          <w:rPr>
            <w:noProof/>
            <w:webHidden/>
          </w:rPr>
          <w:instrText xml:space="preserve"> PAGEREF _Toc386093441 \h </w:instrText>
        </w:r>
        <w:r w:rsidR="004E2BD7">
          <w:rPr>
            <w:noProof/>
            <w:webHidden/>
          </w:rPr>
        </w:r>
        <w:r w:rsidR="004E2BD7">
          <w:rPr>
            <w:noProof/>
            <w:webHidden/>
          </w:rPr>
          <w:fldChar w:fldCharType="separate"/>
        </w:r>
        <w:r w:rsidR="00B24B8F">
          <w:rPr>
            <w:noProof/>
            <w:webHidden/>
          </w:rPr>
          <w:t>45</w:t>
        </w:r>
        <w:r w:rsidR="004E2BD7">
          <w:rPr>
            <w:noProof/>
            <w:webHidden/>
          </w:rPr>
          <w:fldChar w:fldCharType="end"/>
        </w:r>
      </w:hyperlink>
    </w:p>
    <w:p w:rsidR="004E2BD7" w:rsidRDefault="009B1DE8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6093442" w:history="1">
        <w:r w:rsidR="004E2BD7" w:rsidRPr="00D21DF2">
          <w:rPr>
            <w:rStyle w:val="Hipervnculo"/>
            <w:rFonts w:cs="Arial"/>
            <w:i/>
            <w:noProof/>
            <w:lang w:val="es-CO"/>
          </w:rPr>
          <w:t>Figura 17. ANS7– Reapertura de defectos en etapa de implementación y estabilización EBA</w:t>
        </w:r>
        <w:r w:rsidR="004E2BD7">
          <w:rPr>
            <w:noProof/>
            <w:webHidden/>
          </w:rPr>
          <w:tab/>
        </w:r>
        <w:r w:rsidR="004E2BD7">
          <w:rPr>
            <w:noProof/>
            <w:webHidden/>
          </w:rPr>
          <w:fldChar w:fldCharType="begin"/>
        </w:r>
        <w:r w:rsidR="004E2BD7">
          <w:rPr>
            <w:noProof/>
            <w:webHidden/>
          </w:rPr>
          <w:instrText xml:space="preserve"> PAGEREF _Toc386093442 \h </w:instrText>
        </w:r>
        <w:r w:rsidR="004E2BD7">
          <w:rPr>
            <w:noProof/>
            <w:webHidden/>
          </w:rPr>
        </w:r>
        <w:r w:rsidR="004E2BD7">
          <w:rPr>
            <w:noProof/>
            <w:webHidden/>
          </w:rPr>
          <w:fldChar w:fldCharType="separate"/>
        </w:r>
        <w:r w:rsidR="00B24B8F">
          <w:rPr>
            <w:noProof/>
            <w:webHidden/>
          </w:rPr>
          <w:t>45</w:t>
        </w:r>
        <w:r w:rsidR="004E2BD7">
          <w:rPr>
            <w:noProof/>
            <w:webHidden/>
          </w:rPr>
          <w:fldChar w:fldCharType="end"/>
        </w:r>
      </w:hyperlink>
    </w:p>
    <w:p w:rsidR="004E2BD7" w:rsidRDefault="009B1DE8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6093443" w:history="1">
        <w:r w:rsidR="004E2BD7" w:rsidRPr="00D21DF2">
          <w:rPr>
            <w:rStyle w:val="Hipervnculo"/>
            <w:rFonts w:cs="Arial"/>
            <w:i/>
            <w:noProof/>
            <w:lang w:val="es-CO"/>
          </w:rPr>
          <w:t>Figura 18. ANS8– Nivel de Defectos en la Etapa de Estabilización - EBM</w:t>
        </w:r>
        <w:r w:rsidR="004E2BD7">
          <w:rPr>
            <w:noProof/>
            <w:webHidden/>
          </w:rPr>
          <w:tab/>
        </w:r>
        <w:r w:rsidR="004E2BD7">
          <w:rPr>
            <w:noProof/>
            <w:webHidden/>
          </w:rPr>
          <w:fldChar w:fldCharType="begin"/>
        </w:r>
        <w:r w:rsidR="004E2BD7">
          <w:rPr>
            <w:noProof/>
            <w:webHidden/>
          </w:rPr>
          <w:instrText xml:space="preserve"> PAGEREF _Toc386093443 \h </w:instrText>
        </w:r>
        <w:r w:rsidR="004E2BD7">
          <w:rPr>
            <w:noProof/>
            <w:webHidden/>
          </w:rPr>
        </w:r>
        <w:r w:rsidR="004E2BD7">
          <w:rPr>
            <w:noProof/>
            <w:webHidden/>
          </w:rPr>
          <w:fldChar w:fldCharType="separate"/>
        </w:r>
        <w:r w:rsidR="00B24B8F">
          <w:rPr>
            <w:noProof/>
            <w:webHidden/>
          </w:rPr>
          <w:t>46</w:t>
        </w:r>
        <w:r w:rsidR="004E2BD7">
          <w:rPr>
            <w:noProof/>
            <w:webHidden/>
          </w:rPr>
          <w:fldChar w:fldCharType="end"/>
        </w:r>
      </w:hyperlink>
    </w:p>
    <w:p w:rsidR="004E2BD7" w:rsidRDefault="009B1DE8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6093444" w:history="1">
        <w:r w:rsidR="004E2BD7" w:rsidRPr="00D21DF2">
          <w:rPr>
            <w:rStyle w:val="Hipervnculo"/>
            <w:rFonts w:cs="Arial"/>
            <w:i/>
            <w:noProof/>
            <w:lang w:val="es-CO"/>
          </w:rPr>
          <w:t>Figura 19. ANS8– Nivel de Defectos en la Etapa de Estabilización - EBA</w:t>
        </w:r>
        <w:r w:rsidR="004E2BD7">
          <w:rPr>
            <w:noProof/>
            <w:webHidden/>
          </w:rPr>
          <w:tab/>
        </w:r>
        <w:r w:rsidR="004E2BD7">
          <w:rPr>
            <w:noProof/>
            <w:webHidden/>
          </w:rPr>
          <w:fldChar w:fldCharType="begin"/>
        </w:r>
        <w:r w:rsidR="004E2BD7">
          <w:rPr>
            <w:noProof/>
            <w:webHidden/>
          </w:rPr>
          <w:instrText xml:space="preserve"> PAGEREF _Toc386093444 \h </w:instrText>
        </w:r>
        <w:r w:rsidR="004E2BD7">
          <w:rPr>
            <w:noProof/>
            <w:webHidden/>
          </w:rPr>
        </w:r>
        <w:r w:rsidR="004E2BD7">
          <w:rPr>
            <w:noProof/>
            <w:webHidden/>
          </w:rPr>
          <w:fldChar w:fldCharType="separate"/>
        </w:r>
        <w:r w:rsidR="00B24B8F">
          <w:rPr>
            <w:noProof/>
            <w:webHidden/>
          </w:rPr>
          <w:t>46</w:t>
        </w:r>
        <w:r w:rsidR="004E2BD7">
          <w:rPr>
            <w:noProof/>
            <w:webHidden/>
          </w:rPr>
          <w:fldChar w:fldCharType="end"/>
        </w:r>
      </w:hyperlink>
    </w:p>
    <w:p w:rsidR="004E2BD7" w:rsidRDefault="009B1DE8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6093445" w:history="1">
        <w:r w:rsidR="004E2BD7" w:rsidRPr="00D21DF2">
          <w:rPr>
            <w:rStyle w:val="Hipervnculo"/>
            <w:rFonts w:cs="Arial"/>
            <w:i/>
            <w:noProof/>
            <w:lang w:val="es-CO"/>
          </w:rPr>
          <w:t>Figura 20. ANS9– Corrección de Defectos en la etapa de Implementación - EBA</w:t>
        </w:r>
        <w:r w:rsidR="004E2BD7">
          <w:rPr>
            <w:noProof/>
            <w:webHidden/>
          </w:rPr>
          <w:tab/>
        </w:r>
        <w:r w:rsidR="004E2BD7">
          <w:rPr>
            <w:noProof/>
            <w:webHidden/>
          </w:rPr>
          <w:fldChar w:fldCharType="begin"/>
        </w:r>
        <w:r w:rsidR="004E2BD7">
          <w:rPr>
            <w:noProof/>
            <w:webHidden/>
          </w:rPr>
          <w:instrText xml:space="preserve"> PAGEREF _Toc386093445 \h </w:instrText>
        </w:r>
        <w:r w:rsidR="004E2BD7">
          <w:rPr>
            <w:noProof/>
            <w:webHidden/>
          </w:rPr>
        </w:r>
        <w:r w:rsidR="004E2BD7">
          <w:rPr>
            <w:noProof/>
            <w:webHidden/>
          </w:rPr>
          <w:fldChar w:fldCharType="separate"/>
        </w:r>
        <w:r w:rsidR="00B24B8F">
          <w:rPr>
            <w:noProof/>
            <w:webHidden/>
          </w:rPr>
          <w:t>47</w:t>
        </w:r>
        <w:r w:rsidR="004E2BD7">
          <w:rPr>
            <w:noProof/>
            <w:webHidden/>
          </w:rPr>
          <w:fldChar w:fldCharType="end"/>
        </w:r>
      </w:hyperlink>
    </w:p>
    <w:p w:rsidR="004E2BD7" w:rsidRDefault="009B1DE8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6093446" w:history="1">
        <w:r w:rsidR="004E2BD7" w:rsidRPr="00D21DF2">
          <w:rPr>
            <w:rStyle w:val="Hipervnculo"/>
            <w:rFonts w:cs="Arial"/>
            <w:i/>
            <w:noProof/>
            <w:lang w:val="es-CO"/>
          </w:rPr>
          <w:t>Figura 21. ANS10– Tiempo Promedio de Resolución de Defectos en la Etapa de Estabilización - EBM</w:t>
        </w:r>
        <w:r w:rsidR="004E2BD7">
          <w:rPr>
            <w:noProof/>
            <w:webHidden/>
          </w:rPr>
          <w:tab/>
        </w:r>
        <w:r w:rsidR="004E2BD7">
          <w:rPr>
            <w:noProof/>
            <w:webHidden/>
          </w:rPr>
          <w:fldChar w:fldCharType="begin"/>
        </w:r>
        <w:r w:rsidR="004E2BD7">
          <w:rPr>
            <w:noProof/>
            <w:webHidden/>
          </w:rPr>
          <w:instrText xml:space="preserve"> PAGEREF _Toc386093446 \h </w:instrText>
        </w:r>
        <w:r w:rsidR="004E2BD7">
          <w:rPr>
            <w:noProof/>
            <w:webHidden/>
          </w:rPr>
        </w:r>
        <w:r w:rsidR="004E2BD7">
          <w:rPr>
            <w:noProof/>
            <w:webHidden/>
          </w:rPr>
          <w:fldChar w:fldCharType="separate"/>
        </w:r>
        <w:r w:rsidR="00B24B8F">
          <w:rPr>
            <w:noProof/>
            <w:webHidden/>
          </w:rPr>
          <w:t>47</w:t>
        </w:r>
        <w:r w:rsidR="004E2BD7">
          <w:rPr>
            <w:noProof/>
            <w:webHidden/>
          </w:rPr>
          <w:fldChar w:fldCharType="end"/>
        </w:r>
      </w:hyperlink>
    </w:p>
    <w:p w:rsidR="004E2BD7" w:rsidRDefault="009B1DE8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6093447" w:history="1">
        <w:r w:rsidR="004E2BD7" w:rsidRPr="00D21DF2">
          <w:rPr>
            <w:rStyle w:val="Hipervnculo"/>
            <w:rFonts w:cs="Arial"/>
            <w:i/>
            <w:noProof/>
            <w:lang w:val="es-CO"/>
          </w:rPr>
          <w:t>Figura 22. ANS10– Tiempo Promedio de Resolución de Defectos en la Etapa de Estabilización - EBA</w:t>
        </w:r>
        <w:r w:rsidR="004E2BD7">
          <w:rPr>
            <w:noProof/>
            <w:webHidden/>
          </w:rPr>
          <w:tab/>
        </w:r>
        <w:r w:rsidR="004E2BD7">
          <w:rPr>
            <w:noProof/>
            <w:webHidden/>
          </w:rPr>
          <w:fldChar w:fldCharType="begin"/>
        </w:r>
        <w:r w:rsidR="004E2BD7">
          <w:rPr>
            <w:noProof/>
            <w:webHidden/>
          </w:rPr>
          <w:instrText xml:space="preserve"> PAGEREF _Toc386093447 \h </w:instrText>
        </w:r>
        <w:r w:rsidR="004E2BD7">
          <w:rPr>
            <w:noProof/>
            <w:webHidden/>
          </w:rPr>
        </w:r>
        <w:r w:rsidR="004E2BD7">
          <w:rPr>
            <w:noProof/>
            <w:webHidden/>
          </w:rPr>
          <w:fldChar w:fldCharType="separate"/>
        </w:r>
        <w:r w:rsidR="00B24B8F">
          <w:rPr>
            <w:noProof/>
            <w:webHidden/>
          </w:rPr>
          <w:t>48</w:t>
        </w:r>
        <w:r w:rsidR="004E2BD7">
          <w:rPr>
            <w:noProof/>
            <w:webHidden/>
          </w:rPr>
          <w:fldChar w:fldCharType="end"/>
        </w:r>
      </w:hyperlink>
    </w:p>
    <w:p w:rsidR="004E2BD7" w:rsidRDefault="009B1DE8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6093448" w:history="1">
        <w:r w:rsidR="004E2BD7" w:rsidRPr="00D21DF2">
          <w:rPr>
            <w:rStyle w:val="Hipervnculo"/>
            <w:rFonts w:cs="Arial"/>
            <w:i/>
            <w:noProof/>
            <w:lang w:val="es-CO"/>
          </w:rPr>
          <w:t>Figura 23. Incidencias Internas-EBM</w:t>
        </w:r>
        <w:r w:rsidR="004E2BD7">
          <w:rPr>
            <w:noProof/>
            <w:webHidden/>
          </w:rPr>
          <w:tab/>
        </w:r>
        <w:r w:rsidR="004E2BD7">
          <w:rPr>
            <w:noProof/>
            <w:webHidden/>
          </w:rPr>
          <w:fldChar w:fldCharType="begin"/>
        </w:r>
        <w:r w:rsidR="004E2BD7">
          <w:rPr>
            <w:noProof/>
            <w:webHidden/>
          </w:rPr>
          <w:instrText xml:space="preserve"> PAGEREF _Toc386093448 \h </w:instrText>
        </w:r>
        <w:r w:rsidR="004E2BD7">
          <w:rPr>
            <w:noProof/>
            <w:webHidden/>
          </w:rPr>
        </w:r>
        <w:r w:rsidR="004E2BD7">
          <w:rPr>
            <w:noProof/>
            <w:webHidden/>
          </w:rPr>
          <w:fldChar w:fldCharType="separate"/>
        </w:r>
        <w:r w:rsidR="00B24B8F">
          <w:rPr>
            <w:noProof/>
            <w:webHidden/>
          </w:rPr>
          <w:t>49</w:t>
        </w:r>
        <w:r w:rsidR="004E2BD7">
          <w:rPr>
            <w:noProof/>
            <w:webHidden/>
          </w:rPr>
          <w:fldChar w:fldCharType="end"/>
        </w:r>
      </w:hyperlink>
    </w:p>
    <w:p w:rsidR="004E2BD7" w:rsidRDefault="009B1DE8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6093449" w:history="1">
        <w:r w:rsidR="004E2BD7" w:rsidRPr="00D21DF2">
          <w:rPr>
            <w:rStyle w:val="Hipervnculo"/>
            <w:rFonts w:cs="Arial"/>
            <w:i/>
            <w:noProof/>
            <w:lang w:val="es-CO"/>
          </w:rPr>
          <w:t>Figura 24. Incidencias Internas-EBA</w:t>
        </w:r>
        <w:r w:rsidR="004E2BD7">
          <w:rPr>
            <w:noProof/>
            <w:webHidden/>
          </w:rPr>
          <w:tab/>
        </w:r>
        <w:r w:rsidR="004E2BD7">
          <w:rPr>
            <w:noProof/>
            <w:webHidden/>
          </w:rPr>
          <w:fldChar w:fldCharType="begin"/>
        </w:r>
        <w:r w:rsidR="004E2BD7">
          <w:rPr>
            <w:noProof/>
            <w:webHidden/>
          </w:rPr>
          <w:instrText xml:space="preserve"> PAGEREF _Toc386093449 \h </w:instrText>
        </w:r>
        <w:r w:rsidR="004E2BD7">
          <w:rPr>
            <w:noProof/>
            <w:webHidden/>
          </w:rPr>
        </w:r>
        <w:r w:rsidR="004E2BD7">
          <w:rPr>
            <w:noProof/>
            <w:webHidden/>
          </w:rPr>
          <w:fldChar w:fldCharType="separate"/>
        </w:r>
        <w:r w:rsidR="00B24B8F">
          <w:rPr>
            <w:noProof/>
            <w:webHidden/>
          </w:rPr>
          <w:t>50</w:t>
        </w:r>
        <w:r w:rsidR="004E2BD7">
          <w:rPr>
            <w:noProof/>
            <w:webHidden/>
          </w:rPr>
          <w:fldChar w:fldCharType="end"/>
        </w:r>
      </w:hyperlink>
    </w:p>
    <w:p w:rsidR="00993C26" w:rsidRPr="00F1122F" w:rsidRDefault="00BC0EA8" w:rsidP="00ED537F">
      <w:pPr>
        <w:pStyle w:val="GELParrafo"/>
        <w:rPr>
          <w:lang w:val="es-CO"/>
        </w:rPr>
      </w:pPr>
      <w:r w:rsidRPr="00F1122F">
        <w:rPr>
          <w:lang w:val="es-CO"/>
        </w:rPr>
        <w:fldChar w:fldCharType="end"/>
      </w:r>
    </w:p>
    <w:p w:rsidR="00FB3189" w:rsidRPr="00F1122F" w:rsidRDefault="00FB3189" w:rsidP="00165B53">
      <w:pPr>
        <w:pStyle w:val="GELParrafo"/>
        <w:jc w:val="center"/>
        <w:rPr>
          <w:b/>
          <w:lang w:val="es-CO"/>
        </w:rPr>
      </w:pPr>
    </w:p>
    <w:p w:rsidR="00FB3189" w:rsidRPr="00F1122F" w:rsidRDefault="00FB3189" w:rsidP="00165B53">
      <w:pPr>
        <w:pStyle w:val="GELParrafo"/>
        <w:jc w:val="center"/>
        <w:rPr>
          <w:b/>
          <w:lang w:val="es-CO"/>
        </w:rPr>
      </w:pPr>
    </w:p>
    <w:p w:rsidR="00FB3189" w:rsidRPr="00F1122F" w:rsidRDefault="00FB3189" w:rsidP="00165B53">
      <w:pPr>
        <w:pStyle w:val="GELParrafo"/>
        <w:jc w:val="center"/>
        <w:rPr>
          <w:b/>
          <w:lang w:val="es-CO"/>
        </w:rPr>
      </w:pPr>
    </w:p>
    <w:p w:rsidR="00FB3189" w:rsidRPr="00F1122F" w:rsidRDefault="00FB3189" w:rsidP="00165B53">
      <w:pPr>
        <w:pStyle w:val="GELParrafo"/>
        <w:jc w:val="center"/>
        <w:rPr>
          <w:b/>
          <w:lang w:val="es-CO"/>
        </w:rPr>
      </w:pPr>
    </w:p>
    <w:p w:rsidR="00FB3189" w:rsidRPr="00F1122F" w:rsidRDefault="00FB3189" w:rsidP="00165B53">
      <w:pPr>
        <w:pStyle w:val="GELParrafo"/>
        <w:jc w:val="center"/>
        <w:rPr>
          <w:b/>
          <w:lang w:val="es-CO"/>
        </w:rPr>
      </w:pPr>
    </w:p>
    <w:p w:rsidR="00FB3189" w:rsidRPr="00F1122F" w:rsidRDefault="00FB3189" w:rsidP="00165B53">
      <w:pPr>
        <w:pStyle w:val="GELParrafo"/>
        <w:jc w:val="center"/>
        <w:rPr>
          <w:b/>
          <w:lang w:val="es-CO"/>
        </w:rPr>
      </w:pPr>
    </w:p>
    <w:p w:rsidR="00FB3189" w:rsidRPr="00F1122F" w:rsidRDefault="00FB3189" w:rsidP="00165B53">
      <w:pPr>
        <w:pStyle w:val="GELParrafo"/>
        <w:jc w:val="center"/>
        <w:rPr>
          <w:b/>
          <w:lang w:val="es-CO"/>
        </w:rPr>
      </w:pPr>
    </w:p>
    <w:p w:rsidR="00FB3189" w:rsidRPr="00F1122F" w:rsidRDefault="00FB3189" w:rsidP="00165B53">
      <w:pPr>
        <w:pStyle w:val="GELParrafo"/>
        <w:jc w:val="center"/>
        <w:rPr>
          <w:b/>
          <w:lang w:val="es-CO"/>
        </w:rPr>
      </w:pPr>
    </w:p>
    <w:p w:rsidR="00FB3189" w:rsidRPr="00F1122F" w:rsidRDefault="00FB3189" w:rsidP="00165B53">
      <w:pPr>
        <w:pStyle w:val="GELParrafo"/>
        <w:jc w:val="center"/>
        <w:rPr>
          <w:b/>
          <w:lang w:val="es-CO"/>
        </w:rPr>
      </w:pPr>
    </w:p>
    <w:p w:rsidR="00993C26" w:rsidRPr="00F1122F" w:rsidRDefault="00993C26" w:rsidP="00165B53">
      <w:pPr>
        <w:pStyle w:val="GELParrafo"/>
        <w:jc w:val="center"/>
        <w:rPr>
          <w:b/>
          <w:lang w:val="es-CO"/>
        </w:rPr>
      </w:pPr>
      <w:r w:rsidRPr="00F1122F">
        <w:rPr>
          <w:b/>
          <w:lang w:val="es-CO"/>
        </w:rPr>
        <w:t>LISTA DE TABLAS</w:t>
      </w:r>
    </w:p>
    <w:p w:rsidR="00BC0EA8" w:rsidRPr="00F1122F" w:rsidRDefault="00BC0EA8" w:rsidP="00165B53">
      <w:pPr>
        <w:pStyle w:val="GELParrafo"/>
        <w:jc w:val="center"/>
        <w:rPr>
          <w:b/>
          <w:lang w:val="es-CO"/>
        </w:rPr>
      </w:pPr>
    </w:p>
    <w:p w:rsidR="004E2BD7" w:rsidRDefault="00993C26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r w:rsidRPr="00F1122F">
        <w:rPr>
          <w:rFonts w:ascii="Tahoma" w:hAnsi="Tahoma" w:cstheme="majorBidi"/>
          <w:sz w:val="32"/>
          <w:szCs w:val="28"/>
          <w:lang w:val="es-CO"/>
        </w:rPr>
        <w:fldChar w:fldCharType="begin"/>
      </w:r>
      <w:r w:rsidRPr="00F1122F">
        <w:rPr>
          <w:rFonts w:ascii="Tahoma" w:hAnsi="Tahoma" w:cstheme="majorBidi"/>
          <w:sz w:val="32"/>
          <w:szCs w:val="28"/>
          <w:lang w:val="es-CO"/>
        </w:rPr>
        <w:instrText xml:space="preserve"> TOC \h \z \c "Tabla" </w:instrText>
      </w:r>
      <w:r w:rsidRPr="00F1122F">
        <w:rPr>
          <w:rFonts w:ascii="Tahoma" w:hAnsi="Tahoma" w:cstheme="majorBidi"/>
          <w:sz w:val="32"/>
          <w:szCs w:val="28"/>
          <w:lang w:val="es-CO"/>
        </w:rPr>
        <w:fldChar w:fldCharType="separate"/>
      </w:r>
      <w:hyperlink w:anchor="_Toc386093475" w:history="1">
        <w:r w:rsidR="004E2BD7" w:rsidRPr="00B52517">
          <w:rPr>
            <w:rStyle w:val="Hipervnculo"/>
            <w:rFonts w:eastAsia="Times New Roman" w:cs="Times New Roman"/>
            <w:i/>
            <w:noProof/>
            <w:lang w:val="es-CO" w:eastAsia="es-ES"/>
          </w:rPr>
          <w:t>Tabla 1. Avance detallado Estabilización Elefantes Blancos Móvil</w:t>
        </w:r>
        <w:r w:rsidR="004E2BD7">
          <w:rPr>
            <w:noProof/>
            <w:webHidden/>
          </w:rPr>
          <w:tab/>
        </w:r>
        <w:r w:rsidR="004E2BD7">
          <w:rPr>
            <w:noProof/>
            <w:webHidden/>
          </w:rPr>
          <w:fldChar w:fldCharType="begin"/>
        </w:r>
        <w:r w:rsidR="004E2BD7">
          <w:rPr>
            <w:noProof/>
            <w:webHidden/>
          </w:rPr>
          <w:instrText xml:space="preserve"> PAGEREF _Toc386093475 \h </w:instrText>
        </w:r>
        <w:r w:rsidR="004E2BD7">
          <w:rPr>
            <w:noProof/>
            <w:webHidden/>
          </w:rPr>
        </w:r>
        <w:r w:rsidR="004E2BD7">
          <w:rPr>
            <w:noProof/>
            <w:webHidden/>
          </w:rPr>
          <w:fldChar w:fldCharType="separate"/>
        </w:r>
        <w:r w:rsidR="00B24B8F">
          <w:rPr>
            <w:noProof/>
            <w:webHidden/>
          </w:rPr>
          <w:t>10</w:t>
        </w:r>
        <w:r w:rsidR="004E2BD7">
          <w:rPr>
            <w:noProof/>
            <w:webHidden/>
          </w:rPr>
          <w:fldChar w:fldCharType="end"/>
        </w:r>
      </w:hyperlink>
    </w:p>
    <w:p w:rsidR="004E2BD7" w:rsidRDefault="009B1DE8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6093476" w:history="1">
        <w:r w:rsidR="004E2BD7" w:rsidRPr="00B52517">
          <w:rPr>
            <w:rStyle w:val="Hipervnculo"/>
            <w:rFonts w:eastAsia="Times New Roman" w:cs="Times New Roman"/>
            <w:i/>
            <w:noProof/>
            <w:lang w:val="es-CO" w:eastAsia="es-ES"/>
          </w:rPr>
          <w:t>Tabla 2. Avance detallado Estabilización Elefantes Blancos Administrador</w:t>
        </w:r>
        <w:r w:rsidR="004E2BD7">
          <w:rPr>
            <w:noProof/>
            <w:webHidden/>
          </w:rPr>
          <w:tab/>
        </w:r>
        <w:r w:rsidR="004E2BD7">
          <w:rPr>
            <w:noProof/>
            <w:webHidden/>
          </w:rPr>
          <w:fldChar w:fldCharType="begin"/>
        </w:r>
        <w:r w:rsidR="004E2BD7">
          <w:rPr>
            <w:noProof/>
            <w:webHidden/>
          </w:rPr>
          <w:instrText xml:space="preserve"> PAGEREF _Toc386093476 \h </w:instrText>
        </w:r>
        <w:r w:rsidR="004E2BD7">
          <w:rPr>
            <w:noProof/>
            <w:webHidden/>
          </w:rPr>
        </w:r>
        <w:r w:rsidR="004E2BD7">
          <w:rPr>
            <w:noProof/>
            <w:webHidden/>
          </w:rPr>
          <w:fldChar w:fldCharType="separate"/>
        </w:r>
        <w:r w:rsidR="00B24B8F">
          <w:rPr>
            <w:noProof/>
            <w:webHidden/>
          </w:rPr>
          <w:t>10</w:t>
        </w:r>
        <w:r w:rsidR="004E2BD7">
          <w:rPr>
            <w:noProof/>
            <w:webHidden/>
          </w:rPr>
          <w:fldChar w:fldCharType="end"/>
        </w:r>
      </w:hyperlink>
    </w:p>
    <w:p w:rsidR="004E2BD7" w:rsidRDefault="009B1DE8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6093477" w:history="1">
        <w:r w:rsidR="004E2BD7" w:rsidRPr="00B52517">
          <w:rPr>
            <w:rStyle w:val="Hipervnculo"/>
            <w:rFonts w:eastAsia="Times New Roman" w:cs="Times New Roman"/>
            <w:i/>
            <w:noProof/>
            <w:lang w:val="es-CO" w:eastAsia="es-ES"/>
          </w:rPr>
          <w:t>Tabla 3. Avance detallado Sprint 1 - PEC</w:t>
        </w:r>
        <w:r w:rsidR="004E2BD7">
          <w:rPr>
            <w:noProof/>
            <w:webHidden/>
          </w:rPr>
          <w:tab/>
        </w:r>
        <w:r w:rsidR="004E2BD7">
          <w:rPr>
            <w:noProof/>
            <w:webHidden/>
          </w:rPr>
          <w:fldChar w:fldCharType="begin"/>
        </w:r>
        <w:r w:rsidR="004E2BD7">
          <w:rPr>
            <w:noProof/>
            <w:webHidden/>
          </w:rPr>
          <w:instrText xml:space="preserve"> PAGEREF _Toc386093477 \h </w:instrText>
        </w:r>
        <w:r w:rsidR="004E2BD7">
          <w:rPr>
            <w:noProof/>
            <w:webHidden/>
          </w:rPr>
        </w:r>
        <w:r w:rsidR="004E2BD7">
          <w:rPr>
            <w:noProof/>
            <w:webHidden/>
          </w:rPr>
          <w:fldChar w:fldCharType="separate"/>
        </w:r>
        <w:r w:rsidR="00B24B8F">
          <w:rPr>
            <w:noProof/>
            <w:webHidden/>
          </w:rPr>
          <w:t>10</w:t>
        </w:r>
        <w:r w:rsidR="004E2BD7">
          <w:rPr>
            <w:noProof/>
            <w:webHidden/>
          </w:rPr>
          <w:fldChar w:fldCharType="end"/>
        </w:r>
      </w:hyperlink>
    </w:p>
    <w:p w:rsidR="004E2BD7" w:rsidRDefault="009B1DE8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6093478" w:history="1">
        <w:r w:rsidR="004E2BD7" w:rsidRPr="00B52517">
          <w:rPr>
            <w:rStyle w:val="Hipervnculo"/>
            <w:rFonts w:eastAsia="Times New Roman" w:cs="Times New Roman"/>
            <w:i/>
            <w:noProof/>
            <w:lang w:val="es-CO" w:eastAsia="es-ES"/>
          </w:rPr>
          <w:t>Tabla 4. Horas ejecutadas por fase y recurso humano de Estabilización Elefantes Blancos Móvil</w:t>
        </w:r>
        <w:r w:rsidR="004E2BD7">
          <w:rPr>
            <w:noProof/>
            <w:webHidden/>
          </w:rPr>
          <w:tab/>
        </w:r>
        <w:r w:rsidR="004E2BD7">
          <w:rPr>
            <w:noProof/>
            <w:webHidden/>
          </w:rPr>
          <w:fldChar w:fldCharType="begin"/>
        </w:r>
        <w:r w:rsidR="004E2BD7">
          <w:rPr>
            <w:noProof/>
            <w:webHidden/>
          </w:rPr>
          <w:instrText xml:space="preserve"> PAGEREF _Toc386093478 \h </w:instrText>
        </w:r>
        <w:r w:rsidR="004E2BD7">
          <w:rPr>
            <w:noProof/>
            <w:webHidden/>
          </w:rPr>
        </w:r>
        <w:r w:rsidR="004E2BD7">
          <w:rPr>
            <w:noProof/>
            <w:webHidden/>
          </w:rPr>
          <w:fldChar w:fldCharType="separate"/>
        </w:r>
        <w:r w:rsidR="00B24B8F">
          <w:rPr>
            <w:noProof/>
            <w:webHidden/>
          </w:rPr>
          <w:t>14</w:t>
        </w:r>
        <w:r w:rsidR="004E2BD7">
          <w:rPr>
            <w:noProof/>
            <w:webHidden/>
          </w:rPr>
          <w:fldChar w:fldCharType="end"/>
        </w:r>
      </w:hyperlink>
    </w:p>
    <w:p w:rsidR="004E2BD7" w:rsidRDefault="009B1DE8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6093479" w:history="1">
        <w:r w:rsidR="004E2BD7" w:rsidRPr="00B52517">
          <w:rPr>
            <w:rStyle w:val="Hipervnculo"/>
            <w:rFonts w:eastAsia="Times New Roman" w:cs="Times New Roman"/>
            <w:i/>
            <w:noProof/>
            <w:lang w:val="es-CO" w:eastAsia="es-ES"/>
          </w:rPr>
          <w:t>Tabla 5. Horas ejecutadas por fase y recurso humano de Estabilización Elefantes Blancos Administrador</w:t>
        </w:r>
        <w:r w:rsidR="004E2BD7">
          <w:rPr>
            <w:noProof/>
            <w:webHidden/>
          </w:rPr>
          <w:tab/>
        </w:r>
        <w:r w:rsidR="004E2BD7">
          <w:rPr>
            <w:noProof/>
            <w:webHidden/>
          </w:rPr>
          <w:fldChar w:fldCharType="begin"/>
        </w:r>
        <w:r w:rsidR="004E2BD7">
          <w:rPr>
            <w:noProof/>
            <w:webHidden/>
          </w:rPr>
          <w:instrText xml:space="preserve"> PAGEREF _Toc386093479 \h </w:instrText>
        </w:r>
        <w:r w:rsidR="004E2BD7">
          <w:rPr>
            <w:noProof/>
            <w:webHidden/>
          </w:rPr>
        </w:r>
        <w:r w:rsidR="004E2BD7">
          <w:rPr>
            <w:noProof/>
            <w:webHidden/>
          </w:rPr>
          <w:fldChar w:fldCharType="separate"/>
        </w:r>
        <w:r w:rsidR="00B24B8F">
          <w:rPr>
            <w:noProof/>
            <w:webHidden/>
          </w:rPr>
          <w:t>14</w:t>
        </w:r>
        <w:r w:rsidR="004E2BD7">
          <w:rPr>
            <w:noProof/>
            <w:webHidden/>
          </w:rPr>
          <w:fldChar w:fldCharType="end"/>
        </w:r>
      </w:hyperlink>
    </w:p>
    <w:p w:rsidR="004E2BD7" w:rsidRDefault="009B1DE8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6093480" w:history="1">
        <w:r w:rsidR="004E2BD7" w:rsidRPr="00B52517">
          <w:rPr>
            <w:rStyle w:val="Hipervnculo"/>
            <w:rFonts w:eastAsia="Times New Roman" w:cs="Times New Roman"/>
            <w:i/>
            <w:noProof/>
            <w:lang w:val="es-CO" w:eastAsia="es-ES"/>
          </w:rPr>
          <w:t>Tabla 6. Horas ejecutadas por fase y recurso humano Sprint 1 PEC</w:t>
        </w:r>
        <w:r w:rsidR="004E2BD7">
          <w:rPr>
            <w:noProof/>
            <w:webHidden/>
          </w:rPr>
          <w:tab/>
        </w:r>
        <w:r w:rsidR="004E2BD7">
          <w:rPr>
            <w:noProof/>
            <w:webHidden/>
          </w:rPr>
          <w:fldChar w:fldCharType="begin"/>
        </w:r>
        <w:r w:rsidR="004E2BD7">
          <w:rPr>
            <w:noProof/>
            <w:webHidden/>
          </w:rPr>
          <w:instrText xml:space="preserve"> PAGEREF _Toc386093480 \h </w:instrText>
        </w:r>
        <w:r w:rsidR="004E2BD7">
          <w:rPr>
            <w:noProof/>
            <w:webHidden/>
          </w:rPr>
        </w:r>
        <w:r w:rsidR="004E2BD7">
          <w:rPr>
            <w:noProof/>
            <w:webHidden/>
          </w:rPr>
          <w:fldChar w:fldCharType="separate"/>
        </w:r>
        <w:r w:rsidR="00B24B8F">
          <w:rPr>
            <w:noProof/>
            <w:webHidden/>
          </w:rPr>
          <w:t>14</w:t>
        </w:r>
        <w:r w:rsidR="004E2BD7">
          <w:rPr>
            <w:noProof/>
            <w:webHidden/>
          </w:rPr>
          <w:fldChar w:fldCharType="end"/>
        </w:r>
      </w:hyperlink>
    </w:p>
    <w:p w:rsidR="004E2BD7" w:rsidRDefault="009B1DE8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6093481" w:history="1">
        <w:r w:rsidR="004E2BD7" w:rsidRPr="00B52517">
          <w:rPr>
            <w:rStyle w:val="Hipervnculo"/>
            <w:rFonts w:eastAsia="Times New Roman" w:cs="Times New Roman"/>
            <w:i/>
            <w:noProof/>
            <w:lang w:val="es-CO" w:eastAsia="es-ES"/>
          </w:rPr>
          <w:t>Tabla 7. Relación de actas</w:t>
        </w:r>
        <w:r w:rsidR="004E2BD7">
          <w:rPr>
            <w:noProof/>
            <w:webHidden/>
          </w:rPr>
          <w:tab/>
        </w:r>
        <w:r w:rsidR="004E2BD7">
          <w:rPr>
            <w:noProof/>
            <w:webHidden/>
          </w:rPr>
          <w:fldChar w:fldCharType="begin"/>
        </w:r>
        <w:r w:rsidR="004E2BD7">
          <w:rPr>
            <w:noProof/>
            <w:webHidden/>
          </w:rPr>
          <w:instrText xml:space="preserve"> PAGEREF _Toc386093481 \h </w:instrText>
        </w:r>
        <w:r w:rsidR="004E2BD7">
          <w:rPr>
            <w:noProof/>
            <w:webHidden/>
          </w:rPr>
        </w:r>
        <w:r w:rsidR="004E2BD7">
          <w:rPr>
            <w:noProof/>
            <w:webHidden/>
          </w:rPr>
          <w:fldChar w:fldCharType="separate"/>
        </w:r>
        <w:r w:rsidR="00B24B8F">
          <w:rPr>
            <w:noProof/>
            <w:webHidden/>
          </w:rPr>
          <w:t>15</w:t>
        </w:r>
        <w:r w:rsidR="004E2BD7">
          <w:rPr>
            <w:noProof/>
            <w:webHidden/>
          </w:rPr>
          <w:fldChar w:fldCharType="end"/>
        </w:r>
      </w:hyperlink>
    </w:p>
    <w:p w:rsidR="004E2BD7" w:rsidRDefault="009B1DE8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6093482" w:history="1">
        <w:r w:rsidR="004E2BD7" w:rsidRPr="00B52517">
          <w:rPr>
            <w:rStyle w:val="Hipervnculo"/>
            <w:rFonts w:eastAsia="Times New Roman" w:cs="Times New Roman"/>
            <w:i/>
            <w:noProof/>
            <w:lang w:val="es-CO" w:eastAsia="es-ES"/>
          </w:rPr>
          <w:t>Tabla 8. Horas planeadas y ejecutadas Elefantes Blancos Móvil</w:t>
        </w:r>
        <w:r w:rsidR="004E2BD7">
          <w:rPr>
            <w:noProof/>
            <w:webHidden/>
          </w:rPr>
          <w:tab/>
        </w:r>
        <w:r w:rsidR="004E2BD7">
          <w:rPr>
            <w:noProof/>
            <w:webHidden/>
          </w:rPr>
          <w:fldChar w:fldCharType="begin"/>
        </w:r>
        <w:r w:rsidR="004E2BD7">
          <w:rPr>
            <w:noProof/>
            <w:webHidden/>
          </w:rPr>
          <w:instrText xml:space="preserve"> PAGEREF _Toc386093482 \h </w:instrText>
        </w:r>
        <w:r w:rsidR="004E2BD7">
          <w:rPr>
            <w:noProof/>
            <w:webHidden/>
          </w:rPr>
        </w:r>
        <w:r w:rsidR="004E2BD7">
          <w:rPr>
            <w:noProof/>
            <w:webHidden/>
          </w:rPr>
          <w:fldChar w:fldCharType="separate"/>
        </w:r>
        <w:r w:rsidR="00B24B8F">
          <w:rPr>
            <w:noProof/>
            <w:webHidden/>
          </w:rPr>
          <w:t>15</w:t>
        </w:r>
        <w:r w:rsidR="004E2BD7">
          <w:rPr>
            <w:noProof/>
            <w:webHidden/>
          </w:rPr>
          <w:fldChar w:fldCharType="end"/>
        </w:r>
      </w:hyperlink>
    </w:p>
    <w:p w:rsidR="004E2BD7" w:rsidRDefault="009B1DE8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6093483" w:history="1">
        <w:r w:rsidR="004E2BD7" w:rsidRPr="00B52517">
          <w:rPr>
            <w:rStyle w:val="Hipervnculo"/>
            <w:rFonts w:eastAsia="Times New Roman" w:cs="Times New Roman"/>
            <w:i/>
            <w:noProof/>
            <w:lang w:val="es-CO" w:eastAsia="es-ES"/>
          </w:rPr>
          <w:t>Tabla 9. Horas planeadas y ejecutadas 2013 Elefantes Blancos Administrador</w:t>
        </w:r>
        <w:r w:rsidR="004E2BD7">
          <w:rPr>
            <w:noProof/>
            <w:webHidden/>
          </w:rPr>
          <w:tab/>
        </w:r>
        <w:r w:rsidR="004E2BD7">
          <w:rPr>
            <w:noProof/>
            <w:webHidden/>
          </w:rPr>
          <w:fldChar w:fldCharType="begin"/>
        </w:r>
        <w:r w:rsidR="004E2BD7">
          <w:rPr>
            <w:noProof/>
            <w:webHidden/>
          </w:rPr>
          <w:instrText xml:space="preserve"> PAGEREF _Toc386093483 \h </w:instrText>
        </w:r>
        <w:r w:rsidR="004E2BD7">
          <w:rPr>
            <w:noProof/>
            <w:webHidden/>
          </w:rPr>
        </w:r>
        <w:r w:rsidR="004E2BD7">
          <w:rPr>
            <w:noProof/>
            <w:webHidden/>
          </w:rPr>
          <w:fldChar w:fldCharType="separate"/>
        </w:r>
        <w:r w:rsidR="00B24B8F">
          <w:rPr>
            <w:noProof/>
            <w:webHidden/>
          </w:rPr>
          <w:t>16</w:t>
        </w:r>
        <w:r w:rsidR="004E2BD7">
          <w:rPr>
            <w:noProof/>
            <w:webHidden/>
          </w:rPr>
          <w:fldChar w:fldCharType="end"/>
        </w:r>
      </w:hyperlink>
    </w:p>
    <w:p w:rsidR="004E2BD7" w:rsidRDefault="009B1DE8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6093484" w:history="1">
        <w:r w:rsidR="004E2BD7" w:rsidRPr="00B52517">
          <w:rPr>
            <w:rStyle w:val="Hipervnculo"/>
            <w:rFonts w:eastAsia="Times New Roman" w:cs="Times New Roman"/>
            <w:i/>
            <w:noProof/>
            <w:lang w:val="es-CO" w:eastAsia="es-ES"/>
          </w:rPr>
          <w:t>Tabla 10. Horas planeadas y ejecutadas 2014 Elefantes Blancos Administrador</w:t>
        </w:r>
        <w:r w:rsidR="004E2BD7">
          <w:rPr>
            <w:noProof/>
            <w:webHidden/>
          </w:rPr>
          <w:tab/>
        </w:r>
        <w:r w:rsidR="004E2BD7">
          <w:rPr>
            <w:noProof/>
            <w:webHidden/>
          </w:rPr>
          <w:fldChar w:fldCharType="begin"/>
        </w:r>
        <w:r w:rsidR="004E2BD7">
          <w:rPr>
            <w:noProof/>
            <w:webHidden/>
          </w:rPr>
          <w:instrText xml:space="preserve"> PAGEREF _Toc386093484 \h </w:instrText>
        </w:r>
        <w:r w:rsidR="004E2BD7">
          <w:rPr>
            <w:noProof/>
            <w:webHidden/>
          </w:rPr>
        </w:r>
        <w:r w:rsidR="004E2BD7">
          <w:rPr>
            <w:noProof/>
            <w:webHidden/>
          </w:rPr>
          <w:fldChar w:fldCharType="separate"/>
        </w:r>
        <w:r w:rsidR="00B24B8F">
          <w:rPr>
            <w:noProof/>
            <w:webHidden/>
          </w:rPr>
          <w:t>16</w:t>
        </w:r>
        <w:r w:rsidR="004E2BD7">
          <w:rPr>
            <w:noProof/>
            <w:webHidden/>
          </w:rPr>
          <w:fldChar w:fldCharType="end"/>
        </w:r>
      </w:hyperlink>
    </w:p>
    <w:p w:rsidR="004E2BD7" w:rsidRDefault="009B1DE8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6093485" w:history="1">
        <w:r w:rsidR="004E2BD7" w:rsidRPr="00B52517">
          <w:rPr>
            <w:rStyle w:val="Hipervnculo"/>
            <w:rFonts w:eastAsia="Times New Roman" w:cs="Times New Roman"/>
            <w:i/>
            <w:noProof/>
            <w:lang w:val="es-CO" w:eastAsia="es-ES"/>
          </w:rPr>
          <w:t>Tabla 11. Horas planeadas y ejecutadas 2014 PEC</w:t>
        </w:r>
        <w:r w:rsidR="004E2BD7">
          <w:rPr>
            <w:noProof/>
            <w:webHidden/>
          </w:rPr>
          <w:tab/>
        </w:r>
        <w:r w:rsidR="004E2BD7">
          <w:rPr>
            <w:noProof/>
            <w:webHidden/>
          </w:rPr>
          <w:fldChar w:fldCharType="begin"/>
        </w:r>
        <w:r w:rsidR="004E2BD7">
          <w:rPr>
            <w:noProof/>
            <w:webHidden/>
          </w:rPr>
          <w:instrText xml:space="preserve"> PAGEREF _Toc386093485 \h </w:instrText>
        </w:r>
        <w:r w:rsidR="004E2BD7">
          <w:rPr>
            <w:noProof/>
            <w:webHidden/>
          </w:rPr>
        </w:r>
        <w:r w:rsidR="004E2BD7">
          <w:rPr>
            <w:noProof/>
            <w:webHidden/>
          </w:rPr>
          <w:fldChar w:fldCharType="separate"/>
        </w:r>
        <w:r w:rsidR="00B24B8F">
          <w:rPr>
            <w:noProof/>
            <w:webHidden/>
          </w:rPr>
          <w:t>17</w:t>
        </w:r>
        <w:r w:rsidR="004E2BD7">
          <w:rPr>
            <w:noProof/>
            <w:webHidden/>
          </w:rPr>
          <w:fldChar w:fldCharType="end"/>
        </w:r>
      </w:hyperlink>
    </w:p>
    <w:p w:rsidR="004E2BD7" w:rsidRDefault="009B1DE8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6093486" w:history="1">
        <w:r w:rsidR="004E2BD7" w:rsidRPr="00B52517">
          <w:rPr>
            <w:rStyle w:val="Hipervnculo"/>
            <w:rFonts w:eastAsia="Times New Roman" w:cs="Times New Roman"/>
            <w:i/>
            <w:noProof/>
            <w:lang w:val="es-CO" w:eastAsia="es-ES"/>
          </w:rPr>
          <w:t>Tabla 12.Costos EBM – EBA - PEC</w:t>
        </w:r>
        <w:r w:rsidR="004E2BD7">
          <w:rPr>
            <w:noProof/>
            <w:webHidden/>
          </w:rPr>
          <w:tab/>
        </w:r>
        <w:r w:rsidR="004E2BD7">
          <w:rPr>
            <w:noProof/>
            <w:webHidden/>
          </w:rPr>
          <w:fldChar w:fldCharType="begin"/>
        </w:r>
        <w:r w:rsidR="004E2BD7">
          <w:rPr>
            <w:noProof/>
            <w:webHidden/>
          </w:rPr>
          <w:instrText xml:space="preserve"> PAGEREF _Toc386093486 \h </w:instrText>
        </w:r>
        <w:r w:rsidR="004E2BD7">
          <w:rPr>
            <w:noProof/>
            <w:webHidden/>
          </w:rPr>
        </w:r>
        <w:r w:rsidR="004E2BD7">
          <w:rPr>
            <w:noProof/>
            <w:webHidden/>
          </w:rPr>
          <w:fldChar w:fldCharType="separate"/>
        </w:r>
        <w:r w:rsidR="00B24B8F">
          <w:rPr>
            <w:noProof/>
            <w:webHidden/>
          </w:rPr>
          <w:t>17</w:t>
        </w:r>
        <w:r w:rsidR="004E2BD7">
          <w:rPr>
            <w:noProof/>
            <w:webHidden/>
          </w:rPr>
          <w:fldChar w:fldCharType="end"/>
        </w:r>
      </w:hyperlink>
    </w:p>
    <w:p w:rsidR="004E2BD7" w:rsidRDefault="009B1DE8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6093487" w:history="1">
        <w:r w:rsidR="004E2BD7" w:rsidRPr="00B52517">
          <w:rPr>
            <w:rStyle w:val="Hipervnculo"/>
            <w:rFonts w:eastAsia="Times New Roman" w:cs="Times New Roman"/>
            <w:i/>
            <w:noProof/>
            <w:lang w:val="es-CO" w:eastAsia="es-ES"/>
          </w:rPr>
          <w:t>Tabla 13. Hitos de Pago Elefante Blanco Móvil</w:t>
        </w:r>
        <w:r w:rsidR="004E2BD7">
          <w:rPr>
            <w:noProof/>
            <w:webHidden/>
          </w:rPr>
          <w:tab/>
        </w:r>
        <w:r w:rsidR="004E2BD7">
          <w:rPr>
            <w:noProof/>
            <w:webHidden/>
          </w:rPr>
          <w:fldChar w:fldCharType="begin"/>
        </w:r>
        <w:r w:rsidR="004E2BD7">
          <w:rPr>
            <w:noProof/>
            <w:webHidden/>
          </w:rPr>
          <w:instrText xml:space="preserve"> PAGEREF _Toc386093487 \h </w:instrText>
        </w:r>
        <w:r w:rsidR="004E2BD7">
          <w:rPr>
            <w:noProof/>
            <w:webHidden/>
          </w:rPr>
        </w:r>
        <w:r w:rsidR="004E2BD7">
          <w:rPr>
            <w:noProof/>
            <w:webHidden/>
          </w:rPr>
          <w:fldChar w:fldCharType="separate"/>
        </w:r>
        <w:r w:rsidR="00B24B8F">
          <w:rPr>
            <w:noProof/>
            <w:webHidden/>
          </w:rPr>
          <w:t>18</w:t>
        </w:r>
        <w:r w:rsidR="004E2BD7">
          <w:rPr>
            <w:noProof/>
            <w:webHidden/>
          </w:rPr>
          <w:fldChar w:fldCharType="end"/>
        </w:r>
      </w:hyperlink>
    </w:p>
    <w:p w:rsidR="004E2BD7" w:rsidRDefault="009B1DE8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6093488" w:history="1">
        <w:r w:rsidR="004E2BD7" w:rsidRPr="00B52517">
          <w:rPr>
            <w:rStyle w:val="Hipervnculo"/>
            <w:rFonts w:eastAsia="Times New Roman" w:cs="Times New Roman"/>
            <w:i/>
            <w:noProof/>
            <w:lang w:val="es-CO" w:eastAsia="es-ES"/>
          </w:rPr>
          <w:t>Tabla 14. Hitos de Pago Elefante Blanco Administrador</w:t>
        </w:r>
        <w:r w:rsidR="004E2BD7">
          <w:rPr>
            <w:noProof/>
            <w:webHidden/>
          </w:rPr>
          <w:tab/>
        </w:r>
        <w:r w:rsidR="004E2BD7">
          <w:rPr>
            <w:noProof/>
            <w:webHidden/>
          </w:rPr>
          <w:fldChar w:fldCharType="begin"/>
        </w:r>
        <w:r w:rsidR="004E2BD7">
          <w:rPr>
            <w:noProof/>
            <w:webHidden/>
          </w:rPr>
          <w:instrText xml:space="preserve"> PAGEREF _Toc386093488 \h </w:instrText>
        </w:r>
        <w:r w:rsidR="004E2BD7">
          <w:rPr>
            <w:noProof/>
            <w:webHidden/>
          </w:rPr>
        </w:r>
        <w:r w:rsidR="004E2BD7">
          <w:rPr>
            <w:noProof/>
            <w:webHidden/>
          </w:rPr>
          <w:fldChar w:fldCharType="separate"/>
        </w:r>
        <w:r w:rsidR="00B24B8F">
          <w:rPr>
            <w:noProof/>
            <w:webHidden/>
          </w:rPr>
          <w:t>18</w:t>
        </w:r>
        <w:r w:rsidR="004E2BD7">
          <w:rPr>
            <w:noProof/>
            <w:webHidden/>
          </w:rPr>
          <w:fldChar w:fldCharType="end"/>
        </w:r>
      </w:hyperlink>
    </w:p>
    <w:p w:rsidR="004E2BD7" w:rsidRDefault="009B1DE8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6093489" w:history="1">
        <w:r w:rsidR="004E2BD7" w:rsidRPr="00B52517">
          <w:rPr>
            <w:rStyle w:val="Hipervnculo"/>
            <w:rFonts w:eastAsia="Times New Roman" w:cs="Times New Roman"/>
            <w:i/>
            <w:noProof/>
            <w:lang w:val="es-CO" w:eastAsia="es-ES"/>
          </w:rPr>
          <w:t>Tabla 15. Hitos de Pago PEC</w:t>
        </w:r>
        <w:r w:rsidR="004E2BD7">
          <w:rPr>
            <w:noProof/>
            <w:webHidden/>
          </w:rPr>
          <w:tab/>
        </w:r>
        <w:r w:rsidR="004E2BD7">
          <w:rPr>
            <w:noProof/>
            <w:webHidden/>
          </w:rPr>
          <w:fldChar w:fldCharType="begin"/>
        </w:r>
        <w:r w:rsidR="004E2BD7">
          <w:rPr>
            <w:noProof/>
            <w:webHidden/>
          </w:rPr>
          <w:instrText xml:space="preserve"> PAGEREF _Toc386093489 \h </w:instrText>
        </w:r>
        <w:r w:rsidR="004E2BD7">
          <w:rPr>
            <w:noProof/>
            <w:webHidden/>
          </w:rPr>
        </w:r>
        <w:r w:rsidR="004E2BD7">
          <w:rPr>
            <w:noProof/>
            <w:webHidden/>
          </w:rPr>
          <w:fldChar w:fldCharType="separate"/>
        </w:r>
        <w:r w:rsidR="00B24B8F">
          <w:rPr>
            <w:noProof/>
            <w:webHidden/>
          </w:rPr>
          <w:t>19</w:t>
        </w:r>
        <w:r w:rsidR="004E2BD7">
          <w:rPr>
            <w:noProof/>
            <w:webHidden/>
          </w:rPr>
          <w:fldChar w:fldCharType="end"/>
        </w:r>
      </w:hyperlink>
    </w:p>
    <w:p w:rsidR="004E2BD7" w:rsidRDefault="009B1DE8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6093490" w:history="1">
        <w:r w:rsidR="004E2BD7" w:rsidRPr="00B52517">
          <w:rPr>
            <w:rStyle w:val="Hipervnculo"/>
            <w:rFonts w:eastAsia="Times New Roman" w:cs="Times New Roman"/>
            <w:i/>
            <w:noProof/>
            <w:lang w:val="es-CO" w:eastAsia="es-ES"/>
          </w:rPr>
          <w:t>Tabla 16. Entregables Aplicación Elefantes Blancos Móvil</w:t>
        </w:r>
        <w:r w:rsidR="004E2BD7">
          <w:rPr>
            <w:noProof/>
            <w:webHidden/>
          </w:rPr>
          <w:tab/>
        </w:r>
        <w:r w:rsidR="004E2BD7">
          <w:rPr>
            <w:noProof/>
            <w:webHidden/>
          </w:rPr>
          <w:fldChar w:fldCharType="begin"/>
        </w:r>
        <w:r w:rsidR="004E2BD7">
          <w:rPr>
            <w:noProof/>
            <w:webHidden/>
          </w:rPr>
          <w:instrText xml:space="preserve"> PAGEREF _Toc386093490 \h </w:instrText>
        </w:r>
        <w:r w:rsidR="004E2BD7">
          <w:rPr>
            <w:noProof/>
            <w:webHidden/>
          </w:rPr>
        </w:r>
        <w:r w:rsidR="004E2BD7">
          <w:rPr>
            <w:noProof/>
            <w:webHidden/>
          </w:rPr>
          <w:fldChar w:fldCharType="separate"/>
        </w:r>
        <w:r w:rsidR="00B24B8F">
          <w:rPr>
            <w:noProof/>
            <w:webHidden/>
          </w:rPr>
          <w:t>19</w:t>
        </w:r>
        <w:r w:rsidR="004E2BD7">
          <w:rPr>
            <w:noProof/>
            <w:webHidden/>
          </w:rPr>
          <w:fldChar w:fldCharType="end"/>
        </w:r>
      </w:hyperlink>
    </w:p>
    <w:p w:rsidR="004E2BD7" w:rsidRDefault="009B1DE8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6093491" w:history="1">
        <w:r w:rsidR="004E2BD7" w:rsidRPr="00B52517">
          <w:rPr>
            <w:rStyle w:val="Hipervnculo"/>
            <w:rFonts w:eastAsia="Times New Roman" w:cs="Times New Roman"/>
            <w:i/>
            <w:noProof/>
            <w:lang w:val="es-CO" w:eastAsia="es-ES"/>
          </w:rPr>
          <w:t>Tabla 17. Entregables Aplicación Elefantes Blancos Administrador</w:t>
        </w:r>
        <w:r w:rsidR="004E2BD7">
          <w:rPr>
            <w:noProof/>
            <w:webHidden/>
          </w:rPr>
          <w:tab/>
        </w:r>
        <w:r w:rsidR="004E2BD7">
          <w:rPr>
            <w:noProof/>
            <w:webHidden/>
          </w:rPr>
          <w:fldChar w:fldCharType="begin"/>
        </w:r>
        <w:r w:rsidR="004E2BD7">
          <w:rPr>
            <w:noProof/>
            <w:webHidden/>
          </w:rPr>
          <w:instrText xml:space="preserve"> PAGEREF _Toc386093491 \h </w:instrText>
        </w:r>
        <w:r w:rsidR="004E2BD7">
          <w:rPr>
            <w:noProof/>
            <w:webHidden/>
          </w:rPr>
        </w:r>
        <w:r w:rsidR="004E2BD7">
          <w:rPr>
            <w:noProof/>
            <w:webHidden/>
          </w:rPr>
          <w:fldChar w:fldCharType="separate"/>
        </w:r>
        <w:r w:rsidR="00B24B8F">
          <w:rPr>
            <w:noProof/>
            <w:webHidden/>
          </w:rPr>
          <w:t>22</w:t>
        </w:r>
        <w:r w:rsidR="004E2BD7">
          <w:rPr>
            <w:noProof/>
            <w:webHidden/>
          </w:rPr>
          <w:fldChar w:fldCharType="end"/>
        </w:r>
      </w:hyperlink>
    </w:p>
    <w:p w:rsidR="004E2BD7" w:rsidRDefault="009B1DE8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6093492" w:history="1">
        <w:r w:rsidR="004E2BD7" w:rsidRPr="00B52517">
          <w:rPr>
            <w:rStyle w:val="Hipervnculo"/>
            <w:rFonts w:eastAsia="Times New Roman" w:cs="Times New Roman"/>
            <w:i/>
            <w:noProof/>
            <w:lang w:val="es-CO" w:eastAsia="es-ES"/>
          </w:rPr>
          <w:t>Tabla 18. Entregables Aplicación PEC</w:t>
        </w:r>
        <w:r w:rsidR="004E2BD7">
          <w:rPr>
            <w:noProof/>
            <w:webHidden/>
          </w:rPr>
          <w:tab/>
        </w:r>
        <w:r w:rsidR="004E2BD7">
          <w:rPr>
            <w:noProof/>
            <w:webHidden/>
          </w:rPr>
          <w:fldChar w:fldCharType="begin"/>
        </w:r>
        <w:r w:rsidR="004E2BD7">
          <w:rPr>
            <w:noProof/>
            <w:webHidden/>
          </w:rPr>
          <w:instrText xml:space="preserve"> PAGEREF _Toc386093492 \h </w:instrText>
        </w:r>
        <w:r w:rsidR="004E2BD7">
          <w:rPr>
            <w:noProof/>
            <w:webHidden/>
          </w:rPr>
        </w:r>
        <w:r w:rsidR="004E2BD7">
          <w:rPr>
            <w:noProof/>
            <w:webHidden/>
          </w:rPr>
          <w:fldChar w:fldCharType="separate"/>
        </w:r>
        <w:r w:rsidR="00B24B8F">
          <w:rPr>
            <w:noProof/>
            <w:webHidden/>
          </w:rPr>
          <w:t>24</w:t>
        </w:r>
        <w:r w:rsidR="004E2BD7">
          <w:rPr>
            <w:noProof/>
            <w:webHidden/>
          </w:rPr>
          <w:fldChar w:fldCharType="end"/>
        </w:r>
      </w:hyperlink>
    </w:p>
    <w:p w:rsidR="004E2BD7" w:rsidRDefault="009B1DE8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6093493" w:history="1">
        <w:r w:rsidR="004E2BD7" w:rsidRPr="00B52517">
          <w:rPr>
            <w:rStyle w:val="Hipervnculo"/>
            <w:rFonts w:eastAsia="Times New Roman" w:cs="Times New Roman"/>
            <w:i/>
            <w:noProof/>
            <w:lang w:val="es-CO" w:eastAsia="es-ES"/>
          </w:rPr>
          <w:t>Tabla 19. Riesgos</w:t>
        </w:r>
        <w:r w:rsidR="004E2BD7">
          <w:rPr>
            <w:noProof/>
            <w:webHidden/>
          </w:rPr>
          <w:tab/>
        </w:r>
        <w:r w:rsidR="004E2BD7">
          <w:rPr>
            <w:noProof/>
            <w:webHidden/>
          </w:rPr>
          <w:fldChar w:fldCharType="begin"/>
        </w:r>
        <w:r w:rsidR="004E2BD7">
          <w:rPr>
            <w:noProof/>
            <w:webHidden/>
          </w:rPr>
          <w:instrText xml:space="preserve"> PAGEREF _Toc386093493 \h </w:instrText>
        </w:r>
        <w:r w:rsidR="004E2BD7">
          <w:rPr>
            <w:noProof/>
            <w:webHidden/>
          </w:rPr>
        </w:r>
        <w:r w:rsidR="004E2BD7">
          <w:rPr>
            <w:noProof/>
            <w:webHidden/>
          </w:rPr>
          <w:fldChar w:fldCharType="separate"/>
        </w:r>
        <w:r w:rsidR="00B24B8F">
          <w:rPr>
            <w:noProof/>
            <w:webHidden/>
          </w:rPr>
          <w:t>27</w:t>
        </w:r>
        <w:r w:rsidR="004E2BD7">
          <w:rPr>
            <w:noProof/>
            <w:webHidden/>
          </w:rPr>
          <w:fldChar w:fldCharType="end"/>
        </w:r>
      </w:hyperlink>
    </w:p>
    <w:p w:rsidR="004E2BD7" w:rsidRDefault="009B1DE8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6093494" w:history="1">
        <w:r w:rsidR="004E2BD7" w:rsidRPr="00B52517">
          <w:rPr>
            <w:rStyle w:val="Hipervnculo"/>
            <w:rFonts w:eastAsia="Times New Roman" w:cs="Times New Roman"/>
            <w:i/>
            <w:noProof/>
            <w:lang w:val="es-CO" w:eastAsia="es-ES"/>
          </w:rPr>
          <w:t>Tabla 20.   Detalle de incidencias internas-EBM</w:t>
        </w:r>
        <w:r w:rsidR="004E2BD7">
          <w:rPr>
            <w:noProof/>
            <w:webHidden/>
          </w:rPr>
          <w:tab/>
        </w:r>
        <w:r w:rsidR="004E2BD7">
          <w:rPr>
            <w:noProof/>
            <w:webHidden/>
          </w:rPr>
          <w:fldChar w:fldCharType="begin"/>
        </w:r>
        <w:r w:rsidR="004E2BD7">
          <w:rPr>
            <w:noProof/>
            <w:webHidden/>
          </w:rPr>
          <w:instrText xml:space="preserve"> PAGEREF _Toc386093494 \h </w:instrText>
        </w:r>
        <w:r w:rsidR="004E2BD7">
          <w:rPr>
            <w:noProof/>
            <w:webHidden/>
          </w:rPr>
        </w:r>
        <w:r w:rsidR="004E2BD7">
          <w:rPr>
            <w:noProof/>
            <w:webHidden/>
          </w:rPr>
          <w:fldChar w:fldCharType="separate"/>
        </w:r>
        <w:r w:rsidR="00B24B8F">
          <w:rPr>
            <w:noProof/>
            <w:webHidden/>
          </w:rPr>
          <w:t>49</w:t>
        </w:r>
        <w:r w:rsidR="004E2BD7">
          <w:rPr>
            <w:noProof/>
            <w:webHidden/>
          </w:rPr>
          <w:fldChar w:fldCharType="end"/>
        </w:r>
      </w:hyperlink>
    </w:p>
    <w:p w:rsidR="004E2BD7" w:rsidRDefault="009B1DE8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6093495" w:history="1">
        <w:r w:rsidR="004E2BD7" w:rsidRPr="00B52517">
          <w:rPr>
            <w:rStyle w:val="Hipervnculo"/>
            <w:rFonts w:eastAsia="Times New Roman" w:cs="Times New Roman"/>
            <w:i/>
            <w:noProof/>
            <w:lang w:val="es-CO" w:eastAsia="es-ES"/>
          </w:rPr>
          <w:t>Tabla 21.  Detalle de incidencias internas-EBA</w:t>
        </w:r>
        <w:r w:rsidR="004E2BD7">
          <w:rPr>
            <w:noProof/>
            <w:webHidden/>
          </w:rPr>
          <w:tab/>
        </w:r>
        <w:r w:rsidR="004E2BD7">
          <w:rPr>
            <w:noProof/>
            <w:webHidden/>
          </w:rPr>
          <w:fldChar w:fldCharType="begin"/>
        </w:r>
        <w:r w:rsidR="004E2BD7">
          <w:rPr>
            <w:noProof/>
            <w:webHidden/>
          </w:rPr>
          <w:instrText xml:space="preserve"> PAGEREF _Toc386093495 \h </w:instrText>
        </w:r>
        <w:r w:rsidR="004E2BD7">
          <w:rPr>
            <w:noProof/>
            <w:webHidden/>
          </w:rPr>
        </w:r>
        <w:r w:rsidR="004E2BD7">
          <w:rPr>
            <w:noProof/>
            <w:webHidden/>
          </w:rPr>
          <w:fldChar w:fldCharType="separate"/>
        </w:r>
        <w:r w:rsidR="00B24B8F">
          <w:rPr>
            <w:noProof/>
            <w:webHidden/>
          </w:rPr>
          <w:t>50</w:t>
        </w:r>
        <w:r w:rsidR="004E2BD7">
          <w:rPr>
            <w:noProof/>
            <w:webHidden/>
          </w:rPr>
          <w:fldChar w:fldCharType="end"/>
        </w:r>
      </w:hyperlink>
    </w:p>
    <w:p w:rsidR="004E2BD7" w:rsidRDefault="009B1DE8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6093496" w:history="1">
        <w:r w:rsidR="004E2BD7" w:rsidRPr="00B52517">
          <w:rPr>
            <w:rStyle w:val="Hipervnculo"/>
            <w:rFonts w:eastAsia="Times New Roman" w:cs="Times New Roman"/>
            <w:i/>
            <w:noProof/>
            <w:lang w:val="es-CO" w:eastAsia="es-ES"/>
          </w:rPr>
          <w:t>Tabla 22. Estado de horas trabajadas</w:t>
        </w:r>
        <w:r w:rsidR="004E2BD7">
          <w:rPr>
            <w:noProof/>
            <w:webHidden/>
          </w:rPr>
          <w:tab/>
        </w:r>
        <w:r w:rsidR="004E2BD7">
          <w:rPr>
            <w:noProof/>
            <w:webHidden/>
          </w:rPr>
          <w:fldChar w:fldCharType="begin"/>
        </w:r>
        <w:r w:rsidR="004E2BD7">
          <w:rPr>
            <w:noProof/>
            <w:webHidden/>
          </w:rPr>
          <w:instrText xml:space="preserve"> PAGEREF _Toc386093496 \h </w:instrText>
        </w:r>
        <w:r w:rsidR="004E2BD7">
          <w:rPr>
            <w:noProof/>
            <w:webHidden/>
          </w:rPr>
        </w:r>
        <w:r w:rsidR="004E2BD7">
          <w:rPr>
            <w:noProof/>
            <w:webHidden/>
          </w:rPr>
          <w:fldChar w:fldCharType="separate"/>
        </w:r>
        <w:r w:rsidR="00B24B8F">
          <w:rPr>
            <w:noProof/>
            <w:webHidden/>
          </w:rPr>
          <w:t>54</w:t>
        </w:r>
        <w:r w:rsidR="004E2BD7">
          <w:rPr>
            <w:noProof/>
            <w:webHidden/>
          </w:rPr>
          <w:fldChar w:fldCharType="end"/>
        </w:r>
      </w:hyperlink>
    </w:p>
    <w:p w:rsidR="004E2BD7" w:rsidRDefault="009B1DE8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6093497" w:history="1">
        <w:r w:rsidR="004E2BD7" w:rsidRPr="00B52517">
          <w:rPr>
            <w:rStyle w:val="Hipervnculo"/>
            <w:rFonts w:eastAsia="Times New Roman" w:cs="Times New Roman"/>
            <w:i/>
            <w:noProof/>
            <w:lang w:val="es-CO" w:eastAsia="es-ES"/>
          </w:rPr>
          <w:t>Tabla 23. Requerimientos de adquisición</w:t>
        </w:r>
        <w:r w:rsidR="004E2BD7">
          <w:rPr>
            <w:noProof/>
            <w:webHidden/>
          </w:rPr>
          <w:tab/>
        </w:r>
        <w:r w:rsidR="004E2BD7">
          <w:rPr>
            <w:noProof/>
            <w:webHidden/>
          </w:rPr>
          <w:fldChar w:fldCharType="begin"/>
        </w:r>
        <w:r w:rsidR="004E2BD7">
          <w:rPr>
            <w:noProof/>
            <w:webHidden/>
          </w:rPr>
          <w:instrText xml:space="preserve"> PAGEREF _Toc386093497 \h </w:instrText>
        </w:r>
        <w:r w:rsidR="004E2BD7">
          <w:rPr>
            <w:noProof/>
            <w:webHidden/>
          </w:rPr>
        </w:r>
        <w:r w:rsidR="004E2BD7">
          <w:rPr>
            <w:noProof/>
            <w:webHidden/>
          </w:rPr>
          <w:fldChar w:fldCharType="separate"/>
        </w:r>
        <w:r w:rsidR="00B24B8F">
          <w:rPr>
            <w:noProof/>
            <w:webHidden/>
          </w:rPr>
          <w:t>55</w:t>
        </w:r>
        <w:r w:rsidR="004E2BD7">
          <w:rPr>
            <w:noProof/>
            <w:webHidden/>
          </w:rPr>
          <w:fldChar w:fldCharType="end"/>
        </w:r>
      </w:hyperlink>
    </w:p>
    <w:p w:rsidR="00993C26" w:rsidRPr="00F1122F" w:rsidRDefault="00993C26" w:rsidP="00ED537F">
      <w:pPr>
        <w:pStyle w:val="GELParrafo"/>
        <w:rPr>
          <w:rFonts w:ascii="Tahoma" w:hAnsi="Tahoma" w:cstheme="majorBidi"/>
          <w:sz w:val="32"/>
          <w:szCs w:val="28"/>
          <w:lang w:val="es-CO"/>
        </w:rPr>
      </w:pPr>
      <w:r w:rsidRPr="00F1122F">
        <w:rPr>
          <w:rFonts w:ascii="Tahoma" w:hAnsi="Tahoma" w:cstheme="majorBidi"/>
          <w:sz w:val="32"/>
          <w:szCs w:val="28"/>
          <w:lang w:val="es-CO"/>
        </w:rPr>
        <w:fldChar w:fldCharType="end"/>
      </w:r>
    </w:p>
    <w:p w:rsidR="00402C08" w:rsidRPr="00F1122F" w:rsidRDefault="00C26206" w:rsidP="00DB0845">
      <w:pPr>
        <w:pStyle w:val="GELTtulo1"/>
        <w:ind w:left="714" w:hanging="357"/>
        <w:rPr>
          <w:caps w:val="0"/>
          <w:color w:val="000000" w:themeColor="text1"/>
          <w:lang w:val="es-CO"/>
        </w:rPr>
      </w:pPr>
      <w:bookmarkStart w:id="0" w:name="_Toc386093538"/>
      <w:r w:rsidRPr="00F1122F">
        <w:rPr>
          <w:caps w:val="0"/>
          <w:color w:val="000000" w:themeColor="text1"/>
          <w:lang w:val="es-CO"/>
        </w:rPr>
        <w:t>INTRODUCCIÓN</w:t>
      </w:r>
      <w:bookmarkEnd w:id="0"/>
    </w:p>
    <w:p w:rsidR="00A72F8C" w:rsidRPr="00F1122F" w:rsidRDefault="003E1410" w:rsidP="00A72F8C">
      <w:pPr>
        <w:pStyle w:val="GELParrafo"/>
        <w:rPr>
          <w:lang w:val="es-CO"/>
        </w:rPr>
      </w:pPr>
      <w:r w:rsidRPr="00F1122F">
        <w:rPr>
          <w:lang w:val="es-CO"/>
        </w:rPr>
        <w:t xml:space="preserve">El presente documento tiene como objetivo presentar el conjunto de actividades ejecutadas dentro del marco del contrato que se identifica a continuación, durante el periodo </w:t>
      </w:r>
      <w:r w:rsidR="00E771FE" w:rsidRPr="00F1122F">
        <w:rPr>
          <w:lang w:val="es-CO"/>
        </w:rPr>
        <w:t xml:space="preserve">correspondiente </w:t>
      </w:r>
      <w:r w:rsidR="00CA5AF2" w:rsidRPr="00F1122F">
        <w:rPr>
          <w:lang w:val="es-CO"/>
        </w:rPr>
        <w:t xml:space="preserve">a </w:t>
      </w:r>
      <w:r w:rsidR="004E6B62" w:rsidRPr="00F1122F">
        <w:rPr>
          <w:lang w:val="es-CO"/>
        </w:rPr>
        <w:t>marzo</w:t>
      </w:r>
      <w:r w:rsidR="009E20C1" w:rsidRPr="00F1122F">
        <w:rPr>
          <w:lang w:val="es-CO"/>
        </w:rPr>
        <w:t xml:space="preserve"> de 201</w:t>
      </w:r>
      <w:r w:rsidR="00965242" w:rsidRPr="00F1122F">
        <w:rPr>
          <w:lang w:val="es-CO"/>
        </w:rPr>
        <w:t>4</w:t>
      </w:r>
      <w:r w:rsidR="00CA5AF2" w:rsidRPr="00F1122F">
        <w:rPr>
          <w:lang w:val="es-CO"/>
        </w:rPr>
        <w:t>.</w:t>
      </w:r>
    </w:p>
    <w:p w:rsidR="000D0839" w:rsidRPr="00F1122F" w:rsidRDefault="000D0839" w:rsidP="00A72F8C">
      <w:pPr>
        <w:pStyle w:val="GELParrafo"/>
        <w:rPr>
          <w:rFonts w:ascii="Tahoma" w:hAnsi="Tahoma" w:cs="Tahoma"/>
          <w:lang w:val="es-CO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775"/>
        <w:gridCol w:w="6281"/>
      </w:tblGrid>
      <w:tr w:rsidR="00A72F8C" w:rsidRPr="004A0980" w:rsidTr="000D0839">
        <w:tc>
          <w:tcPr>
            <w:tcW w:w="2943" w:type="dxa"/>
          </w:tcPr>
          <w:p w:rsidR="00A72F8C" w:rsidRPr="00F1122F" w:rsidRDefault="003E1410" w:rsidP="006F72F9">
            <w:pPr>
              <w:rPr>
                <w:rFonts w:ascii="Arial" w:hAnsi="Arial" w:cs="Arial"/>
                <w:b/>
                <w:highlight w:val="yellow"/>
                <w:lang w:val="es-CO"/>
              </w:rPr>
            </w:pPr>
            <w:r w:rsidRPr="00F1122F">
              <w:rPr>
                <w:rFonts w:ascii="Arial" w:hAnsi="Arial" w:cs="Arial"/>
                <w:b/>
                <w:sz w:val="24"/>
                <w:lang w:val="es-CO"/>
              </w:rPr>
              <w:t>CONTRATO Nº:</w:t>
            </w:r>
            <w:r w:rsidRPr="00F1122F">
              <w:rPr>
                <w:rFonts w:ascii="Arial" w:hAnsi="Arial" w:cs="Arial"/>
                <w:b/>
                <w:sz w:val="24"/>
                <w:lang w:val="es-CO"/>
              </w:rPr>
              <w:tab/>
            </w:r>
          </w:p>
        </w:tc>
        <w:tc>
          <w:tcPr>
            <w:tcW w:w="7230" w:type="dxa"/>
          </w:tcPr>
          <w:p w:rsidR="00A72F8C" w:rsidRPr="00F1122F" w:rsidRDefault="003E1410" w:rsidP="006F72F9">
            <w:pPr>
              <w:rPr>
                <w:rFonts w:ascii="Arial" w:hAnsi="Arial" w:cs="Arial"/>
                <w:lang w:val="es-CO"/>
              </w:rPr>
            </w:pPr>
            <w:r w:rsidRPr="00F1122F">
              <w:rPr>
                <w:rFonts w:ascii="Arial" w:hAnsi="Arial" w:cs="Arial"/>
                <w:sz w:val="24"/>
                <w:lang w:val="es-CO"/>
              </w:rPr>
              <w:t>000532 de 2011</w:t>
            </w:r>
          </w:p>
          <w:p w:rsidR="00A72F8C" w:rsidRPr="00F1122F" w:rsidRDefault="00A72F8C" w:rsidP="006F72F9">
            <w:pPr>
              <w:rPr>
                <w:rFonts w:ascii="Arial" w:hAnsi="Arial" w:cs="Arial"/>
                <w:lang w:val="es-CO"/>
              </w:rPr>
            </w:pPr>
          </w:p>
        </w:tc>
      </w:tr>
      <w:tr w:rsidR="00A72F8C" w:rsidRPr="004A0980" w:rsidTr="000D0839">
        <w:tc>
          <w:tcPr>
            <w:tcW w:w="2943" w:type="dxa"/>
          </w:tcPr>
          <w:p w:rsidR="00A72F8C" w:rsidRPr="004E2BD7" w:rsidRDefault="003E1410" w:rsidP="006F72F9">
            <w:pPr>
              <w:rPr>
                <w:rFonts w:ascii="Arial" w:hAnsi="Arial" w:cs="Arial"/>
                <w:b/>
                <w:highlight w:val="yellow"/>
                <w:lang w:val="es-CO"/>
              </w:rPr>
            </w:pPr>
            <w:r w:rsidRPr="004E2BD7">
              <w:rPr>
                <w:rFonts w:ascii="Arial" w:hAnsi="Arial" w:cs="Arial"/>
                <w:b/>
                <w:sz w:val="24"/>
                <w:lang w:val="es-CO"/>
              </w:rPr>
              <w:t>CONTRATISTA:</w:t>
            </w:r>
          </w:p>
        </w:tc>
        <w:tc>
          <w:tcPr>
            <w:tcW w:w="7230" w:type="dxa"/>
          </w:tcPr>
          <w:p w:rsidR="00A72F8C" w:rsidRPr="004E2BD7" w:rsidRDefault="003E1410" w:rsidP="006F72F9">
            <w:pPr>
              <w:rPr>
                <w:rFonts w:ascii="Arial" w:hAnsi="Arial" w:cs="Arial"/>
                <w:lang w:val="es-CO"/>
              </w:rPr>
            </w:pPr>
            <w:r w:rsidRPr="004E2BD7">
              <w:rPr>
                <w:rFonts w:ascii="Arial" w:hAnsi="Arial" w:cs="Arial"/>
                <w:sz w:val="24"/>
                <w:lang w:val="es-CO"/>
              </w:rPr>
              <w:t>UT SOFTWARE WORKS</w:t>
            </w:r>
          </w:p>
          <w:p w:rsidR="00A72F8C" w:rsidRPr="004E2BD7" w:rsidRDefault="00A72F8C" w:rsidP="006F72F9">
            <w:pPr>
              <w:rPr>
                <w:rFonts w:ascii="Arial" w:hAnsi="Arial" w:cs="Arial"/>
                <w:lang w:val="es-CO"/>
              </w:rPr>
            </w:pPr>
          </w:p>
        </w:tc>
      </w:tr>
      <w:tr w:rsidR="00A72F8C" w:rsidRPr="004A0980" w:rsidTr="00A027B9">
        <w:tc>
          <w:tcPr>
            <w:tcW w:w="2943" w:type="dxa"/>
          </w:tcPr>
          <w:p w:rsidR="00A027B9" w:rsidRPr="004E2BD7" w:rsidRDefault="000D0839" w:rsidP="006F72F9">
            <w:pPr>
              <w:rPr>
                <w:rFonts w:ascii="Arial" w:hAnsi="Arial" w:cs="Arial"/>
                <w:b/>
                <w:sz w:val="24"/>
                <w:lang w:val="es-CO"/>
              </w:rPr>
            </w:pPr>
            <w:r w:rsidRPr="004E2BD7">
              <w:rPr>
                <w:rFonts w:ascii="Arial" w:hAnsi="Arial" w:cs="Arial"/>
                <w:b/>
                <w:sz w:val="24"/>
                <w:lang w:val="es-CO"/>
              </w:rPr>
              <w:t>NOMBRE DEL PROYECTO</w:t>
            </w:r>
            <w:r w:rsidR="003E1410" w:rsidRPr="004E2BD7">
              <w:rPr>
                <w:rFonts w:ascii="Arial" w:hAnsi="Arial" w:cs="Arial"/>
                <w:b/>
                <w:sz w:val="24"/>
                <w:lang w:val="es-CO"/>
              </w:rPr>
              <w:t xml:space="preserve"> :</w:t>
            </w:r>
          </w:p>
          <w:p w:rsidR="00A72F8C" w:rsidRPr="004E2BD7" w:rsidRDefault="003E1410" w:rsidP="006F72F9">
            <w:pPr>
              <w:rPr>
                <w:rFonts w:ascii="Arial" w:hAnsi="Arial" w:cs="Arial"/>
                <w:b/>
                <w:highlight w:val="yellow"/>
                <w:lang w:val="es-CO"/>
              </w:rPr>
            </w:pPr>
            <w:r w:rsidRPr="004E2BD7">
              <w:rPr>
                <w:rFonts w:ascii="Arial" w:hAnsi="Arial" w:cs="Arial"/>
                <w:b/>
                <w:sz w:val="24"/>
                <w:lang w:val="es-CO"/>
              </w:rPr>
              <w:tab/>
            </w:r>
          </w:p>
        </w:tc>
        <w:tc>
          <w:tcPr>
            <w:tcW w:w="7230" w:type="dxa"/>
            <w:vAlign w:val="center"/>
          </w:tcPr>
          <w:p w:rsidR="00A72F8C" w:rsidRPr="004E2BD7" w:rsidRDefault="00846852" w:rsidP="00846852">
            <w:pPr>
              <w:spacing w:after="200"/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4E2BD7">
              <w:rPr>
                <w:rFonts w:ascii="Arial" w:hAnsi="Arial" w:cs="Arial"/>
                <w:sz w:val="24"/>
                <w:szCs w:val="24"/>
                <w:lang w:val="es-CO"/>
              </w:rPr>
              <w:t>Soluciones Móviles 4</w:t>
            </w:r>
          </w:p>
        </w:tc>
      </w:tr>
      <w:tr w:rsidR="000D0839" w:rsidRPr="004A0980" w:rsidTr="000D0839">
        <w:tc>
          <w:tcPr>
            <w:tcW w:w="2943" w:type="dxa"/>
          </w:tcPr>
          <w:p w:rsidR="000D0839" w:rsidRPr="004E2BD7" w:rsidRDefault="000D0839" w:rsidP="006F72F9">
            <w:pPr>
              <w:rPr>
                <w:rFonts w:ascii="Arial" w:hAnsi="Arial" w:cs="Arial"/>
                <w:b/>
                <w:sz w:val="24"/>
                <w:lang w:val="es-CO"/>
              </w:rPr>
            </w:pPr>
            <w:r w:rsidRPr="004E2BD7">
              <w:rPr>
                <w:rFonts w:ascii="Arial" w:hAnsi="Arial" w:cs="Arial"/>
                <w:b/>
                <w:sz w:val="24"/>
                <w:lang w:val="es-CO"/>
              </w:rPr>
              <w:t>ALCANCE:</w:t>
            </w:r>
          </w:p>
        </w:tc>
        <w:tc>
          <w:tcPr>
            <w:tcW w:w="7230" w:type="dxa"/>
          </w:tcPr>
          <w:p w:rsidR="00846852" w:rsidRPr="004E2BD7" w:rsidRDefault="00846852" w:rsidP="00846852">
            <w:pPr>
              <w:pStyle w:val="GELParrafo"/>
              <w:spacing w:after="240"/>
              <w:rPr>
                <w:lang w:val="es-CO"/>
              </w:rPr>
            </w:pPr>
            <w:r w:rsidRPr="004E2BD7">
              <w:rPr>
                <w:rFonts w:cs="Arial"/>
                <w:szCs w:val="24"/>
                <w:lang w:val="es-CO"/>
              </w:rPr>
              <w:t xml:space="preserve">El presente plan de proyecto está basado en el requerimiento FS-8639 – Implementación de las Soluciones Móviles PEC y Elefantes Blancos, en las reuniones de trabajo realizadas durante la fase de recepción y validación de requerimientos </w:t>
            </w:r>
            <w:r w:rsidRPr="004E2BD7">
              <w:rPr>
                <w:lang w:val="es-CO"/>
              </w:rPr>
              <w:t xml:space="preserve">y con la información resultante del proyecto de diseño Soluciones móviles 2 para la aplicación PEC y Elefantes Blancos, cuyos artefactos se encuentran almacenados en la herramienta de gestión documental Confluence, en el repositorio 13 – SOLUCIONES MOVILES 2 en la ruta  03. Fase de </w:t>
            </w:r>
            <w:proofErr w:type="spellStart"/>
            <w:r w:rsidRPr="004E2BD7">
              <w:rPr>
                <w:lang w:val="es-CO"/>
              </w:rPr>
              <w:t>ejecucion</w:t>
            </w:r>
            <w:proofErr w:type="spellEnd"/>
            <w:r w:rsidRPr="004E2BD7">
              <w:rPr>
                <w:lang w:val="es-CO"/>
              </w:rPr>
              <w:t xml:space="preserve"> / 02. </w:t>
            </w:r>
            <w:proofErr w:type="spellStart"/>
            <w:r w:rsidRPr="004E2BD7">
              <w:rPr>
                <w:lang w:val="es-CO"/>
              </w:rPr>
              <w:t>Diseno</w:t>
            </w:r>
            <w:proofErr w:type="spellEnd"/>
            <w:r w:rsidRPr="004E2BD7">
              <w:rPr>
                <w:lang w:val="es-CO"/>
              </w:rPr>
              <w:t xml:space="preserve"> </w:t>
            </w:r>
          </w:p>
          <w:p w:rsidR="00846852" w:rsidRPr="004E2BD7" w:rsidRDefault="00846852" w:rsidP="00846852">
            <w:pPr>
              <w:jc w:val="both"/>
              <w:rPr>
                <w:rFonts w:ascii="Arial" w:eastAsia="Calibri" w:hAnsi="Arial" w:cs="Arial"/>
                <w:sz w:val="24"/>
                <w:szCs w:val="24"/>
                <w:lang w:val="es-CO"/>
              </w:rPr>
            </w:pPr>
            <w:r w:rsidRPr="004E2BD7">
              <w:rPr>
                <w:rFonts w:ascii="Arial" w:eastAsia="Calibri" w:hAnsi="Arial" w:cs="Arial"/>
                <w:sz w:val="24"/>
                <w:szCs w:val="24"/>
                <w:lang w:val="es-CO"/>
              </w:rPr>
              <w:t xml:space="preserve">Este plan de proyecto contempla la implementación, puesta en producción y estabilización de las aplicaciones móviles PEC y Elefantes Blancos.  Adicionalmente incluye el desarrollo del sitio web de administración de la aplicación de Elefantes Blancos y los servicios web que permitirán </w:t>
            </w:r>
            <w:proofErr w:type="spellStart"/>
            <w:r w:rsidRPr="004E2BD7">
              <w:rPr>
                <w:rFonts w:ascii="Arial" w:eastAsia="Calibri" w:hAnsi="Arial" w:cs="Arial"/>
                <w:sz w:val="24"/>
                <w:szCs w:val="24"/>
                <w:lang w:val="es-CO"/>
              </w:rPr>
              <w:t>interoperar</w:t>
            </w:r>
            <w:proofErr w:type="spellEnd"/>
            <w:r w:rsidRPr="004E2BD7">
              <w:rPr>
                <w:rFonts w:ascii="Arial" w:eastAsia="Calibri" w:hAnsi="Arial" w:cs="Arial"/>
                <w:sz w:val="24"/>
                <w:szCs w:val="24"/>
                <w:lang w:val="es-CO"/>
              </w:rPr>
              <w:t xml:space="preserve"> con la aplicación móvil correspondiente.</w:t>
            </w:r>
          </w:p>
          <w:p w:rsidR="00846852" w:rsidRPr="004E2BD7" w:rsidRDefault="00846852" w:rsidP="00846852">
            <w:pPr>
              <w:pStyle w:val="GELParrafo"/>
              <w:spacing w:after="240"/>
              <w:rPr>
                <w:lang w:val="es-CO"/>
              </w:rPr>
            </w:pPr>
          </w:p>
          <w:p w:rsidR="000D0839" w:rsidRPr="004E2BD7" w:rsidRDefault="000D0839" w:rsidP="00F4657A">
            <w:pPr>
              <w:spacing w:after="200"/>
              <w:jc w:val="both"/>
              <w:rPr>
                <w:rFonts w:ascii="Arial" w:hAnsi="Arial" w:cs="Arial"/>
                <w:sz w:val="24"/>
                <w:szCs w:val="24"/>
                <w:lang w:val="es-CO"/>
              </w:rPr>
            </w:pPr>
          </w:p>
        </w:tc>
      </w:tr>
    </w:tbl>
    <w:p w:rsidR="00C26206" w:rsidRPr="004E2BD7" w:rsidRDefault="003E1410" w:rsidP="00DB0845">
      <w:pPr>
        <w:pStyle w:val="GELTtulo1"/>
        <w:ind w:left="714" w:hanging="357"/>
        <w:rPr>
          <w:caps w:val="0"/>
          <w:color w:val="000000" w:themeColor="text1"/>
          <w:lang w:val="es-CO"/>
        </w:rPr>
      </w:pPr>
      <w:bookmarkStart w:id="1" w:name="_Toc386093539"/>
      <w:r w:rsidRPr="004E2BD7">
        <w:rPr>
          <w:caps w:val="0"/>
          <w:color w:val="000000" w:themeColor="text1"/>
          <w:lang w:val="es-CO"/>
        </w:rPr>
        <w:t>INFORMACIÓN CONTRACTUAL</w:t>
      </w:r>
      <w:bookmarkEnd w:id="1"/>
    </w:p>
    <w:p w:rsidR="00C26206" w:rsidRPr="004E2BD7" w:rsidRDefault="00C26206" w:rsidP="00C26206">
      <w:pPr>
        <w:rPr>
          <w:lang w:val="es-CO"/>
        </w:rPr>
      </w:pPr>
    </w:p>
    <w:tbl>
      <w:tblPr>
        <w:tblW w:w="7697" w:type="dxa"/>
        <w:jc w:val="center"/>
        <w:tblInd w:w="2412" w:type="dxa"/>
        <w:tblLook w:val="01E0" w:firstRow="1" w:lastRow="1" w:firstColumn="1" w:lastColumn="1" w:noHBand="0" w:noVBand="0"/>
      </w:tblPr>
      <w:tblGrid>
        <w:gridCol w:w="8"/>
        <w:gridCol w:w="3267"/>
        <w:gridCol w:w="4422"/>
      </w:tblGrid>
      <w:tr w:rsidR="00C26206" w:rsidRPr="004A0980" w:rsidTr="004E2BD7">
        <w:trPr>
          <w:gridBefore w:val="1"/>
          <w:wBefore w:w="8" w:type="dxa"/>
          <w:trHeight w:val="525"/>
          <w:jc w:val="center"/>
        </w:trPr>
        <w:tc>
          <w:tcPr>
            <w:tcW w:w="3267" w:type="dxa"/>
          </w:tcPr>
          <w:p w:rsidR="00C26206" w:rsidRPr="004E2BD7" w:rsidRDefault="00C26206">
            <w:pPr>
              <w:rPr>
                <w:rFonts w:ascii="Arial" w:hAnsi="Arial"/>
                <w:b/>
                <w:sz w:val="24"/>
                <w:lang w:val="es-CO"/>
              </w:rPr>
            </w:pPr>
            <w:r w:rsidRPr="004E2BD7">
              <w:rPr>
                <w:rFonts w:ascii="Arial" w:hAnsi="Arial"/>
                <w:b/>
                <w:sz w:val="24"/>
                <w:lang w:val="es-CO"/>
              </w:rPr>
              <w:t>CONTRATISTA:</w:t>
            </w:r>
          </w:p>
        </w:tc>
        <w:tc>
          <w:tcPr>
            <w:tcW w:w="4422" w:type="dxa"/>
          </w:tcPr>
          <w:p w:rsidR="00C26206" w:rsidRPr="004E2BD7" w:rsidRDefault="00C26206">
            <w:pPr>
              <w:rPr>
                <w:rFonts w:ascii="Arial" w:hAnsi="Arial"/>
                <w:sz w:val="24"/>
                <w:lang w:val="es-CO"/>
              </w:rPr>
            </w:pPr>
            <w:r w:rsidRPr="004E2BD7">
              <w:rPr>
                <w:rFonts w:ascii="Arial" w:hAnsi="Arial"/>
                <w:sz w:val="24"/>
                <w:lang w:val="es-CO"/>
              </w:rPr>
              <w:t>UNION TEMPORAL SOFTWARE WORKS</w:t>
            </w:r>
          </w:p>
          <w:p w:rsidR="00C26206" w:rsidRPr="004E2BD7" w:rsidRDefault="00C26206">
            <w:pPr>
              <w:rPr>
                <w:rFonts w:ascii="Arial" w:hAnsi="Arial"/>
                <w:sz w:val="24"/>
                <w:lang w:val="es-CO"/>
              </w:rPr>
            </w:pPr>
          </w:p>
        </w:tc>
      </w:tr>
      <w:tr w:rsidR="00C26206" w:rsidRPr="004A0980" w:rsidTr="004E2BD7">
        <w:trPr>
          <w:gridBefore w:val="1"/>
          <w:wBefore w:w="8" w:type="dxa"/>
          <w:trHeight w:val="262"/>
          <w:jc w:val="center"/>
        </w:trPr>
        <w:tc>
          <w:tcPr>
            <w:tcW w:w="3267" w:type="dxa"/>
          </w:tcPr>
          <w:p w:rsidR="00C26206" w:rsidRPr="004E2BD7" w:rsidRDefault="00C26206">
            <w:pPr>
              <w:rPr>
                <w:rFonts w:ascii="Arial" w:hAnsi="Arial"/>
                <w:b/>
                <w:sz w:val="24"/>
                <w:lang w:val="es-CO"/>
              </w:rPr>
            </w:pPr>
            <w:r w:rsidRPr="004E2BD7">
              <w:rPr>
                <w:rFonts w:ascii="Arial" w:hAnsi="Arial"/>
                <w:b/>
                <w:sz w:val="24"/>
                <w:lang w:val="es-CO"/>
              </w:rPr>
              <w:t>CONTRATO No.:</w:t>
            </w:r>
          </w:p>
        </w:tc>
        <w:tc>
          <w:tcPr>
            <w:tcW w:w="4422" w:type="dxa"/>
          </w:tcPr>
          <w:p w:rsidR="00C26206" w:rsidRPr="004A0980" w:rsidRDefault="00C26206">
            <w:pPr>
              <w:rPr>
                <w:rFonts w:ascii="Arial" w:hAnsi="Arial"/>
                <w:sz w:val="24"/>
                <w:lang w:val="es-CO"/>
              </w:rPr>
            </w:pPr>
            <w:r w:rsidRPr="004A0980">
              <w:rPr>
                <w:rFonts w:ascii="Arial" w:hAnsi="Arial"/>
                <w:sz w:val="24"/>
                <w:lang w:val="es-CO"/>
              </w:rPr>
              <w:t>000532 de 2011</w:t>
            </w:r>
          </w:p>
          <w:p w:rsidR="00C26206" w:rsidRPr="002F26A1" w:rsidRDefault="00C26206">
            <w:pPr>
              <w:rPr>
                <w:rFonts w:ascii="Arial" w:hAnsi="Arial"/>
                <w:sz w:val="24"/>
                <w:lang w:val="es-CO"/>
              </w:rPr>
            </w:pPr>
          </w:p>
        </w:tc>
      </w:tr>
      <w:tr w:rsidR="0019333E" w:rsidRPr="004A0980" w:rsidTr="004E2BD7">
        <w:trPr>
          <w:gridBefore w:val="1"/>
          <w:wBefore w:w="8" w:type="dxa"/>
          <w:trHeight w:val="262"/>
          <w:jc w:val="center"/>
        </w:trPr>
        <w:tc>
          <w:tcPr>
            <w:tcW w:w="3267" w:type="dxa"/>
          </w:tcPr>
          <w:p w:rsidR="0019333E" w:rsidRPr="004E2BD7" w:rsidRDefault="0019333E">
            <w:pPr>
              <w:rPr>
                <w:rFonts w:ascii="Arial" w:hAnsi="Arial"/>
                <w:b/>
                <w:sz w:val="24"/>
                <w:lang w:val="es-CO"/>
              </w:rPr>
            </w:pPr>
            <w:r w:rsidRPr="004E2BD7">
              <w:rPr>
                <w:rFonts w:ascii="Arial" w:hAnsi="Arial"/>
                <w:b/>
                <w:sz w:val="24"/>
                <w:lang w:val="es-CO"/>
              </w:rPr>
              <w:t>PROYECTO:</w:t>
            </w:r>
          </w:p>
          <w:p w:rsidR="009872A3" w:rsidRPr="004E2BD7" w:rsidRDefault="009872A3">
            <w:pPr>
              <w:rPr>
                <w:rFonts w:ascii="Arial" w:hAnsi="Arial"/>
                <w:b/>
                <w:sz w:val="24"/>
                <w:lang w:val="es-CO"/>
              </w:rPr>
            </w:pPr>
          </w:p>
        </w:tc>
        <w:tc>
          <w:tcPr>
            <w:tcW w:w="4422" w:type="dxa"/>
          </w:tcPr>
          <w:p w:rsidR="0019333E" w:rsidRPr="004E2BD7" w:rsidRDefault="00846852" w:rsidP="00846852">
            <w:pPr>
              <w:rPr>
                <w:rFonts w:ascii="Arial" w:hAnsi="Arial"/>
                <w:sz w:val="24"/>
                <w:lang w:val="es-CO"/>
              </w:rPr>
            </w:pPr>
            <w:r w:rsidRPr="004E2BD7">
              <w:rPr>
                <w:rFonts w:ascii="Arial" w:hAnsi="Arial"/>
                <w:sz w:val="24"/>
                <w:lang w:val="es-CO"/>
              </w:rPr>
              <w:t>Soluciones Móviles 4</w:t>
            </w:r>
          </w:p>
        </w:tc>
      </w:tr>
      <w:tr w:rsidR="00C26206" w:rsidRPr="004A0980" w:rsidTr="004E2BD7">
        <w:trPr>
          <w:gridBefore w:val="1"/>
          <w:wBefore w:w="8" w:type="dxa"/>
          <w:trHeight w:val="262"/>
          <w:jc w:val="center"/>
        </w:trPr>
        <w:tc>
          <w:tcPr>
            <w:tcW w:w="3267" w:type="dxa"/>
          </w:tcPr>
          <w:p w:rsidR="00C26206" w:rsidRPr="004E2BD7" w:rsidRDefault="00C26206" w:rsidP="00993354">
            <w:pPr>
              <w:rPr>
                <w:rFonts w:ascii="Arial" w:hAnsi="Arial"/>
                <w:b/>
                <w:sz w:val="24"/>
                <w:lang w:val="es-CO"/>
              </w:rPr>
            </w:pPr>
            <w:r w:rsidRPr="004E2BD7">
              <w:rPr>
                <w:rFonts w:ascii="Arial" w:hAnsi="Arial"/>
                <w:b/>
                <w:sz w:val="24"/>
                <w:lang w:val="es-CO"/>
              </w:rPr>
              <w:t>VALOR INICIAL:</w:t>
            </w:r>
            <w:r w:rsidR="00E334F6" w:rsidRPr="004E2BD7">
              <w:rPr>
                <w:rFonts w:ascii="Arial" w:hAnsi="Arial"/>
                <w:b/>
                <w:sz w:val="24"/>
                <w:lang w:val="es-CO"/>
              </w:rPr>
              <w:t xml:space="preserve"> </w:t>
            </w:r>
          </w:p>
        </w:tc>
        <w:tc>
          <w:tcPr>
            <w:tcW w:w="4422" w:type="dxa"/>
          </w:tcPr>
          <w:p w:rsidR="00C26206" w:rsidRPr="004E2BD7" w:rsidRDefault="00294F66" w:rsidP="005D0976">
            <w:pPr>
              <w:rPr>
                <w:rFonts w:ascii="Arial" w:hAnsi="Arial"/>
                <w:sz w:val="24"/>
                <w:szCs w:val="24"/>
                <w:lang w:val="es-CO"/>
              </w:rPr>
            </w:pPr>
            <w:r w:rsidRPr="004E2BD7">
              <w:rPr>
                <w:rFonts w:ascii="Arial" w:hAnsi="Arial" w:cs="Arial"/>
                <w:bCs/>
                <w:color w:val="000000"/>
                <w:sz w:val="24"/>
                <w:szCs w:val="24"/>
                <w:lang w:val="es-CO"/>
              </w:rPr>
              <w:t>$ 469.6</w:t>
            </w:r>
            <w:r w:rsidR="005D0976" w:rsidRPr="004E2BD7">
              <w:rPr>
                <w:rFonts w:ascii="Arial" w:hAnsi="Arial" w:cs="Arial"/>
                <w:bCs/>
                <w:color w:val="000000"/>
                <w:sz w:val="24"/>
                <w:szCs w:val="24"/>
                <w:lang w:val="es-CO"/>
              </w:rPr>
              <w:t>16</w:t>
            </w:r>
            <w:r w:rsidRPr="004E2BD7">
              <w:rPr>
                <w:rFonts w:ascii="Arial" w:hAnsi="Arial" w:cs="Arial"/>
                <w:bCs/>
                <w:color w:val="000000"/>
                <w:sz w:val="24"/>
                <w:szCs w:val="24"/>
                <w:lang w:val="es-CO"/>
              </w:rPr>
              <w:t>.</w:t>
            </w:r>
            <w:r w:rsidR="005D0976" w:rsidRPr="004E2BD7">
              <w:rPr>
                <w:rFonts w:ascii="Arial" w:hAnsi="Arial" w:cs="Arial"/>
                <w:bCs/>
                <w:color w:val="000000"/>
                <w:sz w:val="24"/>
                <w:szCs w:val="24"/>
                <w:lang w:val="es-CO"/>
              </w:rPr>
              <w:t>240</w:t>
            </w:r>
            <w:r w:rsidR="00B10378" w:rsidRPr="004E2BD7">
              <w:rPr>
                <w:rFonts w:ascii="Arial" w:hAnsi="Arial"/>
                <w:sz w:val="24"/>
                <w:szCs w:val="24"/>
                <w:lang w:val="es-CO"/>
              </w:rPr>
              <w:t>(Con</w:t>
            </w:r>
            <w:r w:rsidR="00F74868" w:rsidRPr="004E2BD7">
              <w:rPr>
                <w:rFonts w:ascii="Arial" w:hAnsi="Arial"/>
                <w:sz w:val="24"/>
                <w:szCs w:val="24"/>
                <w:lang w:val="es-CO"/>
              </w:rPr>
              <w:t xml:space="preserve"> IVA)</w:t>
            </w:r>
          </w:p>
        </w:tc>
      </w:tr>
      <w:tr w:rsidR="00C26206" w:rsidRPr="004A0980" w:rsidTr="004E2BD7">
        <w:trPr>
          <w:gridBefore w:val="1"/>
          <w:wBefore w:w="8" w:type="dxa"/>
          <w:trHeight w:val="542"/>
          <w:jc w:val="center"/>
        </w:trPr>
        <w:tc>
          <w:tcPr>
            <w:tcW w:w="3267" w:type="dxa"/>
          </w:tcPr>
          <w:p w:rsidR="00C26206" w:rsidRPr="004E2BD7" w:rsidRDefault="00C26206">
            <w:pPr>
              <w:rPr>
                <w:rFonts w:ascii="Arial" w:hAnsi="Arial"/>
                <w:b/>
                <w:sz w:val="24"/>
                <w:lang w:val="es-CO"/>
              </w:rPr>
            </w:pPr>
            <w:r w:rsidRPr="004E2BD7">
              <w:rPr>
                <w:rFonts w:ascii="Arial" w:hAnsi="Arial"/>
                <w:b/>
                <w:sz w:val="24"/>
                <w:lang w:val="es-CO"/>
              </w:rPr>
              <w:t>VALOR ACTUALIZADO:</w:t>
            </w:r>
          </w:p>
        </w:tc>
        <w:tc>
          <w:tcPr>
            <w:tcW w:w="4422" w:type="dxa"/>
          </w:tcPr>
          <w:p w:rsidR="00C26206" w:rsidRPr="004E2BD7" w:rsidRDefault="00294F66">
            <w:pPr>
              <w:rPr>
                <w:rFonts w:ascii="Arial" w:hAnsi="Arial"/>
                <w:bCs/>
                <w:color w:val="4F81BD" w:themeColor="accent1"/>
                <w:sz w:val="24"/>
                <w:szCs w:val="24"/>
                <w:lang w:val="es-CO"/>
              </w:rPr>
            </w:pPr>
            <w:r w:rsidRPr="004E2BD7">
              <w:rPr>
                <w:rFonts w:ascii="Arial" w:hAnsi="Arial" w:cs="Arial"/>
                <w:bCs/>
                <w:color w:val="000000"/>
                <w:sz w:val="24"/>
                <w:szCs w:val="24"/>
                <w:lang w:val="es-CO"/>
              </w:rPr>
              <w:t xml:space="preserve">$ </w:t>
            </w:r>
            <w:r w:rsidR="00925AB2" w:rsidRPr="004E2BD7">
              <w:rPr>
                <w:rFonts w:ascii="Arial" w:hAnsi="Arial" w:cs="Arial"/>
                <w:bCs/>
                <w:color w:val="000000"/>
                <w:sz w:val="24"/>
                <w:szCs w:val="24"/>
                <w:lang w:val="es-CO"/>
              </w:rPr>
              <w:t>346.</w:t>
            </w:r>
            <w:r w:rsidR="00C51AA4">
              <w:rPr>
                <w:rFonts w:ascii="Arial" w:hAnsi="Arial" w:cs="Arial"/>
                <w:bCs/>
                <w:color w:val="000000"/>
                <w:sz w:val="24"/>
                <w:szCs w:val="24"/>
                <w:lang w:val="es-CO"/>
              </w:rPr>
              <w:t>650.023</w:t>
            </w:r>
            <w:r w:rsidR="00B10378" w:rsidRPr="004E2BD7">
              <w:rPr>
                <w:rFonts w:ascii="Arial" w:hAnsi="Arial"/>
                <w:sz w:val="24"/>
                <w:szCs w:val="24"/>
                <w:lang w:val="es-CO"/>
              </w:rPr>
              <w:t>(Con</w:t>
            </w:r>
            <w:r w:rsidR="00F74868" w:rsidRPr="004E2BD7">
              <w:rPr>
                <w:rFonts w:ascii="Arial" w:hAnsi="Arial"/>
                <w:sz w:val="24"/>
                <w:szCs w:val="24"/>
                <w:lang w:val="es-CO"/>
              </w:rPr>
              <w:t xml:space="preserve"> IVA)</w:t>
            </w:r>
          </w:p>
        </w:tc>
      </w:tr>
      <w:tr w:rsidR="00C26206" w:rsidRPr="004A0980" w:rsidTr="004E2BD7">
        <w:trPr>
          <w:gridBefore w:val="1"/>
          <w:wBefore w:w="8" w:type="dxa"/>
          <w:trHeight w:val="262"/>
          <w:jc w:val="center"/>
        </w:trPr>
        <w:tc>
          <w:tcPr>
            <w:tcW w:w="3267" w:type="dxa"/>
          </w:tcPr>
          <w:p w:rsidR="00C26206" w:rsidRPr="004E2BD7" w:rsidRDefault="00C26206">
            <w:pPr>
              <w:rPr>
                <w:rFonts w:ascii="Arial" w:hAnsi="Arial"/>
                <w:b/>
                <w:sz w:val="24"/>
                <w:lang w:val="es-CO"/>
              </w:rPr>
            </w:pPr>
            <w:r w:rsidRPr="004E2BD7">
              <w:rPr>
                <w:rFonts w:ascii="Arial" w:hAnsi="Arial"/>
                <w:b/>
                <w:sz w:val="24"/>
                <w:lang w:val="es-CO"/>
              </w:rPr>
              <w:t>PLAZO INICIAL:</w:t>
            </w:r>
          </w:p>
        </w:tc>
        <w:tc>
          <w:tcPr>
            <w:tcW w:w="4422" w:type="dxa"/>
          </w:tcPr>
          <w:p w:rsidR="00230362" w:rsidRPr="004E2BD7" w:rsidRDefault="00925AB2" w:rsidP="00230362">
            <w:pPr>
              <w:rPr>
                <w:rFonts w:ascii="Arial" w:hAnsi="Arial"/>
                <w:sz w:val="24"/>
                <w:lang w:val="es-CO"/>
              </w:rPr>
            </w:pPr>
            <w:r w:rsidRPr="004E2BD7">
              <w:rPr>
                <w:rFonts w:ascii="Arial" w:hAnsi="Arial"/>
                <w:sz w:val="24"/>
                <w:lang w:val="es-CO"/>
              </w:rPr>
              <w:t>4</w:t>
            </w:r>
            <w:r w:rsidR="00230362" w:rsidRPr="004E2BD7">
              <w:rPr>
                <w:rFonts w:ascii="Arial" w:hAnsi="Arial"/>
                <w:sz w:val="24"/>
                <w:lang w:val="es-CO"/>
              </w:rPr>
              <w:t xml:space="preserve"> meses y </w:t>
            </w:r>
            <w:r w:rsidRPr="004E2BD7">
              <w:rPr>
                <w:rFonts w:ascii="Arial" w:hAnsi="Arial"/>
                <w:sz w:val="24"/>
                <w:lang w:val="es-CO"/>
              </w:rPr>
              <w:t>7</w:t>
            </w:r>
            <w:r w:rsidR="00230362" w:rsidRPr="004E2BD7">
              <w:rPr>
                <w:rFonts w:ascii="Arial" w:hAnsi="Arial"/>
                <w:sz w:val="24"/>
                <w:lang w:val="es-CO"/>
              </w:rPr>
              <w:t xml:space="preserve"> días</w:t>
            </w:r>
          </w:p>
          <w:p w:rsidR="00C26206" w:rsidRPr="004E2BD7" w:rsidRDefault="00C26206" w:rsidP="00197AFD">
            <w:pPr>
              <w:rPr>
                <w:rFonts w:ascii="Arial" w:hAnsi="Arial"/>
                <w:bCs/>
                <w:color w:val="4F81BD" w:themeColor="accent1"/>
                <w:sz w:val="24"/>
                <w:szCs w:val="18"/>
                <w:lang w:val="es-CO"/>
              </w:rPr>
            </w:pPr>
          </w:p>
        </w:tc>
      </w:tr>
      <w:tr w:rsidR="00C26206" w:rsidRPr="004A0980" w:rsidTr="004E2BD7">
        <w:trPr>
          <w:trHeight w:val="525"/>
          <w:jc w:val="center"/>
        </w:trPr>
        <w:tc>
          <w:tcPr>
            <w:tcW w:w="3275" w:type="dxa"/>
            <w:gridSpan w:val="2"/>
          </w:tcPr>
          <w:p w:rsidR="00C26206" w:rsidRPr="004E2BD7" w:rsidRDefault="00C26206">
            <w:pPr>
              <w:rPr>
                <w:rFonts w:ascii="Arial" w:hAnsi="Arial"/>
                <w:b/>
                <w:sz w:val="24"/>
                <w:lang w:val="es-CO"/>
              </w:rPr>
            </w:pPr>
            <w:r w:rsidRPr="004E2BD7">
              <w:rPr>
                <w:rFonts w:ascii="Arial" w:hAnsi="Arial"/>
                <w:b/>
                <w:sz w:val="24"/>
                <w:lang w:val="es-CO"/>
              </w:rPr>
              <w:t>PLAZO ACTUALIZADO:</w:t>
            </w:r>
          </w:p>
        </w:tc>
        <w:tc>
          <w:tcPr>
            <w:tcW w:w="4422" w:type="dxa"/>
          </w:tcPr>
          <w:p w:rsidR="00230362" w:rsidRPr="004E2BD7" w:rsidRDefault="0042604F" w:rsidP="00230362">
            <w:pPr>
              <w:rPr>
                <w:rFonts w:ascii="Arial" w:hAnsi="Arial"/>
                <w:sz w:val="24"/>
                <w:lang w:val="es-CO"/>
              </w:rPr>
            </w:pPr>
            <w:r w:rsidRPr="004E2BD7">
              <w:rPr>
                <w:rFonts w:ascii="Arial" w:hAnsi="Arial"/>
                <w:sz w:val="24"/>
                <w:lang w:val="es-CO"/>
              </w:rPr>
              <w:t>N/A</w:t>
            </w:r>
            <w:r w:rsidRPr="004E2BD7" w:rsidDel="00397FE5">
              <w:rPr>
                <w:rFonts w:ascii="Arial" w:hAnsi="Arial"/>
                <w:sz w:val="24"/>
                <w:lang w:val="es-CO"/>
              </w:rPr>
              <w:t xml:space="preserve"> </w:t>
            </w:r>
          </w:p>
          <w:p w:rsidR="00C26206" w:rsidRPr="004E2BD7" w:rsidRDefault="00C26206" w:rsidP="00197AFD">
            <w:pPr>
              <w:rPr>
                <w:rFonts w:ascii="Arial" w:hAnsi="Arial"/>
                <w:bCs/>
                <w:color w:val="4F81BD" w:themeColor="accent1"/>
                <w:sz w:val="24"/>
                <w:szCs w:val="18"/>
                <w:lang w:val="es-CO"/>
              </w:rPr>
            </w:pPr>
          </w:p>
        </w:tc>
      </w:tr>
      <w:tr w:rsidR="00230362" w:rsidRPr="004A0980" w:rsidTr="004E2BD7">
        <w:trPr>
          <w:trHeight w:val="525"/>
          <w:jc w:val="center"/>
        </w:trPr>
        <w:tc>
          <w:tcPr>
            <w:tcW w:w="3275" w:type="dxa"/>
            <w:gridSpan w:val="2"/>
          </w:tcPr>
          <w:p w:rsidR="00230362" w:rsidRPr="004E2BD7" w:rsidRDefault="00230362">
            <w:pPr>
              <w:rPr>
                <w:rFonts w:ascii="Arial" w:hAnsi="Arial"/>
                <w:b/>
                <w:sz w:val="24"/>
                <w:lang w:val="es-CO"/>
              </w:rPr>
            </w:pPr>
            <w:r w:rsidRPr="004E2BD7">
              <w:rPr>
                <w:rFonts w:ascii="Arial" w:hAnsi="Arial"/>
                <w:b/>
                <w:sz w:val="24"/>
                <w:lang w:val="es-CO"/>
              </w:rPr>
              <w:t>FECHA DE SUSPENSION:</w:t>
            </w:r>
          </w:p>
        </w:tc>
        <w:tc>
          <w:tcPr>
            <w:tcW w:w="4422" w:type="dxa"/>
          </w:tcPr>
          <w:p w:rsidR="00230362" w:rsidRPr="004E2BD7" w:rsidRDefault="00230362" w:rsidP="00A94790">
            <w:pPr>
              <w:rPr>
                <w:rFonts w:ascii="Arial" w:hAnsi="Arial"/>
                <w:sz w:val="24"/>
                <w:lang w:val="es-CO"/>
              </w:rPr>
            </w:pPr>
            <w:r w:rsidRPr="004E2BD7">
              <w:rPr>
                <w:rFonts w:ascii="Arial" w:hAnsi="Arial"/>
                <w:sz w:val="24"/>
                <w:lang w:val="es-CO"/>
              </w:rPr>
              <w:t>N/A</w:t>
            </w:r>
          </w:p>
        </w:tc>
      </w:tr>
      <w:tr w:rsidR="00230362" w:rsidRPr="004A0980" w:rsidTr="004E2BD7">
        <w:trPr>
          <w:trHeight w:val="525"/>
          <w:jc w:val="center"/>
        </w:trPr>
        <w:tc>
          <w:tcPr>
            <w:tcW w:w="3275" w:type="dxa"/>
            <w:gridSpan w:val="2"/>
          </w:tcPr>
          <w:p w:rsidR="00230362" w:rsidRPr="004E2BD7" w:rsidRDefault="00230362">
            <w:pPr>
              <w:rPr>
                <w:rFonts w:ascii="Arial" w:hAnsi="Arial"/>
                <w:b/>
                <w:sz w:val="24"/>
                <w:lang w:val="es-CO"/>
              </w:rPr>
            </w:pPr>
            <w:r w:rsidRPr="004E2BD7">
              <w:rPr>
                <w:rFonts w:ascii="Arial" w:hAnsi="Arial"/>
                <w:b/>
                <w:sz w:val="24"/>
                <w:lang w:val="es-CO"/>
              </w:rPr>
              <w:t>FECHA DE REINICIACION:</w:t>
            </w:r>
          </w:p>
        </w:tc>
        <w:tc>
          <w:tcPr>
            <w:tcW w:w="4422" w:type="dxa"/>
          </w:tcPr>
          <w:p w:rsidR="00230362" w:rsidRPr="004E2BD7" w:rsidRDefault="00230362" w:rsidP="00A94790">
            <w:pPr>
              <w:rPr>
                <w:rFonts w:ascii="Arial" w:hAnsi="Arial"/>
                <w:sz w:val="24"/>
                <w:lang w:val="es-CO"/>
              </w:rPr>
            </w:pPr>
            <w:r w:rsidRPr="004E2BD7">
              <w:rPr>
                <w:rFonts w:ascii="Arial" w:hAnsi="Arial"/>
                <w:sz w:val="24"/>
                <w:lang w:val="es-CO"/>
              </w:rPr>
              <w:t>N/A</w:t>
            </w:r>
          </w:p>
        </w:tc>
      </w:tr>
      <w:tr w:rsidR="00230362" w:rsidRPr="004A0980" w:rsidTr="004E2BD7">
        <w:trPr>
          <w:gridBefore w:val="1"/>
          <w:wBefore w:w="8" w:type="dxa"/>
          <w:trHeight w:val="542"/>
          <w:jc w:val="center"/>
        </w:trPr>
        <w:tc>
          <w:tcPr>
            <w:tcW w:w="3267" w:type="dxa"/>
          </w:tcPr>
          <w:p w:rsidR="00230362" w:rsidRPr="004E2BD7" w:rsidRDefault="00230362">
            <w:pPr>
              <w:rPr>
                <w:rFonts w:ascii="Arial" w:hAnsi="Arial"/>
                <w:b/>
                <w:sz w:val="24"/>
                <w:lang w:val="es-CO"/>
              </w:rPr>
            </w:pPr>
            <w:r w:rsidRPr="004E2BD7">
              <w:rPr>
                <w:rFonts w:ascii="Arial" w:hAnsi="Arial"/>
                <w:b/>
                <w:sz w:val="24"/>
                <w:lang w:val="es-CO"/>
              </w:rPr>
              <w:t>FECHA DE INICIACION:</w:t>
            </w:r>
          </w:p>
        </w:tc>
        <w:tc>
          <w:tcPr>
            <w:tcW w:w="4422" w:type="dxa"/>
          </w:tcPr>
          <w:p w:rsidR="00230362" w:rsidRPr="004E2BD7" w:rsidRDefault="00230362" w:rsidP="00A94790">
            <w:pPr>
              <w:rPr>
                <w:rFonts w:ascii="Arial" w:hAnsi="Arial"/>
                <w:sz w:val="24"/>
                <w:lang w:val="es-CO"/>
              </w:rPr>
            </w:pPr>
            <w:r w:rsidRPr="004E2BD7">
              <w:rPr>
                <w:rFonts w:ascii="Arial" w:hAnsi="Arial"/>
                <w:sz w:val="24"/>
                <w:lang w:val="es-CO"/>
              </w:rPr>
              <w:t>2013-11-15.</w:t>
            </w:r>
          </w:p>
        </w:tc>
      </w:tr>
      <w:tr w:rsidR="00230362" w:rsidRPr="004A0980" w:rsidTr="004E2BD7">
        <w:trPr>
          <w:gridBefore w:val="1"/>
          <w:wBefore w:w="8" w:type="dxa"/>
          <w:trHeight w:val="525"/>
          <w:jc w:val="center"/>
        </w:trPr>
        <w:tc>
          <w:tcPr>
            <w:tcW w:w="3267" w:type="dxa"/>
          </w:tcPr>
          <w:p w:rsidR="00230362" w:rsidRPr="004E2BD7" w:rsidRDefault="00230362">
            <w:pPr>
              <w:rPr>
                <w:rFonts w:ascii="Arial" w:hAnsi="Arial"/>
                <w:b/>
                <w:sz w:val="24"/>
                <w:lang w:val="es-CO"/>
              </w:rPr>
            </w:pPr>
            <w:r w:rsidRPr="004E2BD7">
              <w:rPr>
                <w:rFonts w:ascii="Arial" w:hAnsi="Arial"/>
                <w:b/>
                <w:sz w:val="24"/>
                <w:lang w:val="es-CO"/>
              </w:rPr>
              <w:t>FECHA DETERMINACION:</w:t>
            </w:r>
          </w:p>
        </w:tc>
        <w:tc>
          <w:tcPr>
            <w:tcW w:w="4422" w:type="dxa"/>
          </w:tcPr>
          <w:p w:rsidR="00230362" w:rsidRPr="004E2BD7" w:rsidRDefault="004A27E0" w:rsidP="00A94790">
            <w:pPr>
              <w:rPr>
                <w:rFonts w:ascii="Arial" w:hAnsi="Arial"/>
                <w:sz w:val="24"/>
                <w:lang w:val="es-CO"/>
              </w:rPr>
            </w:pPr>
            <w:r w:rsidRPr="004E2BD7">
              <w:rPr>
                <w:rFonts w:ascii="Arial" w:hAnsi="Arial"/>
                <w:sz w:val="24"/>
                <w:lang w:val="es-CO"/>
              </w:rPr>
              <w:t>2014-03</w:t>
            </w:r>
            <w:r w:rsidR="00230362" w:rsidRPr="004E2BD7">
              <w:rPr>
                <w:rFonts w:ascii="Arial" w:hAnsi="Arial"/>
                <w:sz w:val="24"/>
                <w:lang w:val="es-CO"/>
              </w:rPr>
              <w:t>-2</w:t>
            </w:r>
            <w:r w:rsidRPr="004E2BD7">
              <w:rPr>
                <w:rFonts w:ascii="Arial" w:hAnsi="Arial"/>
                <w:sz w:val="24"/>
                <w:lang w:val="es-CO"/>
              </w:rPr>
              <w:t>6</w:t>
            </w:r>
          </w:p>
          <w:p w:rsidR="000D44F3" w:rsidRPr="004E2BD7" w:rsidRDefault="000D44F3" w:rsidP="00A94790">
            <w:pPr>
              <w:rPr>
                <w:rFonts w:ascii="Arial" w:hAnsi="Arial"/>
                <w:bCs/>
                <w:color w:val="4F81BD" w:themeColor="accent1"/>
                <w:sz w:val="24"/>
                <w:szCs w:val="18"/>
                <w:lang w:val="es-CO"/>
              </w:rPr>
            </w:pPr>
          </w:p>
        </w:tc>
      </w:tr>
      <w:tr w:rsidR="00230362" w:rsidRPr="004A0980" w:rsidTr="004E2BD7">
        <w:trPr>
          <w:gridBefore w:val="1"/>
          <w:wBefore w:w="8" w:type="dxa"/>
          <w:trHeight w:val="597"/>
          <w:jc w:val="center"/>
        </w:trPr>
        <w:tc>
          <w:tcPr>
            <w:tcW w:w="3267" w:type="dxa"/>
          </w:tcPr>
          <w:p w:rsidR="00230362" w:rsidRPr="004E2BD7" w:rsidRDefault="00230362">
            <w:pPr>
              <w:rPr>
                <w:rFonts w:ascii="Arial" w:hAnsi="Arial"/>
                <w:b/>
                <w:sz w:val="24"/>
                <w:lang w:val="es-CO"/>
              </w:rPr>
            </w:pPr>
            <w:r w:rsidRPr="004E2BD7">
              <w:rPr>
                <w:rFonts w:ascii="Arial" w:hAnsi="Arial"/>
                <w:b/>
                <w:sz w:val="24"/>
                <w:lang w:val="es-CO"/>
              </w:rPr>
              <w:t>VALOR EJECUTADO:</w:t>
            </w:r>
          </w:p>
        </w:tc>
        <w:tc>
          <w:tcPr>
            <w:tcW w:w="4422" w:type="dxa"/>
          </w:tcPr>
          <w:p w:rsidR="00230362" w:rsidRPr="004E2BD7" w:rsidRDefault="004C5F38" w:rsidP="004C5F38">
            <w:pPr>
              <w:rPr>
                <w:rFonts w:ascii="Arial" w:hAnsi="Arial"/>
                <w:bCs/>
                <w:sz w:val="24"/>
                <w:szCs w:val="18"/>
                <w:lang w:val="es-CO"/>
              </w:rPr>
            </w:pPr>
            <w:r w:rsidRPr="004E2BD7">
              <w:rPr>
                <w:rFonts w:ascii="Arial" w:hAnsi="Arial"/>
                <w:sz w:val="24"/>
                <w:lang w:val="es-CO"/>
              </w:rPr>
              <w:t>$ 224.187.237</w:t>
            </w:r>
            <w:r w:rsidR="00230362" w:rsidRPr="004E2BD7">
              <w:rPr>
                <w:rFonts w:ascii="Arial" w:hAnsi="Arial"/>
                <w:sz w:val="24"/>
                <w:lang w:val="es-CO"/>
              </w:rPr>
              <w:t xml:space="preserve"> (Con IVA)</w:t>
            </w:r>
          </w:p>
        </w:tc>
      </w:tr>
      <w:tr w:rsidR="00230362" w:rsidRPr="004A0980" w:rsidTr="004E2BD7">
        <w:trPr>
          <w:gridBefore w:val="1"/>
          <w:wBefore w:w="8" w:type="dxa"/>
          <w:trHeight w:val="542"/>
          <w:jc w:val="center"/>
        </w:trPr>
        <w:tc>
          <w:tcPr>
            <w:tcW w:w="3267" w:type="dxa"/>
          </w:tcPr>
          <w:p w:rsidR="00230362" w:rsidRPr="004E2BD7" w:rsidRDefault="00230362">
            <w:pPr>
              <w:rPr>
                <w:rFonts w:ascii="Arial" w:hAnsi="Arial"/>
                <w:b/>
                <w:sz w:val="24"/>
                <w:lang w:val="es-CO"/>
              </w:rPr>
            </w:pPr>
            <w:r w:rsidRPr="004E2BD7">
              <w:rPr>
                <w:rFonts w:ascii="Arial" w:hAnsi="Arial"/>
                <w:b/>
                <w:sz w:val="24"/>
                <w:lang w:val="es-CO"/>
              </w:rPr>
              <w:t>VALOR POR EJECUTAR:</w:t>
            </w:r>
          </w:p>
        </w:tc>
        <w:tc>
          <w:tcPr>
            <w:tcW w:w="4422" w:type="dxa"/>
          </w:tcPr>
          <w:p w:rsidR="00230362" w:rsidRPr="004E2BD7" w:rsidRDefault="00230362" w:rsidP="00925AB2">
            <w:pPr>
              <w:rPr>
                <w:rFonts w:ascii="Arial" w:hAnsi="Arial"/>
                <w:sz w:val="24"/>
                <w:lang w:val="es-CO"/>
              </w:rPr>
            </w:pPr>
            <w:r w:rsidRPr="004E2BD7">
              <w:rPr>
                <w:rFonts w:ascii="Arial" w:hAnsi="Arial" w:cs="Arial"/>
                <w:bCs/>
                <w:color w:val="000000"/>
                <w:sz w:val="24"/>
                <w:szCs w:val="24"/>
                <w:lang w:val="es-CO"/>
              </w:rPr>
              <w:t xml:space="preserve">$ </w:t>
            </w:r>
            <w:r w:rsidR="00925AB2" w:rsidRPr="004E2BD7">
              <w:rPr>
                <w:rFonts w:ascii="Arial" w:hAnsi="Arial" w:cs="Arial"/>
                <w:bCs/>
                <w:color w:val="000000"/>
                <w:sz w:val="24"/>
                <w:szCs w:val="24"/>
                <w:lang w:val="es-CO"/>
              </w:rPr>
              <w:t>122.654.400</w:t>
            </w:r>
            <w:r w:rsidR="004C5F38" w:rsidRPr="004E2BD7">
              <w:rPr>
                <w:rFonts w:ascii="Arial" w:hAnsi="Arial"/>
                <w:sz w:val="24"/>
                <w:szCs w:val="24"/>
                <w:lang w:val="es-CO"/>
              </w:rPr>
              <w:t xml:space="preserve"> </w:t>
            </w:r>
            <w:r w:rsidRPr="004E2BD7">
              <w:rPr>
                <w:rFonts w:ascii="Arial" w:hAnsi="Arial"/>
                <w:sz w:val="24"/>
                <w:lang w:val="es-CO"/>
              </w:rPr>
              <w:t>(Con IVA)</w:t>
            </w:r>
          </w:p>
        </w:tc>
      </w:tr>
    </w:tbl>
    <w:p w:rsidR="00230362" w:rsidRPr="004E2BD7" w:rsidRDefault="00230362" w:rsidP="00230362">
      <w:pPr>
        <w:pStyle w:val="GELParrafo"/>
        <w:rPr>
          <w:color w:val="365F91" w:themeColor="accent1" w:themeShade="BF"/>
          <w:lang w:val="es-CO"/>
        </w:rPr>
      </w:pPr>
      <w:r w:rsidRPr="004E2BD7">
        <w:rPr>
          <w:lang w:val="es-CO"/>
        </w:rPr>
        <w:t>El Valor Inicial corresponde al Costo del Proyecto más otros Costos asociados (Gastos Administrativos, Materialización de Riesgos, Utilidad y Otros costos asociados a la ejecución).</w:t>
      </w:r>
    </w:p>
    <w:p w:rsidR="00D63852" w:rsidRPr="004E2BD7" w:rsidRDefault="00D63852" w:rsidP="00ED537F">
      <w:pPr>
        <w:pStyle w:val="GELParrafo"/>
        <w:rPr>
          <w:color w:val="365F91" w:themeColor="accent1" w:themeShade="BF"/>
          <w:lang w:val="es-CO"/>
        </w:rPr>
      </w:pPr>
    </w:p>
    <w:p w:rsidR="00067695" w:rsidRPr="004E2BD7" w:rsidRDefault="00396155" w:rsidP="00DB0845">
      <w:pPr>
        <w:pStyle w:val="GELTtulo1"/>
        <w:ind w:left="714" w:hanging="357"/>
        <w:rPr>
          <w:caps w:val="0"/>
          <w:color w:val="000000" w:themeColor="text1"/>
          <w:lang w:val="es-CO"/>
        </w:rPr>
      </w:pPr>
      <w:bookmarkStart w:id="2" w:name="_Toc386093540"/>
      <w:r w:rsidRPr="004E2BD7">
        <w:rPr>
          <w:caps w:val="0"/>
          <w:color w:val="000000" w:themeColor="text1"/>
          <w:lang w:val="es-CO"/>
        </w:rPr>
        <w:t>SEGUIMIENTO A CRONOGRAMA</w:t>
      </w:r>
      <w:bookmarkEnd w:id="2"/>
    </w:p>
    <w:p w:rsidR="00396155" w:rsidRPr="004E2BD7" w:rsidRDefault="00396155" w:rsidP="00ED537F">
      <w:pPr>
        <w:pStyle w:val="GELParrafo"/>
        <w:rPr>
          <w:lang w:val="es-CO"/>
        </w:rPr>
      </w:pPr>
      <w:r w:rsidRPr="004E2BD7">
        <w:rPr>
          <w:lang w:val="es-CO"/>
        </w:rPr>
        <w:t xml:space="preserve">En este capítulo encontramos el seguimiento y avance del proyecto </w:t>
      </w:r>
      <w:r w:rsidR="00077C95" w:rsidRPr="004E2BD7">
        <w:rPr>
          <w:lang w:val="es-CO"/>
        </w:rPr>
        <w:t>Soluciones Móviles 4</w:t>
      </w:r>
      <w:r w:rsidRPr="004E2BD7">
        <w:rPr>
          <w:lang w:val="es-CO"/>
        </w:rPr>
        <w:t xml:space="preserve"> por </w:t>
      </w:r>
      <w:r w:rsidR="00C46706" w:rsidRPr="004E2BD7">
        <w:rPr>
          <w:lang w:val="es-CO"/>
        </w:rPr>
        <w:t>fases</w:t>
      </w:r>
      <w:r w:rsidRPr="004E2BD7">
        <w:rPr>
          <w:lang w:val="es-CO"/>
        </w:rPr>
        <w:t xml:space="preserve"> y cronograma de actividades.</w:t>
      </w:r>
      <w:r w:rsidR="006B4C4D" w:rsidRPr="004E2BD7">
        <w:rPr>
          <w:lang w:val="es-CO"/>
        </w:rPr>
        <w:tab/>
      </w:r>
    </w:p>
    <w:p w:rsidR="002E5CFC" w:rsidRPr="004E2BD7" w:rsidRDefault="0037404F" w:rsidP="00A972B1">
      <w:pPr>
        <w:pStyle w:val="GELTtulo2"/>
        <w:ind w:left="357" w:hanging="357"/>
        <w:rPr>
          <w:lang w:val="es-CO"/>
        </w:rPr>
      </w:pPr>
      <w:bookmarkStart w:id="3" w:name="_Toc386093541"/>
      <w:r w:rsidRPr="004E2BD7">
        <w:rPr>
          <w:lang w:val="es-CO"/>
        </w:rPr>
        <w:t xml:space="preserve">AVANCE DE </w:t>
      </w:r>
      <w:r w:rsidR="0007638D" w:rsidRPr="004E2BD7">
        <w:rPr>
          <w:lang w:val="es-CO"/>
        </w:rPr>
        <w:t>CRONOGRAMA</w:t>
      </w:r>
      <w:bookmarkEnd w:id="3"/>
    </w:p>
    <w:p w:rsidR="002E5CFC" w:rsidRPr="004A0980" w:rsidRDefault="002E5CFC" w:rsidP="00E806AE">
      <w:pPr>
        <w:pStyle w:val="GELParrafo"/>
        <w:rPr>
          <w:noProof/>
          <w:lang w:val="es-CO" w:eastAsia="es-CO"/>
        </w:rPr>
      </w:pPr>
      <w:r w:rsidRPr="004A0980">
        <w:rPr>
          <w:noProof/>
          <w:lang w:val="es-CO" w:eastAsia="es-CO"/>
        </w:rPr>
        <w:t>A continuación se presenta el cronograma ejecutado respecto a la linea base del proyecto.</w:t>
      </w:r>
    </w:p>
    <w:p w:rsidR="009679DB" w:rsidRPr="004E2BD7" w:rsidRDefault="004E6B62" w:rsidP="002175CA">
      <w:pPr>
        <w:pStyle w:val="GELParrafo"/>
        <w:jc w:val="center"/>
        <w:rPr>
          <w:lang w:val="es-CO"/>
        </w:rPr>
      </w:pPr>
      <w:r w:rsidRPr="002F26A1">
        <w:rPr>
          <w:noProof/>
          <w:lang w:val="es-CO" w:eastAsia="es-CO"/>
        </w:rPr>
        <w:drawing>
          <wp:inline distT="0" distB="0" distL="0" distR="0" wp14:anchorId="297637AE" wp14:editId="3742D5EB">
            <wp:extent cx="5612130" cy="4293235"/>
            <wp:effectExtent l="19050" t="19050" r="26670" b="1206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75A7" w:rsidRPr="004E2BD7" w:rsidRDefault="000421C5">
      <w:pPr>
        <w:pStyle w:val="Epgrafe"/>
        <w:jc w:val="center"/>
        <w:rPr>
          <w:rFonts w:ascii="Arial" w:hAnsi="Arial" w:cs="Arial"/>
          <w:i/>
          <w:color w:val="000000" w:themeColor="text1"/>
          <w:sz w:val="20"/>
          <w:szCs w:val="20"/>
          <w:lang w:val="es-CO"/>
        </w:rPr>
      </w:pPr>
      <w:bookmarkStart w:id="4" w:name="_Toc386093426"/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 xml:space="preserve">Figura 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begin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instrText xml:space="preserve"> SEQ Figura \* ARABIC </w:instrTex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separate"/>
      </w:r>
      <w:r w:rsidR="00B24B8F">
        <w:rPr>
          <w:rFonts w:ascii="Arial" w:hAnsi="Arial" w:cs="Arial"/>
          <w:i/>
          <w:noProof/>
          <w:color w:val="000000" w:themeColor="text1"/>
          <w:sz w:val="20"/>
          <w:szCs w:val="20"/>
          <w:lang w:val="es-CO"/>
        </w:rPr>
        <w:t>1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end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 xml:space="preserve">. </w:t>
      </w:r>
      <w:r w:rsidR="0037404F"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>Cronograma (figura de avances de la plantilla Excel)</w:t>
      </w:r>
      <w:bookmarkEnd w:id="4"/>
    </w:p>
    <w:p w:rsidR="00077C95" w:rsidRPr="004E2BD7" w:rsidRDefault="003D0BF2" w:rsidP="00077C95">
      <w:pPr>
        <w:pStyle w:val="GELParrafo"/>
        <w:rPr>
          <w:lang w:val="es-CO"/>
        </w:rPr>
      </w:pPr>
      <w:r w:rsidRPr="004E2BD7">
        <w:rPr>
          <w:rFonts w:cs="Arial"/>
          <w:szCs w:val="24"/>
          <w:lang w:val="es-CO"/>
        </w:rPr>
        <w:t>Se observa un avance</w:t>
      </w:r>
      <w:r w:rsidR="00E769C3" w:rsidRPr="004E2BD7">
        <w:rPr>
          <w:rFonts w:cs="Arial"/>
          <w:szCs w:val="24"/>
          <w:lang w:val="es-CO"/>
        </w:rPr>
        <w:t xml:space="preserve"> general</w:t>
      </w:r>
      <w:r w:rsidRPr="004E2BD7">
        <w:rPr>
          <w:rFonts w:cs="Arial"/>
          <w:szCs w:val="24"/>
          <w:lang w:val="es-CO"/>
        </w:rPr>
        <w:t xml:space="preserve"> del </w:t>
      </w:r>
      <w:r w:rsidR="00D61C41" w:rsidRPr="004E2BD7">
        <w:rPr>
          <w:rFonts w:cs="Arial"/>
          <w:szCs w:val="24"/>
          <w:lang w:val="es-CO"/>
        </w:rPr>
        <w:t>9</w:t>
      </w:r>
      <w:r w:rsidR="004A27E0" w:rsidRPr="004E2BD7">
        <w:rPr>
          <w:rFonts w:cs="Arial"/>
          <w:szCs w:val="24"/>
          <w:lang w:val="es-CO"/>
        </w:rPr>
        <w:t>8</w:t>
      </w:r>
      <w:r w:rsidR="0035131A" w:rsidRPr="004E2BD7">
        <w:rPr>
          <w:rFonts w:cs="Arial"/>
          <w:szCs w:val="24"/>
          <w:lang w:val="es-CO"/>
        </w:rPr>
        <w:t xml:space="preserve">% frente al </w:t>
      </w:r>
      <w:r w:rsidR="00D270D1" w:rsidRPr="004E2BD7">
        <w:rPr>
          <w:rFonts w:cs="Arial"/>
          <w:szCs w:val="24"/>
          <w:lang w:val="es-CO"/>
        </w:rPr>
        <w:t>98</w:t>
      </w:r>
      <w:r w:rsidR="00077C95" w:rsidRPr="004E2BD7">
        <w:rPr>
          <w:rFonts w:cs="Arial"/>
          <w:szCs w:val="24"/>
          <w:lang w:val="es-CO"/>
        </w:rPr>
        <w:t>% de planeado, lo cual se debe a los siguientes factore</w:t>
      </w:r>
      <w:r w:rsidR="0035131A" w:rsidRPr="004E2BD7">
        <w:rPr>
          <w:rFonts w:cs="Arial"/>
          <w:szCs w:val="24"/>
          <w:lang w:val="es-CO"/>
        </w:rPr>
        <w:t>s:</w:t>
      </w:r>
      <w:r w:rsidR="004A5BD3" w:rsidRPr="004E2BD7">
        <w:rPr>
          <w:rFonts w:cs="Arial"/>
          <w:szCs w:val="24"/>
          <w:lang w:val="es-CO"/>
        </w:rPr>
        <w:t xml:space="preserve"> e</w:t>
      </w:r>
      <w:r w:rsidR="009358ED" w:rsidRPr="004E2BD7">
        <w:rPr>
          <w:rFonts w:cs="Arial"/>
          <w:szCs w:val="24"/>
          <w:lang w:val="es-CO"/>
        </w:rPr>
        <w:t xml:space="preserve">n </w:t>
      </w:r>
      <w:r w:rsidR="00D56C75" w:rsidRPr="004E2BD7">
        <w:rPr>
          <w:rFonts w:cs="Arial"/>
          <w:szCs w:val="24"/>
          <w:lang w:val="es-CO"/>
        </w:rPr>
        <w:t xml:space="preserve">la etapa de </w:t>
      </w:r>
      <w:r w:rsidR="00637F1A" w:rsidRPr="004E2BD7">
        <w:rPr>
          <w:rFonts w:cs="Arial"/>
          <w:szCs w:val="24"/>
          <w:lang w:val="es-CO"/>
        </w:rPr>
        <w:t>Estabilización</w:t>
      </w:r>
      <w:r w:rsidR="00D56C75" w:rsidRPr="004E2BD7">
        <w:rPr>
          <w:rFonts w:cs="Arial"/>
          <w:szCs w:val="24"/>
          <w:lang w:val="es-CO"/>
        </w:rPr>
        <w:t xml:space="preserve"> </w:t>
      </w:r>
      <w:r w:rsidR="009358ED" w:rsidRPr="004E2BD7">
        <w:rPr>
          <w:rFonts w:cs="Arial"/>
          <w:szCs w:val="24"/>
          <w:lang w:val="es-CO"/>
        </w:rPr>
        <w:t xml:space="preserve">Elefantes Blancos </w:t>
      </w:r>
      <w:r w:rsidR="004A27E0" w:rsidRPr="004E2BD7">
        <w:rPr>
          <w:rFonts w:cs="Arial"/>
          <w:szCs w:val="24"/>
          <w:lang w:val="es-CO"/>
        </w:rPr>
        <w:t>Administrador</w:t>
      </w:r>
      <w:r w:rsidR="001A3CB8" w:rsidRPr="004E2BD7">
        <w:rPr>
          <w:rFonts w:cs="Arial"/>
          <w:szCs w:val="24"/>
          <w:lang w:val="es-CO"/>
        </w:rPr>
        <w:t xml:space="preserve"> </w:t>
      </w:r>
      <w:r w:rsidR="009358ED" w:rsidRPr="004E2BD7">
        <w:rPr>
          <w:rFonts w:cs="Arial"/>
          <w:szCs w:val="24"/>
          <w:lang w:val="es-CO"/>
        </w:rPr>
        <w:t xml:space="preserve">se observa un avance del </w:t>
      </w:r>
      <w:r w:rsidR="00D61C41" w:rsidRPr="004E2BD7">
        <w:rPr>
          <w:rFonts w:cs="Arial"/>
          <w:szCs w:val="24"/>
          <w:lang w:val="es-CO"/>
        </w:rPr>
        <w:t>100</w:t>
      </w:r>
      <w:r w:rsidR="009358ED" w:rsidRPr="004E2BD7">
        <w:rPr>
          <w:rFonts w:cs="Arial"/>
          <w:szCs w:val="24"/>
          <w:lang w:val="es-CO"/>
        </w:rPr>
        <w:t>% ejecutado frente al</w:t>
      </w:r>
      <w:r w:rsidR="00D56C75" w:rsidRPr="004E2BD7">
        <w:rPr>
          <w:rFonts w:cs="Arial"/>
          <w:szCs w:val="24"/>
          <w:lang w:val="es-CO"/>
        </w:rPr>
        <w:t xml:space="preserve"> </w:t>
      </w:r>
      <w:r w:rsidR="001A3CB8" w:rsidRPr="004E2BD7">
        <w:rPr>
          <w:rFonts w:cs="Arial"/>
          <w:szCs w:val="24"/>
          <w:lang w:val="es-CO"/>
        </w:rPr>
        <w:t>10</w:t>
      </w:r>
      <w:r w:rsidR="0035131A" w:rsidRPr="004E2BD7">
        <w:rPr>
          <w:rFonts w:cs="Arial"/>
          <w:szCs w:val="24"/>
          <w:lang w:val="es-CO"/>
        </w:rPr>
        <w:t>0</w:t>
      </w:r>
      <w:r w:rsidR="00077C95" w:rsidRPr="004E2BD7">
        <w:rPr>
          <w:rFonts w:cs="Arial"/>
          <w:szCs w:val="24"/>
          <w:lang w:val="es-CO"/>
        </w:rPr>
        <w:t>% planeado</w:t>
      </w:r>
      <w:r w:rsidR="006D0D16" w:rsidRPr="004E2BD7">
        <w:rPr>
          <w:rFonts w:cs="Arial"/>
          <w:szCs w:val="24"/>
          <w:lang w:val="es-CO"/>
        </w:rPr>
        <w:t>.</w:t>
      </w:r>
      <w:r w:rsidR="004A5BD3" w:rsidRPr="004E2BD7">
        <w:rPr>
          <w:rFonts w:cs="Arial"/>
          <w:szCs w:val="24"/>
          <w:lang w:val="es-CO"/>
        </w:rPr>
        <w:t xml:space="preserve"> </w:t>
      </w:r>
    </w:p>
    <w:p w:rsidR="00D034E7" w:rsidRPr="004E2BD7" w:rsidRDefault="003B28A3" w:rsidP="00D034E7">
      <w:pPr>
        <w:pStyle w:val="GELTtulo2"/>
        <w:ind w:left="357" w:hanging="357"/>
        <w:rPr>
          <w:lang w:val="es-CO"/>
        </w:rPr>
      </w:pPr>
      <w:bookmarkStart w:id="5" w:name="_Toc386093542"/>
      <w:r w:rsidRPr="004E2BD7">
        <w:rPr>
          <w:lang w:val="es-CO"/>
        </w:rPr>
        <w:t xml:space="preserve">AVANCE </w:t>
      </w:r>
      <w:r w:rsidR="00C46706" w:rsidRPr="004E2BD7">
        <w:rPr>
          <w:lang w:val="es-CO"/>
        </w:rPr>
        <w:t>DETALLADO</w:t>
      </w:r>
      <w:bookmarkEnd w:id="5"/>
    </w:p>
    <w:p w:rsidR="00D034E7" w:rsidRPr="004A0980" w:rsidRDefault="00D034E7" w:rsidP="00D42387">
      <w:pPr>
        <w:pStyle w:val="GELParrafo"/>
        <w:rPr>
          <w:noProof/>
          <w:lang w:val="es-CO" w:eastAsia="es-CO"/>
        </w:rPr>
      </w:pPr>
      <w:r w:rsidRPr="004A0980">
        <w:rPr>
          <w:noProof/>
          <w:lang w:val="es-CO" w:eastAsia="es-CO"/>
        </w:rPr>
        <w:t xml:space="preserve">A continuación se presenta </w:t>
      </w:r>
      <w:r w:rsidR="005F7A33" w:rsidRPr="002F26A1">
        <w:rPr>
          <w:noProof/>
          <w:lang w:val="es-CO" w:eastAsia="es-CO"/>
        </w:rPr>
        <w:t>un cuadro con el avance detallado por historia de usuario para el</w:t>
      </w:r>
      <w:r w:rsidR="00435E9E" w:rsidRPr="004A0980">
        <w:rPr>
          <w:noProof/>
          <w:lang w:val="es-CO" w:eastAsia="es-CO"/>
        </w:rPr>
        <w:t xml:space="preserve"> período del presente informe.</w:t>
      </w:r>
    </w:p>
    <w:p w:rsidR="001D2CB7" w:rsidRPr="004A0980" w:rsidRDefault="001D2CB7" w:rsidP="00D42387">
      <w:pPr>
        <w:pStyle w:val="GELParrafo"/>
        <w:rPr>
          <w:noProof/>
          <w:lang w:val="es-CO" w:eastAsia="es-CO"/>
        </w:rPr>
      </w:pPr>
    </w:p>
    <w:p w:rsidR="001D2CB7" w:rsidRPr="004E2BD7" w:rsidRDefault="001D2CB7" w:rsidP="001D2CB7">
      <w:pPr>
        <w:pStyle w:val="Epgrafe"/>
        <w:spacing w:after="0"/>
        <w:jc w:val="center"/>
        <w:rPr>
          <w:noProof/>
          <w:lang w:val="es-CO" w:eastAsia="es-CO"/>
        </w:rPr>
      </w:pPr>
      <w:bookmarkStart w:id="6" w:name="_Toc384044288"/>
      <w:bookmarkStart w:id="7" w:name="_Toc386093475"/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 xml:space="preserve">Tabla 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begin"/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instrText xml:space="preserve"> SEQ Tabla \* ARABIC </w:instrTex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separate"/>
      </w:r>
      <w:r w:rsidR="00B24B8F">
        <w:rPr>
          <w:rFonts w:ascii="Arial" w:eastAsia="Times New Roman" w:hAnsi="Arial" w:cs="Times New Roman"/>
          <w:bCs w:val="0"/>
          <w:i/>
          <w:noProof/>
          <w:color w:val="auto"/>
          <w:sz w:val="20"/>
          <w:szCs w:val="20"/>
          <w:lang w:val="es-CO" w:eastAsia="es-ES"/>
        </w:rPr>
        <w:t>1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end"/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>. Avance detallado Estabilización Elefantes Blancos M</w:t>
      </w:r>
      <w:bookmarkEnd w:id="6"/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>óvil</w:t>
      </w:r>
      <w:bookmarkEnd w:id="7"/>
    </w:p>
    <w:tbl>
      <w:tblPr>
        <w:tblW w:w="9103" w:type="dxa"/>
        <w:jc w:val="center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01"/>
        <w:gridCol w:w="1698"/>
        <w:gridCol w:w="1289"/>
        <w:gridCol w:w="1143"/>
        <w:gridCol w:w="1279"/>
        <w:gridCol w:w="1418"/>
        <w:gridCol w:w="1275"/>
      </w:tblGrid>
      <w:tr w:rsidR="001D2CB7" w:rsidRPr="004A0980" w:rsidTr="00F17B4F">
        <w:trPr>
          <w:trHeight w:val="510"/>
          <w:jc w:val="center"/>
        </w:trPr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1D2CB7" w:rsidRPr="004E2BD7" w:rsidRDefault="001D2CB7" w:rsidP="00F17B4F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MX"/>
              </w:rPr>
            </w:pPr>
            <w:r w:rsidRPr="004E2BD7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MX"/>
              </w:rPr>
              <w:t>HISTORIA DE USUARIO</w:t>
            </w:r>
          </w:p>
        </w:tc>
        <w:tc>
          <w:tcPr>
            <w:tcW w:w="1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1D2CB7" w:rsidRPr="004E2BD7" w:rsidRDefault="001D2CB7" w:rsidP="00F17B4F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MX"/>
              </w:rPr>
            </w:pPr>
            <w:r w:rsidRPr="004E2BD7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MX"/>
              </w:rPr>
              <w:t>NOMBRE DE LA HISTORIA</w:t>
            </w:r>
          </w:p>
        </w:tc>
        <w:tc>
          <w:tcPr>
            <w:tcW w:w="12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1D2CB7" w:rsidRPr="004E2BD7" w:rsidRDefault="001D2CB7" w:rsidP="00F17B4F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MX"/>
              </w:rPr>
            </w:pPr>
            <w:r w:rsidRPr="004E2BD7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MX"/>
              </w:rPr>
              <w:t>HORAS ESTIMADAS</w:t>
            </w:r>
          </w:p>
        </w:tc>
        <w:tc>
          <w:tcPr>
            <w:tcW w:w="11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1D2CB7" w:rsidRPr="004E2BD7" w:rsidRDefault="001D2CB7" w:rsidP="00F17B4F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MX"/>
              </w:rPr>
            </w:pPr>
            <w:r w:rsidRPr="004E2BD7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MX"/>
              </w:rPr>
              <w:t>HORAS AVANCE ACTIVIDAD</w:t>
            </w:r>
          </w:p>
        </w:tc>
        <w:tc>
          <w:tcPr>
            <w:tcW w:w="12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1D2CB7" w:rsidRPr="004E2BD7" w:rsidRDefault="001D2CB7" w:rsidP="00F17B4F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MX"/>
              </w:rPr>
            </w:pPr>
            <w:r w:rsidRPr="004E2BD7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MX"/>
              </w:rPr>
              <w:t>HORAS DEDICADAS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1D2CB7" w:rsidRPr="004E2BD7" w:rsidRDefault="001D2CB7" w:rsidP="00F17B4F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MX"/>
              </w:rPr>
            </w:pPr>
            <w:r w:rsidRPr="004E2BD7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MX"/>
              </w:rPr>
              <w:t>AVANCE TERMINADO%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1D2CB7" w:rsidRPr="004E2BD7" w:rsidRDefault="001D2CB7" w:rsidP="00F17B4F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MX"/>
              </w:rPr>
            </w:pPr>
            <w:r w:rsidRPr="004E2BD7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MX"/>
              </w:rPr>
              <w:t>AVANCE DEDICADO%</w:t>
            </w:r>
          </w:p>
        </w:tc>
      </w:tr>
      <w:tr w:rsidR="001D2CB7" w:rsidRPr="004A0980" w:rsidTr="00F17B4F">
        <w:trPr>
          <w:trHeight w:val="300"/>
          <w:jc w:val="center"/>
        </w:trPr>
        <w:tc>
          <w:tcPr>
            <w:tcW w:w="10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D2CB7" w:rsidRPr="004A0980" w:rsidRDefault="001D2CB7" w:rsidP="00F17B4F">
            <w:pP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EB-1</w:t>
            </w:r>
          </w:p>
        </w:tc>
        <w:tc>
          <w:tcPr>
            <w:tcW w:w="1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D2CB7" w:rsidRPr="002F26A1" w:rsidRDefault="001D2CB7" w:rsidP="00F17B4F">
            <w:pP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SOLUCIÓN MOVIL ELEFANTES BLANCOS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D2CB7" w:rsidRPr="004A0980" w:rsidRDefault="001D2CB7" w:rsidP="00F17B4F">
            <w:pPr>
              <w:jc w:val="right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15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D2CB7" w:rsidRPr="004A0980" w:rsidRDefault="001D2CB7" w:rsidP="00F17B4F">
            <w:pPr>
              <w:jc w:val="right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15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D2CB7" w:rsidRPr="004A0980" w:rsidRDefault="001D2CB7" w:rsidP="00F17B4F">
            <w:pPr>
              <w:jc w:val="right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15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D2CB7" w:rsidRPr="004A0980" w:rsidRDefault="001D2CB7" w:rsidP="00F17B4F">
            <w:pPr>
              <w:jc w:val="right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100%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D2CB7" w:rsidRPr="004A0980" w:rsidRDefault="001D2CB7" w:rsidP="00F17B4F">
            <w:pPr>
              <w:jc w:val="right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100%</w:t>
            </w:r>
          </w:p>
        </w:tc>
      </w:tr>
      <w:tr w:rsidR="001D2CB7" w:rsidRPr="004A0980" w:rsidTr="00F17B4F">
        <w:trPr>
          <w:trHeight w:val="510"/>
          <w:jc w:val="center"/>
        </w:trPr>
        <w:tc>
          <w:tcPr>
            <w:tcW w:w="269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D2CB7" w:rsidRPr="004A0980" w:rsidRDefault="001D2CB7" w:rsidP="00F17B4F">
            <w:pPr>
              <w:jc w:val="right"/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</w:pPr>
          </w:p>
          <w:p w:rsidR="001D2CB7" w:rsidRPr="002F26A1" w:rsidRDefault="001D2CB7" w:rsidP="00F17B4F">
            <w:pPr>
              <w:jc w:val="right"/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  <w:t>TOTAL</w:t>
            </w:r>
          </w:p>
          <w:p w:rsidR="001D2CB7" w:rsidRPr="004A0980" w:rsidRDefault="001D2CB7" w:rsidP="00F17B4F">
            <w:pPr>
              <w:jc w:val="right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 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D2CB7" w:rsidRPr="004A0980" w:rsidRDefault="001D2CB7" w:rsidP="00F17B4F">
            <w:pPr>
              <w:jc w:val="right"/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  <w:t>15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D2CB7" w:rsidRPr="004A0980" w:rsidRDefault="001D2CB7" w:rsidP="00F17B4F">
            <w:pPr>
              <w:jc w:val="right"/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  <w:t>15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D2CB7" w:rsidRPr="004A0980" w:rsidRDefault="001D2CB7" w:rsidP="00F17B4F">
            <w:pPr>
              <w:jc w:val="right"/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  <w:t>15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D2CB7" w:rsidRPr="004A0980" w:rsidRDefault="001D2CB7" w:rsidP="00F17B4F">
            <w:pPr>
              <w:jc w:val="right"/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  <w:t>100%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D2CB7" w:rsidRPr="004A0980" w:rsidRDefault="001D2CB7" w:rsidP="00F17B4F">
            <w:pPr>
              <w:jc w:val="right"/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  <w:t>100%</w:t>
            </w:r>
          </w:p>
        </w:tc>
      </w:tr>
    </w:tbl>
    <w:p w:rsidR="001D2CB7" w:rsidRPr="004E2BD7" w:rsidRDefault="001D2CB7" w:rsidP="001D2CB7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1D2CB7" w:rsidRPr="004E2BD7" w:rsidRDefault="001D2CB7" w:rsidP="001D2CB7">
      <w:pPr>
        <w:jc w:val="both"/>
        <w:rPr>
          <w:noProof/>
          <w:lang w:val="es-CO" w:eastAsia="es-CO"/>
        </w:rPr>
      </w:pPr>
      <w:r w:rsidRPr="004E2BD7">
        <w:rPr>
          <w:rFonts w:ascii="Arial" w:hAnsi="Arial" w:cs="Arial"/>
          <w:sz w:val="24"/>
          <w:szCs w:val="24"/>
          <w:lang w:val="es-CO"/>
        </w:rPr>
        <w:t>El avance de la fase de Estabilización Elefantes Blancos Móvil es del 100% planeado con respecto  al 100% ejecutado.</w:t>
      </w:r>
    </w:p>
    <w:p w:rsidR="002922A8" w:rsidRPr="004E2BD7" w:rsidRDefault="002922A8" w:rsidP="00C154B2">
      <w:pPr>
        <w:pStyle w:val="GELParrafo"/>
        <w:rPr>
          <w:noProof/>
          <w:color w:val="548DD4" w:themeColor="text2" w:themeTint="99"/>
          <w:lang w:val="es-CO" w:eastAsia="es-CO"/>
        </w:rPr>
      </w:pPr>
    </w:p>
    <w:p w:rsidR="00284DA8" w:rsidRPr="004E2BD7" w:rsidRDefault="00763126" w:rsidP="00233373">
      <w:pPr>
        <w:pStyle w:val="Epgrafe"/>
        <w:spacing w:after="0"/>
        <w:jc w:val="center"/>
        <w:rPr>
          <w:rFonts w:ascii="Arial" w:hAnsi="Arial" w:cs="Arial"/>
          <w:color w:val="365F91" w:themeColor="accent1" w:themeShade="BF"/>
          <w:sz w:val="24"/>
          <w:szCs w:val="24"/>
          <w:lang w:val="es-CO"/>
        </w:rPr>
      </w:pPr>
      <w:bookmarkStart w:id="8" w:name="_Toc386093476"/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 xml:space="preserve">Tabla 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begin"/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instrText xml:space="preserve"> SEQ Tabla \* ARABIC </w:instrTex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separate"/>
      </w:r>
      <w:r w:rsidR="00B24B8F">
        <w:rPr>
          <w:rFonts w:ascii="Arial" w:eastAsia="Times New Roman" w:hAnsi="Arial" w:cs="Times New Roman"/>
          <w:bCs w:val="0"/>
          <w:i/>
          <w:noProof/>
          <w:color w:val="auto"/>
          <w:sz w:val="20"/>
          <w:szCs w:val="20"/>
          <w:lang w:val="es-CO" w:eastAsia="es-ES"/>
        </w:rPr>
        <w:t>2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end"/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 xml:space="preserve">. Avance detallado </w:t>
      </w:r>
      <w:r w:rsidR="00E55B4C"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>Estabilización</w:t>
      </w:r>
      <w:r w:rsidR="009456D9"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 xml:space="preserve"> Elefantes Blancos </w:t>
      </w:r>
      <w:r w:rsidR="004A27E0"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>Administrador</w:t>
      </w:r>
      <w:bookmarkEnd w:id="8"/>
    </w:p>
    <w:tbl>
      <w:tblPr>
        <w:tblW w:w="8925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13"/>
        <w:gridCol w:w="1512"/>
        <w:gridCol w:w="1285"/>
        <w:gridCol w:w="1128"/>
        <w:gridCol w:w="1240"/>
        <w:gridCol w:w="1388"/>
        <w:gridCol w:w="1259"/>
      </w:tblGrid>
      <w:tr w:rsidR="001B6D6A" w:rsidRPr="004A0980" w:rsidTr="001B6D6A">
        <w:trPr>
          <w:trHeight w:val="510"/>
        </w:trPr>
        <w:tc>
          <w:tcPr>
            <w:tcW w:w="1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233373" w:rsidRPr="004E2BD7" w:rsidRDefault="00233373" w:rsidP="004C50DC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MX"/>
              </w:rPr>
            </w:pPr>
            <w:r w:rsidRPr="004E2BD7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MX"/>
              </w:rPr>
              <w:t>HISTORIA DE USUARIO</w:t>
            </w:r>
          </w:p>
        </w:tc>
        <w:tc>
          <w:tcPr>
            <w:tcW w:w="1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233373" w:rsidRPr="004E2BD7" w:rsidRDefault="00233373" w:rsidP="004C50DC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MX"/>
              </w:rPr>
            </w:pPr>
            <w:r w:rsidRPr="004E2BD7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MX"/>
              </w:rPr>
              <w:t>NOMBRE DE LA HISTORIA</w:t>
            </w:r>
          </w:p>
        </w:tc>
        <w:tc>
          <w:tcPr>
            <w:tcW w:w="12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233373" w:rsidRPr="004E2BD7" w:rsidRDefault="00233373" w:rsidP="004C50DC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MX"/>
              </w:rPr>
            </w:pPr>
            <w:r w:rsidRPr="004E2BD7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MX"/>
              </w:rPr>
              <w:t>HORAS ESTIMADAS</w:t>
            </w:r>
          </w:p>
        </w:tc>
        <w:tc>
          <w:tcPr>
            <w:tcW w:w="11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233373" w:rsidRPr="004E2BD7" w:rsidRDefault="00233373" w:rsidP="004C50DC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MX"/>
              </w:rPr>
            </w:pPr>
            <w:r w:rsidRPr="004E2BD7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MX"/>
              </w:rPr>
              <w:t>HORAS AVANCE ACTIVIDAD</w:t>
            </w:r>
          </w:p>
        </w:tc>
        <w:tc>
          <w:tcPr>
            <w:tcW w:w="12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233373" w:rsidRPr="004E2BD7" w:rsidRDefault="00233373" w:rsidP="004C50DC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MX"/>
              </w:rPr>
            </w:pPr>
            <w:r w:rsidRPr="004E2BD7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MX"/>
              </w:rPr>
              <w:t>HORAS DEDICADAS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233373" w:rsidRPr="004E2BD7" w:rsidRDefault="00233373" w:rsidP="001B6D6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MX"/>
              </w:rPr>
            </w:pPr>
            <w:r w:rsidRPr="004E2BD7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MX"/>
              </w:rPr>
              <w:t>AVANCE TERMINADO</w:t>
            </w:r>
            <w:r w:rsidR="001B6D6A" w:rsidRPr="004E2BD7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MX"/>
              </w:rPr>
              <w:t>%</w:t>
            </w:r>
          </w:p>
        </w:tc>
        <w:tc>
          <w:tcPr>
            <w:tcW w:w="12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233373" w:rsidRPr="004E2BD7" w:rsidRDefault="00233373" w:rsidP="004C50DC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MX"/>
              </w:rPr>
            </w:pPr>
            <w:r w:rsidRPr="004E2BD7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MX"/>
              </w:rPr>
              <w:t>AVANCE DEDICADO%</w:t>
            </w:r>
          </w:p>
        </w:tc>
      </w:tr>
      <w:tr w:rsidR="001B6D6A" w:rsidRPr="004A0980" w:rsidTr="001B6D6A">
        <w:trPr>
          <w:trHeight w:val="300"/>
        </w:trPr>
        <w:tc>
          <w:tcPr>
            <w:tcW w:w="11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C65" w:rsidRPr="004A0980" w:rsidRDefault="00C60C65" w:rsidP="00C60C65">
            <w:pP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C65" w:rsidRPr="002F26A1" w:rsidRDefault="00C60C65" w:rsidP="00C60C65">
            <w:pP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ACTIVIDADES DE SEGUIMIENTO Y GESTIÓN DEL PROYECTO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C65" w:rsidRPr="004A0980" w:rsidRDefault="00C60C65" w:rsidP="00C60C65">
            <w:pPr>
              <w:jc w:val="right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64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C65" w:rsidRPr="004A0980" w:rsidRDefault="00C60C65" w:rsidP="00C60C65">
            <w:pPr>
              <w:jc w:val="right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64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C65" w:rsidRPr="004A0980" w:rsidRDefault="00C60C65" w:rsidP="00C60C65">
            <w:pPr>
              <w:jc w:val="right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64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C65" w:rsidRPr="004A0980" w:rsidRDefault="00C60C65" w:rsidP="00C60C65">
            <w:pPr>
              <w:jc w:val="right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100%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C65" w:rsidRPr="004A0980" w:rsidRDefault="00C60C65" w:rsidP="00C60C65">
            <w:pPr>
              <w:jc w:val="right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100%</w:t>
            </w:r>
          </w:p>
        </w:tc>
      </w:tr>
      <w:tr w:rsidR="001B6D6A" w:rsidRPr="004A0980" w:rsidTr="001B6D6A">
        <w:trPr>
          <w:trHeight w:val="300"/>
        </w:trPr>
        <w:tc>
          <w:tcPr>
            <w:tcW w:w="11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C65" w:rsidRPr="004A0980" w:rsidRDefault="00C60C65" w:rsidP="00C60C65">
            <w:pP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AE-1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C65" w:rsidRPr="002F26A1" w:rsidRDefault="00C60C65" w:rsidP="00C60C65">
            <w:pP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APLICACIÓN WEB ADM EB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C65" w:rsidRPr="004A0980" w:rsidRDefault="00C60C65" w:rsidP="00C60C65">
            <w:pPr>
              <w:jc w:val="right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10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C65" w:rsidRPr="004A0980" w:rsidRDefault="00C60C65" w:rsidP="00C60C65">
            <w:pPr>
              <w:jc w:val="right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10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C65" w:rsidRPr="004A0980" w:rsidRDefault="00C60C65" w:rsidP="00C60C65">
            <w:pPr>
              <w:jc w:val="right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10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C65" w:rsidRPr="004A0980" w:rsidRDefault="00C60C65" w:rsidP="00C60C65">
            <w:pPr>
              <w:jc w:val="right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100%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C65" w:rsidRPr="004A0980" w:rsidRDefault="00C60C65" w:rsidP="00C60C65">
            <w:pPr>
              <w:jc w:val="right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100%</w:t>
            </w:r>
          </w:p>
        </w:tc>
      </w:tr>
      <w:tr w:rsidR="00233373" w:rsidRPr="004A0980" w:rsidTr="001B6D6A">
        <w:trPr>
          <w:trHeight w:val="510"/>
        </w:trPr>
        <w:tc>
          <w:tcPr>
            <w:tcW w:w="262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3373" w:rsidRPr="004A0980" w:rsidRDefault="00233373" w:rsidP="00233373">
            <w:pPr>
              <w:jc w:val="right"/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</w:pPr>
          </w:p>
          <w:p w:rsidR="00233373" w:rsidRPr="002F26A1" w:rsidRDefault="00233373" w:rsidP="00233373">
            <w:pPr>
              <w:jc w:val="right"/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  <w:t>TOTAL</w:t>
            </w:r>
          </w:p>
          <w:p w:rsidR="00233373" w:rsidRPr="004A0980" w:rsidRDefault="00233373" w:rsidP="00C60C65">
            <w:pP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 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3373" w:rsidRPr="004A0980" w:rsidRDefault="00233373" w:rsidP="00C60C65">
            <w:pPr>
              <w:jc w:val="right"/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  <w:t>74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3373" w:rsidRPr="004A0980" w:rsidRDefault="00233373" w:rsidP="00C60C65">
            <w:pPr>
              <w:jc w:val="right"/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  <w:t>74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3373" w:rsidRPr="004A0980" w:rsidRDefault="00233373" w:rsidP="00C60C65">
            <w:pPr>
              <w:jc w:val="right"/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  <w:t>74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3373" w:rsidRPr="004A0980" w:rsidRDefault="00233373" w:rsidP="00C60C65">
            <w:pPr>
              <w:jc w:val="right"/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  <w:t>100%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3373" w:rsidRPr="004A0980" w:rsidRDefault="00233373" w:rsidP="00C60C65">
            <w:pPr>
              <w:jc w:val="right"/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  <w:t>100%</w:t>
            </w:r>
          </w:p>
        </w:tc>
      </w:tr>
    </w:tbl>
    <w:p w:rsidR="00C60C65" w:rsidRPr="004E2BD7" w:rsidRDefault="00C60C65" w:rsidP="00763126">
      <w:pPr>
        <w:rPr>
          <w:rFonts w:ascii="Arial" w:hAnsi="Arial" w:cs="Arial"/>
          <w:color w:val="365F91" w:themeColor="accent1" w:themeShade="BF"/>
          <w:sz w:val="24"/>
          <w:szCs w:val="24"/>
          <w:lang w:val="es-CO"/>
        </w:rPr>
      </w:pPr>
    </w:p>
    <w:p w:rsidR="00536FE4" w:rsidRPr="004E2BD7" w:rsidRDefault="00532489" w:rsidP="00536FE4">
      <w:pPr>
        <w:jc w:val="both"/>
        <w:rPr>
          <w:rFonts w:ascii="Arial" w:hAnsi="Arial" w:cs="Arial"/>
          <w:sz w:val="24"/>
          <w:szCs w:val="24"/>
          <w:lang w:val="es-CO"/>
        </w:rPr>
      </w:pPr>
      <w:r w:rsidRPr="004E2BD7">
        <w:rPr>
          <w:rFonts w:ascii="Arial" w:hAnsi="Arial" w:cs="Arial"/>
          <w:sz w:val="24"/>
          <w:szCs w:val="24"/>
          <w:lang w:val="es-CO"/>
        </w:rPr>
        <w:t xml:space="preserve">El avance de </w:t>
      </w:r>
      <w:r w:rsidR="00B7667C" w:rsidRPr="004E2BD7">
        <w:rPr>
          <w:rFonts w:ascii="Arial" w:hAnsi="Arial" w:cs="Arial"/>
          <w:sz w:val="24"/>
          <w:szCs w:val="24"/>
          <w:lang w:val="es-CO"/>
        </w:rPr>
        <w:t xml:space="preserve">la fase de </w:t>
      </w:r>
      <w:r w:rsidR="00233373" w:rsidRPr="004E2BD7">
        <w:rPr>
          <w:rFonts w:ascii="Arial" w:hAnsi="Arial" w:cs="Arial"/>
          <w:sz w:val="24"/>
          <w:szCs w:val="24"/>
          <w:lang w:val="es-CO"/>
        </w:rPr>
        <w:t xml:space="preserve">Estabilización </w:t>
      </w:r>
      <w:r w:rsidR="00536FE4" w:rsidRPr="004E2BD7">
        <w:rPr>
          <w:rFonts w:ascii="Arial" w:hAnsi="Arial" w:cs="Arial"/>
          <w:sz w:val="24"/>
          <w:szCs w:val="24"/>
          <w:lang w:val="es-CO"/>
        </w:rPr>
        <w:t>de la aplicación Elefantes Blancos</w:t>
      </w:r>
      <w:r w:rsidR="00E55B4C" w:rsidRPr="004E2BD7">
        <w:rPr>
          <w:rFonts w:ascii="Arial" w:hAnsi="Arial" w:cs="Arial"/>
          <w:sz w:val="24"/>
          <w:szCs w:val="24"/>
          <w:lang w:val="es-CO"/>
        </w:rPr>
        <w:t xml:space="preserve"> Administrador</w:t>
      </w:r>
      <w:r w:rsidR="00536FE4" w:rsidRPr="004E2BD7">
        <w:rPr>
          <w:rFonts w:ascii="Arial" w:hAnsi="Arial" w:cs="Arial"/>
          <w:sz w:val="24"/>
          <w:szCs w:val="24"/>
          <w:lang w:val="es-CO"/>
        </w:rPr>
        <w:t xml:space="preserve"> es del </w:t>
      </w:r>
      <w:r w:rsidR="00B520B9" w:rsidRPr="004E2BD7">
        <w:rPr>
          <w:rFonts w:ascii="Arial" w:hAnsi="Arial" w:cs="Arial"/>
          <w:sz w:val="24"/>
          <w:szCs w:val="24"/>
          <w:lang w:val="es-CO"/>
        </w:rPr>
        <w:t>100</w:t>
      </w:r>
      <w:r w:rsidR="006074B0" w:rsidRPr="004E2BD7">
        <w:rPr>
          <w:rFonts w:ascii="Arial" w:hAnsi="Arial" w:cs="Arial"/>
          <w:sz w:val="24"/>
          <w:szCs w:val="24"/>
          <w:lang w:val="es-CO"/>
        </w:rPr>
        <w:t>%</w:t>
      </w:r>
      <w:r w:rsidR="00536FE4" w:rsidRPr="004E2BD7">
        <w:rPr>
          <w:rFonts w:ascii="Arial" w:hAnsi="Arial" w:cs="Arial"/>
          <w:sz w:val="24"/>
          <w:szCs w:val="24"/>
          <w:lang w:val="es-CO"/>
        </w:rPr>
        <w:t xml:space="preserve"> </w:t>
      </w:r>
      <w:r w:rsidR="00233373" w:rsidRPr="004E2BD7">
        <w:rPr>
          <w:rFonts w:ascii="Arial" w:hAnsi="Arial" w:cs="Arial"/>
          <w:sz w:val="24"/>
          <w:szCs w:val="24"/>
          <w:lang w:val="es-CO"/>
        </w:rPr>
        <w:t xml:space="preserve">planeado con </w:t>
      </w:r>
      <w:r w:rsidR="00536FE4" w:rsidRPr="004E2BD7">
        <w:rPr>
          <w:rFonts w:ascii="Arial" w:hAnsi="Arial" w:cs="Arial"/>
          <w:sz w:val="24"/>
          <w:szCs w:val="24"/>
          <w:lang w:val="es-CO"/>
        </w:rPr>
        <w:t xml:space="preserve">respecto al </w:t>
      </w:r>
      <w:r w:rsidR="00B520B9" w:rsidRPr="004E2BD7">
        <w:rPr>
          <w:rFonts w:ascii="Arial" w:hAnsi="Arial" w:cs="Arial"/>
          <w:sz w:val="24"/>
          <w:szCs w:val="24"/>
          <w:lang w:val="es-CO"/>
        </w:rPr>
        <w:t>100</w:t>
      </w:r>
      <w:r w:rsidR="00536FE4" w:rsidRPr="004E2BD7">
        <w:rPr>
          <w:rFonts w:ascii="Arial" w:hAnsi="Arial" w:cs="Arial"/>
          <w:sz w:val="24"/>
          <w:szCs w:val="24"/>
          <w:lang w:val="es-CO"/>
        </w:rPr>
        <w:t xml:space="preserve">% </w:t>
      </w:r>
      <w:r w:rsidR="00233373" w:rsidRPr="004E2BD7">
        <w:rPr>
          <w:rFonts w:ascii="Arial" w:hAnsi="Arial" w:cs="Arial"/>
          <w:sz w:val="24"/>
          <w:szCs w:val="24"/>
          <w:lang w:val="es-CO"/>
        </w:rPr>
        <w:t>ejecutado</w:t>
      </w:r>
      <w:r w:rsidR="00536FE4" w:rsidRPr="004E2BD7">
        <w:rPr>
          <w:rFonts w:ascii="Arial" w:hAnsi="Arial" w:cs="Arial"/>
          <w:sz w:val="24"/>
          <w:szCs w:val="24"/>
          <w:lang w:val="es-CO"/>
        </w:rPr>
        <w:t>.</w:t>
      </w:r>
    </w:p>
    <w:p w:rsidR="00F9068D" w:rsidRPr="004E2BD7" w:rsidRDefault="00F9068D" w:rsidP="00536FE4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F9068D" w:rsidRPr="004E2BD7" w:rsidRDefault="00F9068D" w:rsidP="001D2CB7">
      <w:pPr>
        <w:pStyle w:val="Epgrafe"/>
        <w:spacing w:after="0"/>
        <w:jc w:val="center"/>
        <w:rPr>
          <w:rFonts w:ascii="Arial" w:hAnsi="Arial" w:cs="Arial"/>
          <w:sz w:val="24"/>
          <w:szCs w:val="24"/>
          <w:lang w:val="es-CO"/>
        </w:rPr>
      </w:pPr>
      <w:bookmarkStart w:id="9" w:name="_Toc384044290"/>
      <w:bookmarkStart w:id="10" w:name="_Toc386093477"/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 xml:space="preserve">Tabla 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begin"/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instrText xml:space="preserve"> SEQ Tabla \* ARABIC </w:instrTex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separate"/>
      </w:r>
      <w:r w:rsidR="00B24B8F">
        <w:rPr>
          <w:rFonts w:ascii="Arial" w:eastAsia="Times New Roman" w:hAnsi="Arial" w:cs="Times New Roman"/>
          <w:bCs w:val="0"/>
          <w:i/>
          <w:noProof/>
          <w:color w:val="auto"/>
          <w:sz w:val="20"/>
          <w:szCs w:val="20"/>
          <w:lang w:val="es-CO" w:eastAsia="es-ES"/>
        </w:rPr>
        <w:t>3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end"/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>. Avance detallado Sprin</w:t>
      </w:r>
      <w:r w:rsidR="002C19D4"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>t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 xml:space="preserve"> 1</w:t>
      </w:r>
      <w:bookmarkEnd w:id="9"/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 xml:space="preserve"> - PEC</w:t>
      </w:r>
      <w:bookmarkEnd w:id="10"/>
    </w:p>
    <w:tbl>
      <w:tblPr>
        <w:tblW w:w="4961" w:type="pct"/>
        <w:tblInd w:w="7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34"/>
        <w:gridCol w:w="1562"/>
        <w:gridCol w:w="1275"/>
        <w:gridCol w:w="1133"/>
        <w:gridCol w:w="1133"/>
        <w:gridCol w:w="1418"/>
        <w:gridCol w:w="1255"/>
      </w:tblGrid>
      <w:tr w:rsidR="00F9068D" w:rsidRPr="004A0980" w:rsidTr="00F9068D">
        <w:trPr>
          <w:trHeight w:val="510"/>
        </w:trPr>
        <w:tc>
          <w:tcPr>
            <w:tcW w:w="6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F9068D" w:rsidRPr="004E2BD7" w:rsidRDefault="00F9068D" w:rsidP="00F9068D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MX"/>
              </w:rPr>
            </w:pPr>
            <w:r w:rsidRPr="004E2BD7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MX"/>
              </w:rPr>
              <w:t>HISTORIA DE USUARIO</w:t>
            </w:r>
          </w:p>
        </w:tc>
        <w:tc>
          <w:tcPr>
            <w:tcW w:w="87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F9068D" w:rsidRPr="004E2BD7" w:rsidRDefault="00F9068D" w:rsidP="00F9068D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MX"/>
              </w:rPr>
            </w:pPr>
            <w:r w:rsidRPr="004E2BD7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MX"/>
              </w:rPr>
              <w:t>NOMBRE DE LA HISTORIA</w:t>
            </w:r>
          </w:p>
        </w:tc>
        <w:tc>
          <w:tcPr>
            <w:tcW w:w="7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F9068D" w:rsidRPr="004E2BD7" w:rsidRDefault="00F9068D" w:rsidP="00F9068D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MX"/>
              </w:rPr>
            </w:pPr>
            <w:r w:rsidRPr="004E2BD7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MX"/>
              </w:rPr>
              <w:t>HORAS ESTIMADAS</w:t>
            </w:r>
          </w:p>
        </w:tc>
        <w:tc>
          <w:tcPr>
            <w:tcW w:w="6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F9068D" w:rsidRPr="004E2BD7" w:rsidRDefault="00F9068D" w:rsidP="00F9068D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MX"/>
              </w:rPr>
            </w:pPr>
            <w:r w:rsidRPr="004E2BD7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MX"/>
              </w:rPr>
              <w:t>HORAS AVANCE ACTIVIDAD</w:t>
            </w:r>
          </w:p>
        </w:tc>
        <w:tc>
          <w:tcPr>
            <w:tcW w:w="6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F9068D" w:rsidRPr="004E2BD7" w:rsidRDefault="00F9068D" w:rsidP="00F9068D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MX"/>
              </w:rPr>
            </w:pPr>
            <w:r w:rsidRPr="004E2BD7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MX"/>
              </w:rPr>
              <w:t>HORAS DEDICADAS</w:t>
            </w:r>
          </w:p>
        </w:tc>
        <w:tc>
          <w:tcPr>
            <w:tcW w:w="7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F9068D" w:rsidRPr="004E2BD7" w:rsidRDefault="00F9068D" w:rsidP="00F9068D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MX"/>
              </w:rPr>
            </w:pPr>
            <w:r w:rsidRPr="004E2BD7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MX"/>
              </w:rPr>
              <w:t>AVANCE TERMINADO%</w:t>
            </w:r>
          </w:p>
        </w:tc>
        <w:tc>
          <w:tcPr>
            <w:tcW w:w="70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F9068D" w:rsidRPr="004E2BD7" w:rsidRDefault="00F9068D" w:rsidP="00F9068D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MX"/>
              </w:rPr>
            </w:pPr>
            <w:r w:rsidRPr="004E2BD7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MX"/>
              </w:rPr>
              <w:t>AVANCE DEDICADO%</w:t>
            </w:r>
          </w:p>
        </w:tc>
      </w:tr>
      <w:tr w:rsidR="00F9068D" w:rsidRPr="004A0980" w:rsidTr="00F9068D">
        <w:trPr>
          <w:trHeight w:val="300"/>
        </w:trPr>
        <w:tc>
          <w:tcPr>
            <w:tcW w:w="6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1</w:t>
            </w:r>
          </w:p>
        </w:tc>
        <w:tc>
          <w:tcPr>
            <w:tcW w:w="8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2F26A1" w:rsidRDefault="00F9068D" w:rsidP="00F9068D">
            <w:pP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ACTIVIDADES DE SEGUIMIENTO Y GESTIÓN DEL PROYECTO</w:t>
            </w:r>
          </w:p>
        </w:tc>
        <w:tc>
          <w:tcPr>
            <w:tcW w:w="7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jc w:val="right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27</w:t>
            </w:r>
          </w:p>
        </w:tc>
        <w:tc>
          <w:tcPr>
            <w:tcW w:w="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jc w:val="right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27</w:t>
            </w:r>
          </w:p>
        </w:tc>
        <w:tc>
          <w:tcPr>
            <w:tcW w:w="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jc w:val="right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27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jc w:val="right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100%</w:t>
            </w:r>
          </w:p>
        </w:tc>
        <w:tc>
          <w:tcPr>
            <w:tcW w:w="7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jc w:val="right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100%</w:t>
            </w:r>
          </w:p>
        </w:tc>
      </w:tr>
      <w:tr w:rsidR="00F9068D" w:rsidRPr="004A0980" w:rsidTr="00F9068D">
        <w:trPr>
          <w:trHeight w:val="510"/>
        </w:trPr>
        <w:tc>
          <w:tcPr>
            <w:tcW w:w="1512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68D" w:rsidRPr="004A0980" w:rsidRDefault="00F9068D" w:rsidP="00F9068D">
            <w:pPr>
              <w:jc w:val="right"/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  <w:t>TOTAL</w:t>
            </w:r>
          </w:p>
        </w:tc>
        <w:tc>
          <w:tcPr>
            <w:tcW w:w="7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2F26A1" w:rsidRDefault="00F9068D" w:rsidP="00F9068D">
            <w:pPr>
              <w:jc w:val="right"/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  <w:t>27</w:t>
            </w:r>
          </w:p>
        </w:tc>
        <w:tc>
          <w:tcPr>
            <w:tcW w:w="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jc w:val="right"/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  <w:t>27</w:t>
            </w:r>
          </w:p>
        </w:tc>
        <w:tc>
          <w:tcPr>
            <w:tcW w:w="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jc w:val="right"/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  <w:t>27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jc w:val="right"/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  <w:t>100%</w:t>
            </w:r>
          </w:p>
        </w:tc>
        <w:tc>
          <w:tcPr>
            <w:tcW w:w="7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jc w:val="right"/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  <w:t>100%</w:t>
            </w:r>
          </w:p>
        </w:tc>
      </w:tr>
    </w:tbl>
    <w:p w:rsidR="00F9068D" w:rsidRPr="004E2BD7" w:rsidRDefault="00F9068D" w:rsidP="00536FE4">
      <w:pPr>
        <w:jc w:val="both"/>
        <w:rPr>
          <w:noProof/>
          <w:color w:val="548DD4" w:themeColor="text2" w:themeTint="99"/>
          <w:lang w:val="es-CO" w:eastAsia="es-CO"/>
        </w:rPr>
      </w:pPr>
    </w:p>
    <w:p w:rsidR="000C3593" w:rsidRPr="004E2BD7" w:rsidRDefault="00281990" w:rsidP="004E2BD7">
      <w:pPr>
        <w:rPr>
          <w:color w:val="000000" w:themeColor="text1"/>
          <w:lang w:val="es-CO"/>
        </w:rPr>
      </w:pPr>
      <w:r w:rsidRPr="004E2BD7">
        <w:rPr>
          <w:rFonts w:ascii="Arial" w:hAnsi="Arial" w:cs="Arial"/>
          <w:sz w:val="24"/>
          <w:szCs w:val="24"/>
          <w:lang w:val="es-CO"/>
        </w:rPr>
        <w:t>El avance de la fase de Sprint</w:t>
      </w:r>
      <w:r w:rsidR="00F9068D" w:rsidRPr="004E2BD7">
        <w:rPr>
          <w:rFonts w:ascii="Arial" w:hAnsi="Arial" w:cs="Arial"/>
          <w:sz w:val="24"/>
          <w:szCs w:val="24"/>
          <w:lang w:val="es-CO"/>
        </w:rPr>
        <w:t xml:space="preserve"> 1 de la aplicación PEC es del 100% planeado con respecto al 100% ejecutado.</w:t>
      </w:r>
    </w:p>
    <w:p w:rsidR="000C3593" w:rsidRPr="004E2BD7" w:rsidRDefault="000C3593" w:rsidP="000C3593">
      <w:pPr>
        <w:pStyle w:val="GELParrafo"/>
        <w:rPr>
          <w:color w:val="000000" w:themeColor="text1"/>
          <w:lang w:val="es-CO"/>
        </w:rPr>
        <w:sectPr w:rsidR="000C3593" w:rsidRPr="004E2BD7" w:rsidSect="0000174C">
          <w:headerReference w:type="default" r:id="rId18"/>
          <w:footerReference w:type="default" r:id="rId19"/>
          <w:pgSz w:w="12242" w:h="15842" w:code="1"/>
          <w:pgMar w:top="1486" w:right="1701" w:bottom="1134" w:left="1701" w:header="851" w:footer="69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titlePg/>
          <w:docGrid w:linePitch="360"/>
        </w:sectPr>
      </w:pPr>
    </w:p>
    <w:p w:rsidR="00C91CF4" w:rsidRPr="004E2BD7" w:rsidRDefault="006B4C4D" w:rsidP="00DB0845">
      <w:pPr>
        <w:pStyle w:val="GELTtulo1"/>
        <w:ind w:left="714" w:hanging="357"/>
        <w:rPr>
          <w:caps w:val="0"/>
          <w:color w:val="000000" w:themeColor="text1"/>
          <w:lang w:val="es-CO"/>
        </w:rPr>
      </w:pPr>
      <w:bookmarkStart w:id="11" w:name="_Toc386093543"/>
      <w:r w:rsidRPr="004E2BD7">
        <w:rPr>
          <w:caps w:val="0"/>
          <w:color w:val="000000" w:themeColor="text1"/>
          <w:lang w:val="es-CO"/>
        </w:rPr>
        <w:t>ESTADO DE ENTREGABLES</w:t>
      </w:r>
      <w:bookmarkEnd w:id="11"/>
    </w:p>
    <w:p w:rsidR="00DB0845" w:rsidRPr="004E2BD7" w:rsidRDefault="00F4657A" w:rsidP="00DB0845">
      <w:pPr>
        <w:pStyle w:val="GELParrafo"/>
        <w:rPr>
          <w:lang w:val="es-CO"/>
        </w:rPr>
      </w:pPr>
      <w:r w:rsidRPr="004E2BD7">
        <w:rPr>
          <w:lang w:val="es-CO"/>
        </w:rPr>
        <w:t xml:space="preserve">En la siguiente </w:t>
      </w:r>
      <w:r w:rsidR="00A91465" w:rsidRPr="004E2BD7">
        <w:rPr>
          <w:lang w:val="es-CO"/>
        </w:rPr>
        <w:t>figura</w:t>
      </w:r>
      <w:r w:rsidRPr="004E2BD7">
        <w:rPr>
          <w:lang w:val="es-CO"/>
        </w:rPr>
        <w:t xml:space="preserve"> s</w:t>
      </w:r>
      <w:r w:rsidR="00DB0845" w:rsidRPr="004E2BD7">
        <w:rPr>
          <w:lang w:val="es-CO"/>
        </w:rPr>
        <w:t>e presenta</w:t>
      </w:r>
      <w:r w:rsidR="00A91465" w:rsidRPr="004E2BD7">
        <w:rPr>
          <w:lang w:val="es-CO"/>
        </w:rPr>
        <w:t xml:space="preserve"> el estado</w:t>
      </w:r>
      <w:r w:rsidR="00DB0845" w:rsidRPr="004E2BD7">
        <w:rPr>
          <w:lang w:val="es-CO"/>
        </w:rPr>
        <w:t xml:space="preserve"> los </w:t>
      </w:r>
      <w:r w:rsidRPr="004E2BD7">
        <w:rPr>
          <w:lang w:val="es-CO"/>
        </w:rPr>
        <w:t xml:space="preserve">diferentes  </w:t>
      </w:r>
      <w:r w:rsidR="00DB0845" w:rsidRPr="004E2BD7">
        <w:rPr>
          <w:lang w:val="es-CO"/>
        </w:rPr>
        <w:t>entregables.</w:t>
      </w:r>
    </w:p>
    <w:p w:rsidR="00164918" w:rsidRPr="004E2BD7" w:rsidRDefault="002F2860" w:rsidP="00DB0845">
      <w:pPr>
        <w:pStyle w:val="GELParrafo"/>
        <w:rPr>
          <w:lang w:val="es-CO"/>
        </w:rPr>
      </w:pPr>
      <w:r w:rsidRPr="004E2BD7">
        <w:rPr>
          <w:lang w:val="es-CO"/>
        </w:rPr>
        <w:t>Se presenta</w:t>
      </w:r>
      <w:r w:rsidR="00164918" w:rsidRPr="004E2BD7">
        <w:rPr>
          <w:lang w:val="es-CO"/>
        </w:rPr>
        <w:t xml:space="preserve"> </w:t>
      </w:r>
      <w:r w:rsidR="007B6714" w:rsidRPr="004E2BD7">
        <w:rPr>
          <w:lang w:val="es-CO"/>
        </w:rPr>
        <w:t xml:space="preserve">el estado de los </w:t>
      </w:r>
      <w:r w:rsidR="0042604F" w:rsidRPr="004E2BD7">
        <w:rPr>
          <w:lang w:val="es-CO"/>
        </w:rPr>
        <w:t>documentos</w:t>
      </w:r>
      <w:r w:rsidR="007B6714" w:rsidRPr="004E2BD7">
        <w:rPr>
          <w:lang w:val="es-CO"/>
        </w:rPr>
        <w:t xml:space="preserve"> entregados </w:t>
      </w:r>
      <w:r w:rsidR="00164918" w:rsidRPr="004E2BD7">
        <w:rPr>
          <w:lang w:val="es-CO"/>
        </w:rPr>
        <w:t xml:space="preserve">al corte </w:t>
      </w:r>
      <w:r w:rsidR="00D102DA" w:rsidRPr="004E2BD7">
        <w:rPr>
          <w:lang w:val="es-CO"/>
        </w:rPr>
        <w:t xml:space="preserve">de </w:t>
      </w:r>
      <w:r w:rsidR="0050248C" w:rsidRPr="004E2BD7">
        <w:rPr>
          <w:lang w:val="es-CO"/>
        </w:rPr>
        <w:t>31 marzo</w:t>
      </w:r>
      <w:r w:rsidR="00164918" w:rsidRPr="004E2BD7">
        <w:rPr>
          <w:lang w:val="es-CO"/>
        </w:rPr>
        <w:t xml:space="preserve"> de </w:t>
      </w:r>
      <w:r w:rsidR="00726A32" w:rsidRPr="004E2BD7">
        <w:rPr>
          <w:lang w:val="es-CO"/>
        </w:rPr>
        <w:t>2014:</w:t>
      </w:r>
      <w:r w:rsidR="00164918" w:rsidRPr="004E2BD7">
        <w:rPr>
          <w:lang w:val="es-CO"/>
        </w:rPr>
        <w:t xml:space="preserve"> </w:t>
      </w:r>
    </w:p>
    <w:p w:rsidR="00B33762" w:rsidRPr="004E2BD7" w:rsidRDefault="00B33762" w:rsidP="00DB0845">
      <w:pPr>
        <w:pStyle w:val="GELParrafo"/>
        <w:rPr>
          <w:lang w:val="es-CO"/>
        </w:rPr>
      </w:pPr>
      <w:r w:rsidRPr="004A0980">
        <w:rPr>
          <w:noProof/>
          <w:lang w:val="es-CO" w:eastAsia="es-CO"/>
        </w:rPr>
        <w:drawing>
          <wp:inline distT="0" distB="0" distL="0" distR="0" wp14:anchorId="1AA82D2E" wp14:editId="40D9F874">
            <wp:extent cx="5612130" cy="2613660"/>
            <wp:effectExtent l="0" t="0" r="26670" b="15240"/>
            <wp:docPr id="27" name="Gráfico 2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B33762" w:rsidRPr="004E2BD7" w:rsidRDefault="00B33762" w:rsidP="00B33762">
      <w:pPr>
        <w:pStyle w:val="Epgrafe"/>
        <w:jc w:val="center"/>
        <w:rPr>
          <w:rFonts w:ascii="Arial" w:hAnsi="Arial" w:cs="Arial"/>
          <w:i/>
          <w:color w:val="000000" w:themeColor="text1"/>
          <w:sz w:val="20"/>
          <w:szCs w:val="20"/>
          <w:lang w:val="es-CO"/>
        </w:rPr>
      </w:pPr>
      <w:bookmarkStart w:id="12" w:name="_Toc386093427"/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 xml:space="preserve">Figura 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begin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instrText xml:space="preserve"> SEQ Figura \* ARABIC </w:instrTex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separate"/>
      </w:r>
      <w:r w:rsidR="00B24B8F">
        <w:rPr>
          <w:rFonts w:ascii="Arial" w:hAnsi="Arial" w:cs="Arial"/>
          <w:i/>
          <w:noProof/>
          <w:color w:val="000000" w:themeColor="text1"/>
          <w:sz w:val="20"/>
          <w:szCs w:val="20"/>
          <w:lang w:val="es-CO"/>
        </w:rPr>
        <w:t>2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end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>. Estado de entregables Elefantes Blancos Móvil</w:t>
      </w:r>
      <w:bookmarkEnd w:id="12"/>
    </w:p>
    <w:p w:rsidR="00B33762" w:rsidRPr="004E2BD7" w:rsidRDefault="00B33762" w:rsidP="00DB0845">
      <w:pPr>
        <w:pStyle w:val="GELParrafo"/>
        <w:rPr>
          <w:lang w:val="es-CO"/>
        </w:rPr>
      </w:pPr>
    </w:p>
    <w:p w:rsidR="00B33762" w:rsidRPr="004E2BD7" w:rsidRDefault="00B33762" w:rsidP="00DB0845">
      <w:pPr>
        <w:pStyle w:val="GELParrafo"/>
        <w:rPr>
          <w:lang w:val="es-CO"/>
        </w:rPr>
      </w:pPr>
    </w:p>
    <w:p w:rsidR="00A91465" w:rsidRPr="004E2BD7" w:rsidRDefault="00A91465" w:rsidP="00DB0845">
      <w:pPr>
        <w:pStyle w:val="GELParrafo"/>
        <w:rPr>
          <w:lang w:val="es-CO"/>
        </w:rPr>
      </w:pPr>
    </w:p>
    <w:p w:rsidR="002316D8" w:rsidRPr="004E2BD7" w:rsidRDefault="002316D8" w:rsidP="002316D8">
      <w:pPr>
        <w:rPr>
          <w:lang w:val="es-CO"/>
        </w:rPr>
      </w:pPr>
    </w:p>
    <w:p w:rsidR="002316D8" w:rsidRPr="004E2BD7" w:rsidRDefault="00824CE8" w:rsidP="002316D8">
      <w:pPr>
        <w:rPr>
          <w:lang w:val="es-CO"/>
        </w:rPr>
      </w:pPr>
      <w:r w:rsidRPr="004A0980">
        <w:rPr>
          <w:noProof/>
          <w:lang w:val="es-CO" w:eastAsia="es-CO"/>
        </w:rPr>
        <w:drawing>
          <wp:inline distT="0" distB="0" distL="0" distR="0" wp14:anchorId="02F144D5" wp14:editId="7CEA52DA">
            <wp:extent cx="5610225" cy="2819400"/>
            <wp:effectExtent l="0" t="0" r="9525" b="19050"/>
            <wp:docPr id="20" name="Gráfico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2316D8" w:rsidRPr="004E2BD7" w:rsidRDefault="002316D8" w:rsidP="002316D8">
      <w:pPr>
        <w:pStyle w:val="Epgrafe"/>
        <w:jc w:val="center"/>
        <w:rPr>
          <w:rFonts w:ascii="Arial" w:hAnsi="Arial" w:cs="Arial"/>
          <w:i/>
          <w:color w:val="000000" w:themeColor="text1"/>
          <w:sz w:val="20"/>
          <w:szCs w:val="20"/>
          <w:lang w:val="es-CO"/>
        </w:rPr>
      </w:pPr>
      <w:bookmarkStart w:id="13" w:name="_Toc386093428"/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 xml:space="preserve">Figura 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begin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instrText xml:space="preserve"> SEQ Figura \* ARABIC </w:instrTex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separate"/>
      </w:r>
      <w:r w:rsidR="00B24B8F">
        <w:rPr>
          <w:rFonts w:ascii="Arial" w:hAnsi="Arial" w:cs="Arial"/>
          <w:i/>
          <w:noProof/>
          <w:color w:val="000000" w:themeColor="text1"/>
          <w:sz w:val="20"/>
          <w:szCs w:val="20"/>
          <w:lang w:val="es-CO"/>
        </w:rPr>
        <w:t>3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end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 xml:space="preserve">. Estado de entregables Elefantes Blancos </w:t>
      </w:r>
      <w:r w:rsidR="0007420D"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>Administrador</w:t>
      </w:r>
      <w:bookmarkEnd w:id="13"/>
    </w:p>
    <w:p w:rsidR="00F9068D" w:rsidRPr="004E2BD7" w:rsidRDefault="00F9068D" w:rsidP="00F9068D">
      <w:pPr>
        <w:rPr>
          <w:lang w:val="es-CO"/>
        </w:rPr>
      </w:pPr>
    </w:p>
    <w:p w:rsidR="00F9068D" w:rsidRPr="004E2BD7" w:rsidRDefault="00F9068D" w:rsidP="00F9068D">
      <w:pPr>
        <w:rPr>
          <w:lang w:val="es-CO"/>
        </w:rPr>
      </w:pPr>
      <w:r w:rsidRPr="004A0980">
        <w:rPr>
          <w:noProof/>
          <w:lang w:val="es-CO" w:eastAsia="es-CO"/>
        </w:rPr>
        <w:drawing>
          <wp:inline distT="0" distB="0" distL="0" distR="0" wp14:anchorId="0402A30A" wp14:editId="74356742">
            <wp:extent cx="5612130" cy="2613660"/>
            <wp:effectExtent l="0" t="0" r="26670" b="15240"/>
            <wp:docPr id="23" name="Gráfico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F9068D" w:rsidRPr="004E2BD7" w:rsidRDefault="00F9068D" w:rsidP="00F9068D">
      <w:pPr>
        <w:pStyle w:val="Epgrafe"/>
        <w:jc w:val="center"/>
        <w:rPr>
          <w:rFonts w:ascii="Arial" w:hAnsi="Arial" w:cs="Arial"/>
          <w:i/>
          <w:color w:val="000000" w:themeColor="text1"/>
          <w:sz w:val="20"/>
          <w:szCs w:val="20"/>
          <w:lang w:val="es-CO"/>
        </w:rPr>
      </w:pPr>
      <w:bookmarkStart w:id="14" w:name="_Toc384044265"/>
      <w:bookmarkStart w:id="15" w:name="_Toc386093429"/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 xml:space="preserve">Figura 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begin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instrText xml:space="preserve"> SEQ Figura \* ARABIC </w:instrTex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separate"/>
      </w:r>
      <w:r w:rsidR="00B24B8F">
        <w:rPr>
          <w:rFonts w:ascii="Arial" w:hAnsi="Arial" w:cs="Arial"/>
          <w:i/>
          <w:noProof/>
          <w:color w:val="000000" w:themeColor="text1"/>
          <w:sz w:val="20"/>
          <w:szCs w:val="20"/>
          <w:lang w:val="es-CO"/>
        </w:rPr>
        <w:t>4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end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>. Estado de entregables PEC</w:t>
      </w:r>
      <w:bookmarkEnd w:id="14"/>
      <w:bookmarkEnd w:id="15"/>
    </w:p>
    <w:p w:rsidR="00CB4EC5" w:rsidRPr="004E2BD7" w:rsidRDefault="00CB4EC5" w:rsidP="00762CD7">
      <w:pPr>
        <w:pStyle w:val="GELParrafo"/>
        <w:rPr>
          <w:lang w:val="es-CO"/>
        </w:rPr>
      </w:pPr>
    </w:p>
    <w:p w:rsidR="00E8241D" w:rsidRPr="004E2BD7" w:rsidRDefault="00E8241D" w:rsidP="00762CD7">
      <w:pPr>
        <w:pStyle w:val="GELParrafo"/>
        <w:rPr>
          <w:lang w:val="es-CO"/>
        </w:rPr>
      </w:pPr>
    </w:p>
    <w:p w:rsidR="00762CD7" w:rsidRPr="004E2BD7" w:rsidRDefault="00762CD7" w:rsidP="00762CD7">
      <w:pPr>
        <w:pStyle w:val="GELParrafo"/>
        <w:rPr>
          <w:lang w:val="es-CO"/>
        </w:rPr>
      </w:pPr>
      <w:r w:rsidRPr="004E2BD7">
        <w:rPr>
          <w:lang w:val="es-CO"/>
        </w:rPr>
        <w:t>En la siguiente figura se presenta el estado de las diferentes actas.</w:t>
      </w:r>
    </w:p>
    <w:p w:rsidR="00CB4EC5" w:rsidRPr="004E2BD7" w:rsidRDefault="00CB4EC5" w:rsidP="00A95972">
      <w:pPr>
        <w:rPr>
          <w:rFonts w:ascii="Arial" w:hAnsi="Arial" w:cs="Arial"/>
          <w:sz w:val="24"/>
          <w:szCs w:val="24"/>
          <w:lang w:val="es-CO"/>
        </w:rPr>
      </w:pPr>
    </w:p>
    <w:p w:rsidR="00CB4EC5" w:rsidRPr="004E2BD7" w:rsidRDefault="00CB4EC5" w:rsidP="00A95972">
      <w:pPr>
        <w:rPr>
          <w:rFonts w:ascii="Arial" w:hAnsi="Arial" w:cs="Arial"/>
          <w:sz w:val="24"/>
          <w:szCs w:val="24"/>
          <w:lang w:val="es-CO"/>
        </w:rPr>
      </w:pPr>
    </w:p>
    <w:p w:rsidR="00C458B5" w:rsidRPr="004E2BD7" w:rsidRDefault="00C458B5" w:rsidP="00A95972">
      <w:pPr>
        <w:rPr>
          <w:rFonts w:ascii="Arial" w:hAnsi="Arial" w:cs="Arial"/>
          <w:sz w:val="24"/>
          <w:szCs w:val="24"/>
          <w:lang w:val="es-CO"/>
        </w:rPr>
      </w:pPr>
      <w:r w:rsidRPr="004E2BD7">
        <w:rPr>
          <w:rFonts w:ascii="Arial" w:hAnsi="Arial" w:cs="Arial"/>
          <w:sz w:val="24"/>
          <w:szCs w:val="24"/>
          <w:lang w:val="es-CO"/>
        </w:rPr>
        <w:t>Se pr</w:t>
      </w:r>
      <w:r w:rsidR="003668CA" w:rsidRPr="004E2BD7">
        <w:rPr>
          <w:rFonts w:ascii="Arial" w:hAnsi="Arial" w:cs="Arial"/>
          <w:sz w:val="24"/>
          <w:szCs w:val="24"/>
          <w:lang w:val="es-CO"/>
        </w:rPr>
        <w:t xml:space="preserve">esentan a </w:t>
      </w:r>
      <w:r w:rsidR="002F2860" w:rsidRPr="004E2BD7">
        <w:rPr>
          <w:rFonts w:ascii="Arial" w:hAnsi="Arial" w:cs="Arial"/>
          <w:sz w:val="24"/>
          <w:szCs w:val="24"/>
          <w:lang w:val="es-CO"/>
        </w:rPr>
        <w:t>corte de</w:t>
      </w:r>
      <w:r w:rsidR="006D1A4B" w:rsidRPr="004E2BD7">
        <w:rPr>
          <w:rFonts w:ascii="Arial" w:hAnsi="Arial" w:cs="Arial"/>
          <w:sz w:val="24"/>
          <w:szCs w:val="24"/>
          <w:lang w:val="es-CO"/>
        </w:rPr>
        <w:t xml:space="preserve"> </w:t>
      </w:r>
      <w:r w:rsidR="0050248C" w:rsidRPr="004E2BD7">
        <w:rPr>
          <w:rFonts w:ascii="Arial" w:hAnsi="Arial" w:cs="Arial"/>
          <w:sz w:val="24"/>
          <w:szCs w:val="24"/>
          <w:lang w:val="es-CO"/>
        </w:rPr>
        <w:t>31</w:t>
      </w:r>
      <w:r w:rsidR="006D1A4B" w:rsidRPr="004E2BD7">
        <w:rPr>
          <w:rFonts w:ascii="Arial" w:hAnsi="Arial" w:cs="Arial"/>
          <w:sz w:val="24"/>
          <w:szCs w:val="24"/>
          <w:lang w:val="es-CO"/>
        </w:rPr>
        <w:t xml:space="preserve"> de</w:t>
      </w:r>
      <w:r w:rsidR="002316D8" w:rsidRPr="004E2BD7">
        <w:rPr>
          <w:rFonts w:ascii="Arial" w:hAnsi="Arial" w:cs="Arial"/>
          <w:sz w:val="24"/>
          <w:szCs w:val="24"/>
          <w:lang w:val="es-CO"/>
        </w:rPr>
        <w:t xml:space="preserve"> </w:t>
      </w:r>
      <w:r w:rsidR="0050248C" w:rsidRPr="004E2BD7">
        <w:rPr>
          <w:rFonts w:ascii="Arial" w:hAnsi="Arial" w:cs="Arial"/>
          <w:sz w:val="24"/>
          <w:szCs w:val="24"/>
          <w:lang w:val="es-CO"/>
        </w:rPr>
        <w:t>marzo</w:t>
      </w:r>
      <w:r w:rsidR="006D1A4B" w:rsidRPr="004E2BD7">
        <w:rPr>
          <w:rFonts w:ascii="Arial" w:hAnsi="Arial" w:cs="Arial"/>
          <w:sz w:val="24"/>
          <w:szCs w:val="24"/>
          <w:lang w:val="es-CO"/>
        </w:rPr>
        <w:t xml:space="preserve"> </w:t>
      </w:r>
      <w:r w:rsidR="003668CA" w:rsidRPr="004E2BD7">
        <w:rPr>
          <w:rFonts w:ascii="Arial" w:hAnsi="Arial" w:cs="Arial"/>
          <w:sz w:val="24"/>
          <w:szCs w:val="24"/>
          <w:lang w:val="es-CO"/>
        </w:rPr>
        <w:t xml:space="preserve">del </w:t>
      </w:r>
      <w:r w:rsidR="006D1A4B" w:rsidRPr="004E2BD7">
        <w:rPr>
          <w:rFonts w:ascii="Arial" w:hAnsi="Arial" w:cs="Arial"/>
          <w:sz w:val="24"/>
          <w:szCs w:val="24"/>
          <w:lang w:val="es-CO"/>
        </w:rPr>
        <w:t>2014</w:t>
      </w:r>
      <w:r w:rsidR="002F2860" w:rsidRPr="004E2BD7">
        <w:rPr>
          <w:rFonts w:ascii="Arial" w:hAnsi="Arial" w:cs="Arial"/>
          <w:sz w:val="24"/>
          <w:szCs w:val="24"/>
          <w:lang w:val="es-CO"/>
        </w:rPr>
        <w:t xml:space="preserve"> las a</w:t>
      </w:r>
      <w:r w:rsidRPr="004E2BD7">
        <w:rPr>
          <w:rFonts w:ascii="Arial" w:hAnsi="Arial" w:cs="Arial"/>
          <w:sz w:val="24"/>
          <w:szCs w:val="24"/>
          <w:lang w:val="es-CO"/>
        </w:rPr>
        <w:t>ctas entregadas</w:t>
      </w:r>
      <w:r w:rsidR="003668CA" w:rsidRPr="004E2BD7">
        <w:rPr>
          <w:rFonts w:ascii="Arial" w:hAnsi="Arial" w:cs="Arial"/>
          <w:sz w:val="24"/>
          <w:szCs w:val="24"/>
          <w:lang w:val="es-CO"/>
        </w:rPr>
        <w:t>.</w:t>
      </w:r>
    </w:p>
    <w:p w:rsidR="00B33762" w:rsidRPr="004E2BD7" w:rsidRDefault="00B33762" w:rsidP="00A95972">
      <w:pPr>
        <w:rPr>
          <w:rFonts w:ascii="Arial" w:hAnsi="Arial" w:cs="Arial"/>
          <w:sz w:val="24"/>
          <w:szCs w:val="24"/>
          <w:lang w:val="es-CO"/>
        </w:rPr>
      </w:pPr>
    </w:p>
    <w:p w:rsidR="00B33762" w:rsidRPr="004E2BD7" w:rsidRDefault="00B33762" w:rsidP="00A95972">
      <w:pPr>
        <w:rPr>
          <w:rFonts w:ascii="Arial" w:hAnsi="Arial" w:cs="Arial"/>
          <w:sz w:val="24"/>
          <w:szCs w:val="24"/>
          <w:lang w:val="es-CO"/>
        </w:rPr>
      </w:pPr>
    </w:p>
    <w:p w:rsidR="00B33762" w:rsidRPr="004E2BD7" w:rsidRDefault="00B33762" w:rsidP="00A95972">
      <w:pPr>
        <w:rPr>
          <w:rFonts w:ascii="Arial" w:hAnsi="Arial" w:cs="Arial"/>
          <w:sz w:val="24"/>
          <w:szCs w:val="24"/>
          <w:lang w:val="es-CO"/>
        </w:rPr>
      </w:pPr>
      <w:r w:rsidRPr="004A0980">
        <w:rPr>
          <w:noProof/>
          <w:lang w:val="es-CO" w:eastAsia="es-CO"/>
        </w:rPr>
        <w:drawing>
          <wp:inline distT="0" distB="0" distL="0" distR="0" wp14:anchorId="17372C7A" wp14:editId="3AB1F33A">
            <wp:extent cx="5612130" cy="1880235"/>
            <wp:effectExtent l="0" t="0" r="26670" b="24765"/>
            <wp:docPr id="25" name="Gráfico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B33762" w:rsidRPr="004E2BD7" w:rsidRDefault="00B33762" w:rsidP="00B33762">
      <w:pPr>
        <w:pStyle w:val="Epgrafe"/>
        <w:jc w:val="center"/>
        <w:rPr>
          <w:rFonts w:ascii="Arial" w:hAnsi="Arial" w:cs="Arial"/>
          <w:i/>
          <w:color w:val="000000" w:themeColor="text1"/>
          <w:sz w:val="20"/>
          <w:szCs w:val="20"/>
          <w:lang w:val="es-CO"/>
        </w:rPr>
      </w:pPr>
      <w:bookmarkStart w:id="16" w:name="_Toc386093430"/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 xml:space="preserve">Figura 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begin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instrText xml:space="preserve"> SEQ Figura \* ARABIC </w:instrTex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separate"/>
      </w:r>
      <w:r w:rsidR="00B24B8F">
        <w:rPr>
          <w:rFonts w:ascii="Arial" w:hAnsi="Arial" w:cs="Arial"/>
          <w:i/>
          <w:noProof/>
          <w:color w:val="000000" w:themeColor="text1"/>
          <w:sz w:val="20"/>
          <w:szCs w:val="20"/>
          <w:lang w:val="es-CO"/>
        </w:rPr>
        <w:t>5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end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>. Estado de actas Elefantes Blancos Móvil</w:t>
      </w:r>
      <w:bookmarkEnd w:id="16"/>
    </w:p>
    <w:p w:rsidR="00C458B5" w:rsidRPr="004E2BD7" w:rsidRDefault="00C458B5" w:rsidP="00A95972">
      <w:pPr>
        <w:rPr>
          <w:lang w:val="es-CO" w:eastAsia="es-ES"/>
        </w:rPr>
      </w:pPr>
    </w:p>
    <w:p w:rsidR="00A95972" w:rsidRPr="004E2BD7" w:rsidRDefault="006D1A4B" w:rsidP="00A95972">
      <w:pPr>
        <w:rPr>
          <w:lang w:val="es-CO" w:eastAsia="es-ES"/>
        </w:rPr>
      </w:pPr>
      <w:r w:rsidRPr="004A0980">
        <w:rPr>
          <w:noProof/>
          <w:lang w:val="es-CO" w:eastAsia="es-CO"/>
        </w:rPr>
        <w:t xml:space="preserve"> </w:t>
      </w:r>
    </w:p>
    <w:p w:rsidR="002316D8" w:rsidRPr="004E2BD7" w:rsidRDefault="002316D8" w:rsidP="002316D8">
      <w:pPr>
        <w:rPr>
          <w:lang w:val="es-CO"/>
        </w:rPr>
      </w:pPr>
    </w:p>
    <w:p w:rsidR="002316D8" w:rsidRPr="004E2BD7" w:rsidRDefault="00B33762" w:rsidP="002316D8">
      <w:pPr>
        <w:rPr>
          <w:lang w:val="es-CO"/>
        </w:rPr>
      </w:pPr>
      <w:r w:rsidRPr="004A0980">
        <w:rPr>
          <w:noProof/>
          <w:lang w:val="es-CO" w:eastAsia="es-CO"/>
        </w:rPr>
        <w:drawing>
          <wp:inline distT="0" distB="0" distL="0" distR="0" wp14:anchorId="454540D5" wp14:editId="0CD4FA22">
            <wp:extent cx="5612130" cy="1943100"/>
            <wp:effectExtent l="0" t="0" r="26670" b="19050"/>
            <wp:docPr id="26" name="Gráfico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2316D8" w:rsidRPr="004E2BD7" w:rsidRDefault="002316D8" w:rsidP="002316D8">
      <w:pPr>
        <w:pStyle w:val="Epgrafe"/>
        <w:jc w:val="center"/>
        <w:rPr>
          <w:rFonts w:ascii="Arial" w:hAnsi="Arial" w:cs="Arial"/>
          <w:i/>
          <w:color w:val="000000" w:themeColor="text1"/>
          <w:sz w:val="20"/>
          <w:szCs w:val="20"/>
          <w:lang w:val="es-CO"/>
        </w:rPr>
      </w:pPr>
      <w:bookmarkStart w:id="17" w:name="_Toc386093431"/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 xml:space="preserve">Figura 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begin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instrText xml:space="preserve"> SEQ Figura \* ARABIC </w:instrTex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separate"/>
      </w:r>
      <w:r w:rsidR="00B24B8F">
        <w:rPr>
          <w:rFonts w:ascii="Arial" w:hAnsi="Arial" w:cs="Arial"/>
          <w:i/>
          <w:noProof/>
          <w:color w:val="000000" w:themeColor="text1"/>
          <w:sz w:val="20"/>
          <w:szCs w:val="20"/>
          <w:lang w:val="es-CO"/>
        </w:rPr>
        <w:t>6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end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 xml:space="preserve">. Estado de actas Elefantes Blancos </w:t>
      </w:r>
      <w:r w:rsidR="009D47A3"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>Administrador</w:t>
      </w:r>
      <w:r w:rsidR="005037EF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 xml:space="preserve"> y PEC</w:t>
      </w:r>
      <w:bookmarkEnd w:id="17"/>
    </w:p>
    <w:p w:rsidR="002316D8" w:rsidRPr="004E2BD7" w:rsidRDefault="002316D8" w:rsidP="002316D8">
      <w:pPr>
        <w:rPr>
          <w:lang w:val="es-CO"/>
        </w:rPr>
      </w:pPr>
    </w:p>
    <w:p w:rsidR="00067695" w:rsidRPr="004E2BD7" w:rsidRDefault="00DB0845" w:rsidP="00DB0845">
      <w:pPr>
        <w:pStyle w:val="GELTtulo1"/>
        <w:ind w:left="714" w:hanging="357"/>
        <w:rPr>
          <w:caps w:val="0"/>
          <w:color w:val="000000" w:themeColor="text1"/>
          <w:lang w:val="es-CO"/>
        </w:rPr>
      </w:pPr>
      <w:bookmarkStart w:id="18" w:name="_Toc386093544"/>
      <w:r w:rsidRPr="004E2BD7">
        <w:rPr>
          <w:caps w:val="0"/>
          <w:color w:val="000000" w:themeColor="text1"/>
          <w:lang w:val="es-CO"/>
        </w:rPr>
        <w:t>ACTIVIDADES REALIZADAS EN EL PERIODO</w:t>
      </w:r>
      <w:bookmarkEnd w:id="18"/>
    </w:p>
    <w:p w:rsidR="00B60DE0" w:rsidRPr="004E2BD7" w:rsidRDefault="00B60DE0" w:rsidP="00551674">
      <w:pPr>
        <w:pStyle w:val="GELParrafo"/>
        <w:rPr>
          <w:lang w:val="es-CO"/>
        </w:rPr>
      </w:pPr>
      <w:r w:rsidRPr="004E2BD7">
        <w:rPr>
          <w:lang w:val="es-CO"/>
        </w:rPr>
        <w:t>Las a</w:t>
      </w:r>
      <w:r w:rsidR="00232130" w:rsidRPr="004E2BD7">
        <w:rPr>
          <w:lang w:val="es-CO"/>
        </w:rPr>
        <w:t>ctividades</w:t>
      </w:r>
      <w:r w:rsidRPr="004E2BD7">
        <w:rPr>
          <w:lang w:val="es-CO"/>
        </w:rPr>
        <w:t xml:space="preserve"> realizadas durante el periodo de este informe son las siguientes:</w:t>
      </w:r>
    </w:p>
    <w:p w:rsidR="00F9068D" w:rsidRPr="004E2BD7" w:rsidRDefault="00F9068D" w:rsidP="00F9068D">
      <w:pPr>
        <w:pStyle w:val="Epgrafe"/>
        <w:spacing w:after="0"/>
        <w:jc w:val="center"/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</w:pPr>
      <w:bookmarkStart w:id="19" w:name="_Toc384044292"/>
    </w:p>
    <w:p w:rsidR="00F9068D" w:rsidRPr="004E2BD7" w:rsidRDefault="00F9068D" w:rsidP="00F9068D">
      <w:pPr>
        <w:pStyle w:val="Epgrafe"/>
        <w:spacing w:after="0"/>
        <w:jc w:val="center"/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</w:pPr>
    </w:p>
    <w:p w:rsidR="001A290E" w:rsidRPr="004E2BD7" w:rsidRDefault="00F9068D" w:rsidP="00B60DE0">
      <w:pPr>
        <w:pStyle w:val="Epgrafe"/>
        <w:spacing w:after="0"/>
        <w:jc w:val="center"/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</w:pPr>
      <w:bookmarkStart w:id="20" w:name="_Toc386093478"/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 xml:space="preserve">Tabla 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begin"/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instrText xml:space="preserve"> SEQ Tabla \* ARABIC </w:instrTex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separate"/>
      </w:r>
      <w:r w:rsidR="00B24B8F">
        <w:rPr>
          <w:rFonts w:ascii="Arial" w:eastAsia="Times New Roman" w:hAnsi="Arial" w:cs="Times New Roman"/>
          <w:bCs w:val="0"/>
          <w:i/>
          <w:noProof/>
          <w:color w:val="auto"/>
          <w:sz w:val="20"/>
          <w:szCs w:val="20"/>
          <w:lang w:val="es-CO" w:eastAsia="es-ES"/>
        </w:rPr>
        <w:t>4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end"/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>. Horas ejecutadas por fase y recurso humano de Estabilización Elefantes Blancos Móvil</w:t>
      </w:r>
      <w:bookmarkEnd w:id="19"/>
      <w:bookmarkEnd w:id="20"/>
    </w:p>
    <w:tbl>
      <w:tblPr>
        <w:tblW w:w="4854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36"/>
        <w:gridCol w:w="994"/>
        <w:gridCol w:w="1057"/>
        <w:gridCol w:w="1071"/>
        <w:gridCol w:w="990"/>
        <w:gridCol w:w="990"/>
        <w:gridCol w:w="990"/>
        <w:gridCol w:w="990"/>
      </w:tblGrid>
      <w:tr w:rsidR="00F9068D" w:rsidRPr="004A0980" w:rsidTr="00F9068D">
        <w:trPr>
          <w:trHeight w:val="510"/>
        </w:trPr>
        <w:tc>
          <w:tcPr>
            <w:tcW w:w="9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F9068D" w:rsidRPr="004A0980" w:rsidRDefault="00F9068D" w:rsidP="00F9068D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4E2BD7"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NOMBRE DEL RECURSO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F9068D" w:rsidRPr="004A0980" w:rsidRDefault="00F9068D" w:rsidP="00F9068D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4E2BD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1-Análisis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F9068D" w:rsidRPr="004A0980" w:rsidRDefault="00F9068D" w:rsidP="00F9068D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4E2BD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2-Diseño</w:t>
            </w:r>
          </w:p>
        </w:tc>
        <w:tc>
          <w:tcPr>
            <w:tcW w:w="6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F9068D" w:rsidRPr="004A0980" w:rsidRDefault="00F9068D" w:rsidP="00F9068D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4E2BD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3-Desarrollo</w:t>
            </w:r>
          </w:p>
        </w:tc>
        <w:tc>
          <w:tcPr>
            <w:tcW w:w="5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F9068D" w:rsidRPr="004A0980" w:rsidRDefault="00F9068D" w:rsidP="00F9068D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4E2BD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4-Pruebas</w:t>
            </w:r>
          </w:p>
        </w:tc>
        <w:tc>
          <w:tcPr>
            <w:tcW w:w="5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F9068D" w:rsidRPr="004A0980" w:rsidRDefault="00F9068D" w:rsidP="00F9068D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4E2BD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5-Documentación</w:t>
            </w:r>
          </w:p>
        </w:tc>
        <w:tc>
          <w:tcPr>
            <w:tcW w:w="5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F9068D" w:rsidRPr="004A0980" w:rsidRDefault="00F9068D" w:rsidP="00F9068D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4E2BD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6-Administrativas</w:t>
            </w:r>
          </w:p>
        </w:tc>
        <w:tc>
          <w:tcPr>
            <w:tcW w:w="5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F9068D" w:rsidRPr="004A0980" w:rsidRDefault="00F9068D" w:rsidP="00F9068D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4E2BD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Total general</w:t>
            </w:r>
          </w:p>
        </w:tc>
      </w:tr>
      <w:tr w:rsidR="00F9068D" w:rsidRPr="004A0980" w:rsidTr="00F9068D">
        <w:trPr>
          <w:trHeight w:val="300"/>
        </w:trPr>
        <w:tc>
          <w:tcPr>
            <w:tcW w:w="93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proofErr w:type="spellStart"/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Heidy</w:t>
            </w:r>
            <w:proofErr w:type="spellEnd"/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 xml:space="preserve"> </w:t>
            </w:r>
            <w:proofErr w:type="spellStart"/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Socha</w:t>
            </w:r>
            <w:proofErr w:type="spellEnd"/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2F26A1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5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5</w:t>
            </w:r>
          </w:p>
        </w:tc>
      </w:tr>
      <w:tr w:rsidR="00F9068D" w:rsidRPr="004A0980" w:rsidTr="00F9068D">
        <w:trPr>
          <w:trHeight w:val="510"/>
        </w:trPr>
        <w:tc>
          <w:tcPr>
            <w:tcW w:w="93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proofErr w:type="spellStart"/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Ihonahan</w:t>
            </w:r>
            <w:proofErr w:type="spellEnd"/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 xml:space="preserve"> Buitrago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2F26A1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5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5</w:t>
            </w:r>
          </w:p>
        </w:tc>
      </w:tr>
      <w:tr w:rsidR="00F9068D" w:rsidRPr="004A0980" w:rsidTr="00F9068D">
        <w:trPr>
          <w:trHeight w:val="300"/>
        </w:trPr>
        <w:tc>
          <w:tcPr>
            <w:tcW w:w="93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Miguel Castiblanco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2F26A1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5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5</w:t>
            </w:r>
          </w:p>
        </w:tc>
      </w:tr>
      <w:tr w:rsidR="00F9068D" w:rsidRPr="004A0980" w:rsidTr="00F9068D">
        <w:trPr>
          <w:trHeight w:val="510"/>
        </w:trPr>
        <w:tc>
          <w:tcPr>
            <w:tcW w:w="93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  <w:t>Total general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68D" w:rsidRPr="002F26A1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  <w:t>10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  <w:t>5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  <w:t>15</w:t>
            </w:r>
          </w:p>
        </w:tc>
      </w:tr>
    </w:tbl>
    <w:p w:rsidR="009D47A3" w:rsidRPr="004E2BD7" w:rsidRDefault="009D47A3" w:rsidP="00C154B2">
      <w:pPr>
        <w:rPr>
          <w:lang w:val="es-CO" w:eastAsia="es-ES"/>
        </w:rPr>
      </w:pPr>
    </w:p>
    <w:p w:rsidR="00F9068D" w:rsidRPr="004E2BD7" w:rsidRDefault="00F9068D" w:rsidP="00C154B2">
      <w:pPr>
        <w:rPr>
          <w:lang w:val="es-CO" w:eastAsia="es-ES"/>
        </w:rPr>
      </w:pPr>
    </w:p>
    <w:p w:rsidR="00F9068D" w:rsidRPr="004E2BD7" w:rsidRDefault="00F9068D" w:rsidP="00C154B2">
      <w:pPr>
        <w:rPr>
          <w:lang w:val="es-CO" w:eastAsia="es-ES"/>
        </w:rPr>
      </w:pPr>
    </w:p>
    <w:p w:rsidR="00A014F6" w:rsidRPr="004A0980" w:rsidRDefault="009153DB" w:rsidP="00B33762">
      <w:pPr>
        <w:pStyle w:val="Epgrafe"/>
        <w:spacing w:after="0"/>
        <w:jc w:val="center"/>
        <w:rPr>
          <w:rFonts w:ascii="Arial" w:eastAsia="Times New Roman" w:hAnsi="Arial" w:cs="Arial"/>
          <w:b w:val="0"/>
          <w:sz w:val="20"/>
          <w:szCs w:val="20"/>
          <w:lang w:val="es-CO" w:eastAsia="es-CO"/>
        </w:rPr>
      </w:pPr>
      <w:bookmarkStart w:id="21" w:name="_Toc386093479"/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 xml:space="preserve">Tabla 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begin"/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instrText xml:space="preserve"> SEQ Tabla \* ARABIC </w:instrTex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separate"/>
      </w:r>
      <w:r w:rsidR="00B24B8F">
        <w:rPr>
          <w:rFonts w:ascii="Arial" w:eastAsia="Times New Roman" w:hAnsi="Arial" w:cs="Times New Roman"/>
          <w:bCs w:val="0"/>
          <w:i/>
          <w:noProof/>
          <w:color w:val="auto"/>
          <w:sz w:val="20"/>
          <w:szCs w:val="20"/>
          <w:lang w:val="es-CO" w:eastAsia="es-ES"/>
        </w:rPr>
        <w:t>5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end"/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 xml:space="preserve">. </w:t>
      </w:r>
      <w:r w:rsidR="00F01564"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>Horas ejecutadas por fase y recurso humano de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 xml:space="preserve"> </w:t>
      </w:r>
      <w:r w:rsidR="0099367C"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>Estabilización</w:t>
      </w:r>
      <w:r w:rsidR="00D61391"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 xml:space="preserve"> </w:t>
      </w:r>
      <w:r w:rsidR="00585113"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 xml:space="preserve">Elefantes Blancos </w:t>
      </w:r>
      <w:r w:rsidR="0099367C"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>Administrador</w:t>
      </w:r>
      <w:bookmarkEnd w:id="21"/>
    </w:p>
    <w:tbl>
      <w:tblPr>
        <w:tblW w:w="4854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36"/>
        <w:gridCol w:w="990"/>
        <w:gridCol w:w="990"/>
        <w:gridCol w:w="1137"/>
        <w:gridCol w:w="992"/>
        <w:gridCol w:w="994"/>
        <w:gridCol w:w="997"/>
        <w:gridCol w:w="982"/>
      </w:tblGrid>
      <w:tr w:rsidR="00BD12CC" w:rsidRPr="004A0980" w:rsidTr="00BD12CC">
        <w:trPr>
          <w:trHeight w:val="510"/>
        </w:trPr>
        <w:tc>
          <w:tcPr>
            <w:tcW w:w="9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BD12CC" w:rsidRPr="004E2BD7" w:rsidRDefault="00BD12CC" w:rsidP="006D0D16">
            <w:pPr>
              <w:jc w:val="center"/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4E2BD7"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NOMBRE DEL RECURSO</w:t>
            </w:r>
          </w:p>
        </w:tc>
        <w:tc>
          <w:tcPr>
            <w:tcW w:w="5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BD12CC" w:rsidRPr="004E2BD7" w:rsidRDefault="00BD12CC" w:rsidP="006D0D16">
            <w:pPr>
              <w:jc w:val="center"/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4E2BD7"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1-Análisis</w:t>
            </w:r>
          </w:p>
        </w:tc>
        <w:tc>
          <w:tcPr>
            <w:tcW w:w="5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BD12CC" w:rsidRPr="004E2BD7" w:rsidRDefault="00BD12CC" w:rsidP="006D0D16">
            <w:pPr>
              <w:jc w:val="center"/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4E2BD7"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2-Diseño</w:t>
            </w:r>
          </w:p>
        </w:tc>
        <w:tc>
          <w:tcPr>
            <w:tcW w:w="65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BD12CC" w:rsidRPr="004E2BD7" w:rsidRDefault="00BD12CC" w:rsidP="006D0D16">
            <w:pPr>
              <w:jc w:val="center"/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4E2BD7"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3-Desarrollo</w:t>
            </w:r>
          </w:p>
        </w:tc>
        <w:tc>
          <w:tcPr>
            <w:tcW w:w="5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BD12CC" w:rsidRPr="004E2BD7" w:rsidRDefault="00BD12CC" w:rsidP="006D0D16">
            <w:pPr>
              <w:jc w:val="center"/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4E2BD7"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4-Pruebas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BD12CC" w:rsidRPr="004E2BD7" w:rsidRDefault="00BD12CC" w:rsidP="006D0D16">
            <w:pPr>
              <w:jc w:val="center"/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4E2BD7"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5-Documentación</w:t>
            </w:r>
          </w:p>
        </w:tc>
        <w:tc>
          <w:tcPr>
            <w:tcW w:w="5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BD12CC" w:rsidRPr="004E2BD7" w:rsidRDefault="00BD12CC" w:rsidP="006D0D16">
            <w:pPr>
              <w:jc w:val="center"/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4E2BD7"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6-Administrativas</w:t>
            </w:r>
          </w:p>
        </w:tc>
        <w:tc>
          <w:tcPr>
            <w:tcW w:w="56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BD12CC" w:rsidRPr="004E2BD7" w:rsidRDefault="00BD12CC" w:rsidP="006D0D16">
            <w:pPr>
              <w:jc w:val="center"/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4E2BD7"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Total general</w:t>
            </w:r>
          </w:p>
        </w:tc>
      </w:tr>
      <w:tr w:rsidR="00BD12CC" w:rsidRPr="004A0980" w:rsidTr="00BD12CC">
        <w:trPr>
          <w:trHeight w:val="300"/>
        </w:trPr>
        <w:tc>
          <w:tcPr>
            <w:tcW w:w="93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12CC" w:rsidRPr="004A0980" w:rsidRDefault="00BD12CC" w:rsidP="00BD12CC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Aníbal Parra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12CC" w:rsidRPr="002F26A1" w:rsidRDefault="00BD12CC" w:rsidP="00BD12CC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12CC" w:rsidRPr="004A0980" w:rsidRDefault="00BD12CC" w:rsidP="00BD12CC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12CC" w:rsidRPr="004A0980" w:rsidRDefault="00BD12CC" w:rsidP="00BD12CC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7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12CC" w:rsidRPr="004A0980" w:rsidRDefault="00BD12CC" w:rsidP="00BD12CC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12CC" w:rsidRPr="004A0980" w:rsidRDefault="00BD12CC" w:rsidP="00BD12CC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12CC" w:rsidRPr="004A0980" w:rsidRDefault="00BD12CC" w:rsidP="00BD12CC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12CC" w:rsidRPr="004A0980" w:rsidRDefault="00BD12CC" w:rsidP="00BD12CC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10</w:t>
            </w:r>
          </w:p>
        </w:tc>
      </w:tr>
      <w:tr w:rsidR="00BD12CC" w:rsidRPr="004A0980" w:rsidTr="00BD12CC">
        <w:trPr>
          <w:trHeight w:val="300"/>
        </w:trPr>
        <w:tc>
          <w:tcPr>
            <w:tcW w:w="93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12CC" w:rsidRPr="004A0980" w:rsidRDefault="00BD12CC" w:rsidP="00BD12CC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Cristina Cortes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12CC" w:rsidRPr="002F26A1" w:rsidRDefault="00BD12CC" w:rsidP="00BD12CC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12CC" w:rsidRPr="004A0980" w:rsidRDefault="00BD12CC" w:rsidP="00BD12CC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12CC" w:rsidRPr="004A0980" w:rsidRDefault="00BD12CC" w:rsidP="00BD12CC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12CC" w:rsidRPr="004A0980" w:rsidRDefault="00BD12CC" w:rsidP="00BD12CC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12CC" w:rsidRPr="004A0980" w:rsidRDefault="00BD12CC" w:rsidP="00BD12CC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12CC" w:rsidRPr="004A0980" w:rsidRDefault="00BD12CC" w:rsidP="00BD12CC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24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12CC" w:rsidRPr="004A0980" w:rsidRDefault="00BD12CC" w:rsidP="00BD12CC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24</w:t>
            </w:r>
          </w:p>
        </w:tc>
      </w:tr>
      <w:tr w:rsidR="00BD12CC" w:rsidRPr="004A0980" w:rsidTr="00BD12CC">
        <w:trPr>
          <w:trHeight w:val="510"/>
        </w:trPr>
        <w:tc>
          <w:tcPr>
            <w:tcW w:w="93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12CC" w:rsidRPr="004A0980" w:rsidRDefault="00BD12CC" w:rsidP="00BD12CC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Elizabeth Osorio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12CC" w:rsidRPr="002F26A1" w:rsidRDefault="00BD12CC" w:rsidP="00BD12CC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12CC" w:rsidRPr="004A0980" w:rsidRDefault="00BD12CC" w:rsidP="00BD12CC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12CC" w:rsidRPr="004A0980" w:rsidRDefault="00BD12CC" w:rsidP="00BD12CC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12CC" w:rsidRPr="004A0980" w:rsidRDefault="00BD12CC" w:rsidP="00BD12CC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12CC" w:rsidRPr="004A0980" w:rsidRDefault="00BD12CC" w:rsidP="00BD12CC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12CC" w:rsidRPr="004A0980" w:rsidRDefault="00BD12CC" w:rsidP="00BD12CC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12CC" w:rsidRPr="004A0980" w:rsidRDefault="00BD12CC" w:rsidP="00BD12CC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</w:tr>
      <w:tr w:rsidR="00BD12CC" w:rsidRPr="004A0980" w:rsidTr="00BD12CC">
        <w:trPr>
          <w:trHeight w:val="300"/>
        </w:trPr>
        <w:tc>
          <w:tcPr>
            <w:tcW w:w="93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12CC" w:rsidRPr="004A0980" w:rsidRDefault="00BD12CC" w:rsidP="00BD12CC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Grey Milena Jiménez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12CC" w:rsidRPr="002F26A1" w:rsidRDefault="00BD12CC" w:rsidP="00BD12CC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12CC" w:rsidRPr="004A0980" w:rsidRDefault="00BD12CC" w:rsidP="00BD12CC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12CC" w:rsidRPr="004A0980" w:rsidRDefault="00BD12CC" w:rsidP="00BD12CC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10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12CC" w:rsidRPr="004A0980" w:rsidRDefault="00BD12CC" w:rsidP="00BD12CC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12CC" w:rsidRPr="004A0980" w:rsidRDefault="00BD12CC" w:rsidP="00BD12CC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12CC" w:rsidRPr="004A0980" w:rsidRDefault="00BD12CC" w:rsidP="00BD12CC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6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12CC" w:rsidRPr="004A0980" w:rsidRDefault="00BD12CC" w:rsidP="00BD12CC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16</w:t>
            </w:r>
          </w:p>
        </w:tc>
      </w:tr>
      <w:tr w:rsidR="00BD12CC" w:rsidRPr="004A0980" w:rsidTr="00BD12CC">
        <w:trPr>
          <w:trHeight w:val="300"/>
        </w:trPr>
        <w:tc>
          <w:tcPr>
            <w:tcW w:w="93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12CC" w:rsidRPr="004A0980" w:rsidRDefault="00BD12CC" w:rsidP="00BD12CC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Mónica Aguilar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12CC" w:rsidRPr="002F26A1" w:rsidRDefault="00BD12CC" w:rsidP="00BD12CC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12CC" w:rsidRPr="004A0980" w:rsidRDefault="00BD12CC" w:rsidP="00BD12CC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12CC" w:rsidRPr="004A0980" w:rsidRDefault="00BD12CC" w:rsidP="00BD12CC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12CC" w:rsidRPr="004A0980" w:rsidRDefault="00BD12CC" w:rsidP="00BD12CC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12CC" w:rsidRPr="004A0980" w:rsidRDefault="00BD12CC" w:rsidP="00BD12CC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22</w:t>
            </w:r>
          </w:p>
        </w:tc>
        <w:tc>
          <w:tcPr>
            <w:tcW w:w="5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12CC" w:rsidRPr="004A0980" w:rsidRDefault="00BD12CC" w:rsidP="00BD12CC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12CC" w:rsidRPr="004A0980" w:rsidRDefault="00BD12CC" w:rsidP="00BD12CC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22</w:t>
            </w:r>
          </w:p>
        </w:tc>
      </w:tr>
      <w:tr w:rsidR="00BD12CC" w:rsidRPr="004A0980" w:rsidTr="00BD12CC">
        <w:trPr>
          <w:trHeight w:val="510"/>
        </w:trPr>
        <w:tc>
          <w:tcPr>
            <w:tcW w:w="93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D12CC" w:rsidRPr="004A0980" w:rsidRDefault="00BD12CC" w:rsidP="00BD12CC">
            <w:pPr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  <w:t>Total general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D12CC" w:rsidRPr="002F26A1" w:rsidRDefault="00BD12CC" w:rsidP="00BD12CC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D12CC" w:rsidRPr="004A0980" w:rsidRDefault="00BD12CC" w:rsidP="00BD12CC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12CC" w:rsidRPr="004A0980" w:rsidRDefault="00BD12CC" w:rsidP="00BD12CC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17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12CC" w:rsidRPr="004A0980" w:rsidRDefault="00BD12CC" w:rsidP="00BD12CC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12CC" w:rsidRPr="004A0980" w:rsidRDefault="00BD12CC" w:rsidP="00BD12CC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22</w:t>
            </w:r>
          </w:p>
        </w:tc>
        <w:tc>
          <w:tcPr>
            <w:tcW w:w="5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12CC" w:rsidRPr="004A0980" w:rsidRDefault="00BD12CC" w:rsidP="00BD12CC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33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12CC" w:rsidRPr="004A0980" w:rsidRDefault="00BD12CC" w:rsidP="00BD12CC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74</w:t>
            </w:r>
          </w:p>
        </w:tc>
      </w:tr>
    </w:tbl>
    <w:p w:rsidR="00480641" w:rsidRPr="004A0980" w:rsidRDefault="00480641" w:rsidP="00855A1B">
      <w:pPr>
        <w:rPr>
          <w:rFonts w:ascii="Arial" w:eastAsia="Times New Roman" w:hAnsi="Arial" w:cs="Arial"/>
          <w:b/>
          <w:sz w:val="20"/>
          <w:szCs w:val="20"/>
          <w:lang w:val="es-CO" w:eastAsia="es-CO"/>
        </w:rPr>
      </w:pPr>
    </w:p>
    <w:p w:rsidR="00F9068D" w:rsidRPr="002F26A1" w:rsidRDefault="00F9068D" w:rsidP="00855A1B">
      <w:pPr>
        <w:rPr>
          <w:rFonts w:ascii="Arial" w:eastAsia="Times New Roman" w:hAnsi="Arial" w:cs="Arial"/>
          <w:b/>
          <w:sz w:val="20"/>
          <w:szCs w:val="20"/>
          <w:lang w:val="es-CO" w:eastAsia="es-CO"/>
        </w:rPr>
      </w:pPr>
    </w:p>
    <w:p w:rsidR="00F9068D" w:rsidRPr="004A0980" w:rsidRDefault="00F9068D" w:rsidP="00F9068D">
      <w:pPr>
        <w:pStyle w:val="Epgrafe"/>
        <w:spacing w:after="0"/>
        <w:jc w:val="center"/>
        <w:rPr>
          <w:rFonts w:ascii="Arial" w:eastAsia="Times New Roman" w:hAnsi="Arial" w:cs="Arial"/>
          <w:b w:val="0"/>
          <w:sz w:val="20"/>
          <w:szCs w:val="20"/>
          <w:lang w:val="es-CO" w:eastAsia="es-CO"/>
        </w:rPr>
      </w:pPr>
      <w:bookmarkStart w:id="22" w:name="_Toc386093480"/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 xml:space="preserve">Tabla 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begin"/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instrText xml:space="preserve"> SEQ Tabla \* ARABIC </w:instrTex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separate"/>
      </w:r>
      <w:r w:rsidR="00B24B8F">
        <w:rPr>
          <w:rFonts w:ascii="Arial" w:eastAsia="Times New Roman" w:hAnsi="Arial" w:cs="Times New Roman"/>
          <w:bCs w:val="0"/>
          <w:i/>
          <w:noProof/>
          <w:color w:val="auto"/>
          <w:sz w:val="20"/>
          <w:szCs w:val="20"/>
          <w:lang w:val="es-CO" w:eastAsia="es-ES"/>
        </w:rPr>
        <w:t>6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end"/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>. Horas ejecutadas por fase y recurso humano Sprin</w:t>
      </w:r>
      <w:r w:rsidR="002C19D4"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>t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 xml:space="preserve"> 1 PEC</w:t>
      </w:r>
      <w:bookmarkEnd w:id="22"/>
    </w:p>
    <w:tbl>
      <w:tblPr>
        <w:tblW w:w="4854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36"/>
        <w:gridCol w:w="995"/>
        <w:gridCol w:w="994"/>
        <w:gridCol w:w="1133"/>
        <w:gridCol w:w="990"/>
        <w:gridCol w:w="990"/>
        <w:gridCol w:w="990"/>
        <w:gridCol w:w="990"/>
      </w:tblGrid>
      <w:tr w:rsidR="00F9068D" w:rsidRPr="004A0980" w:rsidTr="00F9068D">
        <w:trPr>
          <w:trHeight w:val="300"/>
          <w:tblHeader/>
        </w:trPr>
        <w:tc>
          <w:tcPr>
            <w:tcW w:w="9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F9068D" w:rsidRPr="004E2BD7" w:rsidRDefault="00F9068D" w:rsidP="00F9068D">
            <w:pPr>
              <w:jc w:val="center"/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4E2BD7"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NOMBRE DEL RECURSO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F9068D" w:rsidRPr="004E2BD7" w:rsidRDefault="00F9068D" w:rsidP="00F9068D">
            <w:pPr>
              <w:jc w:val="center"/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4E2BD7"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1-Análisis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F9068D" w:rsidRPr="004E2BD7" w:rsidRDefault="00F9068D" w:rsidP="00F9068D">
            <w:pPr>
              <w:jc w:val="center"/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4E2BD7"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2-Diseño</w:t>
            </w:r>
          </w:p>
        </w:tc>
        <w:tc>
          <w:tcPr>
            <w:tcW w:w="6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F9068D" w:rsidRPr="004E2BD7" w:rsidRDefault="00F9068D" w:rsidP="00F9068D">
            <w:pPr>
              <w:jc w:val="center"/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4E2BD7"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3-Desarrollo</w:t>
            </w:r>
          </w:p>
        </w:tc>
        <w:tc>
          <w:tcPr>
            <w:tcW w:w="5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F9068D" w:rsidRPr="004E2BD7" w:rsidRDefault="00F9068D" w:rsidP="00F9068D">
            <w:pPr>
              <w:jc w:val="center"/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4E2BD7"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4-Pruebas</w:t>
            </w:r>
          </w:p>
        </w:tc>
        <w:tc>
          <w:tcPr>
            <w:tcW w:w="5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F9068D" w:rsidRPr="004E2BD7" w:rsidRDefault="00F9068D" w:rsidP="00F9068D">
            <w:pPr>
              <w:jc w:val="center"/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4E2BD7"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5-Documentación</w:t>
            </w:r>
          </w:p>
        </w:tc>
        <w:tc>
          <w:tcPr>
            <w:tcW w:w="5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F9068D" w:rsidRPr="004E2BD7" w:rsidRDefault="00F9068D" w:rsidP="00F9068D">
            <w:pPr>
              <w:jc w:val="center"/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4E2BD7"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6-Administrativas</w:t>
            </w:r>
          </w:p>
        </w:tc>
        <w:tc>
          <w:tcPr>
            <w:tcW w:w="5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F9068D" w:rsidRPr="004E2BD7" w:rsidRDefault="00F9068D" w:rsidP="00F9068D">
            <w:pPr>
              <w:jc w:val="center"/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4E2BD7"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Total general</w:t>
            </w:r>
          </w:p>
        </w:tc>
      </w:tr>
      <w:tr w:rsidR="00F9068D" w:rsidRPr="004A0980" w:rsidTr="00F9068D">
        <w:trPr>
          <w:trHeight w:val="300"/>
        </w:trPr>
        <w:tc>
          <w:tcPr>
            <w:tcW w:w="93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Cristina Cortes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2F26A1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5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5</w:t>
            </w:r>
          </w:p>
        </w:tc>
      </w:tr>
      <w:tr w:rsidR="00F9068D" w:rsidRPr="004A0980" w:rsidTr="00F9068D">
        <w:trPr>
          <w:trHeight w:val="300"/>
        </w:trPr>
        <w:tc>
          <w:tcPr>
            <w:tcW w:w="93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proofErr w:type="spellStart"/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Ihonahan</w:t>
            </w:r>
            <w:proofErr w:type="spellEnd"/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 xml:space="preserve"> Buitrago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2F26A1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3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3</w:t>
            </w:r>
          </w:p>
        </w:tc>
      </w:tr>
      <w:tr w:rsidR="00F9068D" w:rsidRPr="004A0980" w:rsidTr="00F9068D">
        <w:trPr>
          <w:trHeight w:val="300"/>
        </w:trPr>
        <w:tc>
          <w:tcPr>
            <w:tcW w:w="93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Miguel Castiblanco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2F26A1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5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5</w:t>
            </w:r>
          </w:p>
        </w:tc>
      </w:tr>
      <w:tr w:rsidR="00F9068D" w:rsidRPr="004A0980" w:rsidTr="00F9068D">
        <w:trPr>
          <w:trHeight w:val="300"/>
        </w:trPr>
        <w:tc>
          <w:tcPr>
            <w:tcW w:w="93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Mónica Aguilar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2F26A1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6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6</w:t>
            </w:r>
          </w:p>
        </w:tc>
      </w:tr>
      <w:tr w:rsidR="00F9068D" w:rsidRPr="004A0980" w:rsidTr="00F9068D">
        <w:trPr>
          <w:trHeight w:val="300"/>
        </w:trPr>
        <w:tc>
          <w:tcPr>
            <w:tcW w:w="93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Nelson Fabián Arévalo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2F26A1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3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3</w:t>
            </w:r>
          </w:p>
        </w:tc>
      </w:tr>
      <w:tr w:rsidR="00F9068D" w:rsidRPr="004A0980" w:rsidTr="00F9068D">
        <w:trPr>
          <w:trHeight w:val="300"/>
        </w:trPr>
        <w:tc>
          <w:tcPr>
            <w:tcW w:w="93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2F26A1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Oscar Va</w:t>
            </w:r>
            <w:r w:rsidRPr="002F26A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lderrama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5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5</w:t>
            </w:r>
          </w:p>
        </w:tc>
      </w:tr>
      <w:tr w:rsidR="00F9068D" w:rsidRPr="004A0980" w:rsidTr="00F9068D">
        <w:trPr>
          <w:trHeight w:val="510"/>
        </w:trPr>
        <w:tc>
          <w:tcPr>
            <w:tcW w:w="93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  <w:t>Total general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68D" w:rsidRPr="002F26A1" w:rsidRDefault="00F9068D" w:rsidP="00F9068D">
            <w:pPr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68D" w:rsidRPr="004A0980" w:rsidRDefault="00F9068D" w:rsidP="00F9068D">
            <w:pPr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  <w:t>27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68D" w:rsidRPr="004A0980" w:rsidRDefault="00F9068D" w:rsidP="00F9068D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  <w:t>27</w:t>
            </w:r>
          </w:p>
        </w:tc>
      </w:tr>
    </w:tbl>
    <w:p w:rsidR="00F9068D" w:rsidRPr="004A0980" w:rsidRDefault="00F9068D" w:rsidP="00855A1B">
      <w:pPr>
        <w:rPr>
          <w:rFonts w:ascii="Arial" w:eastAsia="Times New Roman" w:hAnsi="Arial" w:cs="Arial"/>
          <w:b/>
          <w:sz w:val="20"/>
          <w:szCs w:val="20"/>
          <w:lang w:val="es-CO" w:eastAsia="es-CO"/>
        </w:rPr>
      </w:pPr>
    </w:p>
    <w:p w:rsidR="00480641" w:rsidRPr="002F26A1" w:rsidRDefault="00480641" w:rsidP="00855A1B">
      <w:pPr>
        <w:rPr>
          <w:rFonts w:ascii="Arial" w:eastAsia="Times New Roman" w:hAnsi="Arial" w:cs="Arial"/>
          <w:b/>
          <w:sz w:val="20"/>
          <w:szCs w:val="20"/>
          <w:lang w:val="es-CO" w:eastAsia="es-CO"/>
        </w:rPr>
      </w:pPr>
    </w:p>
    <w:p w:rsidR="00551674" w:rsidRPr="004E2BD7" w:rsidRDefault="0056642F" w:rsidP="00DE750E">
      <w:pPr>
        <w:rPr>
          <w:rFonts w:ascii="Arial" w:hAnsi="Arial" w:cs="Arial"/>
          <w:sz w:val="24"/>
          <w:szCs w:val="24"/>
          <w:lang w:val="es-CO"/>
        </w:rPr>
      </w:pPr>
      <w:r w:rsidRPr="004E2BD7">
        <w:rPr>
          <w:rFonts w:ascii="Arial" w:hAnsi="Arial" w:cs="Arial"/>
          <w:sz w:val="24"/>
          <w:szCs w:val="24"/>
          <w:lang w:val="es-CO"/>
        </w:rPr>
        <w:t xml:space="preserve">Como parte de las actividades de seguimiento y </w:t>
      </w:r>
      <w:r w:rsidRPr="004A0980">
        <w:rPr>
          <w:rFonts w:ascii="Arial" w:eastAsia="Times New Roman" w:hAnsi="Arial" w:cs="Arial"/>
          <w:sz w:val="24"/>
          <w:szCs w:val="24"/>
          <w:lang w:val="es-CO" w:eastAsia="es-CO"/>
        </w:rPr>
        <w:t>control</w:t>
      </w:r>
      <w:r w:rsidRPr="004E2BD7">
        <w:rPr>
          <w:rFonts w:ascii="Arial" w:hAnsi="Arial" w:cs="Arial"/>
          <w:sz w:val="24"/>
          <w:szCs w:val="24"/>
          <w:lang w:val="es-CO"/>
        </w:rPr>
        <w:t xml:space="preserve"> se relacionan las actas de trabajo y seguimiento semanal realizadas</w:t>
      </w:r>
      <w:r w:rsidR="00364539" w:rsidRPr="004E2BD7">
        <w:rPr>
          <w:rFonts w:ascii="Arial" w:hAnsi="Arial" w:cs="Arial"/>
          <w:sz w:val="24"/>
          <w:szCs w:val="24"/>
          <w:lang w:val="es-CO"/>
        </w:rPr>
        <w:t xml:space="preserve"> en el periodo del presente informe</w:t>
      </w:r>
      <w:r w:rsidRPr="004E2BD7">
        <w:rPr>
          <w:rFonts w:ascii="Arial" w:hAnsi="Arial" w:cs="Arial"/>
          <w:sz w:val="24"/>
          <w:szCs w:val="24"/>
          <w:lang w:val="es-CO"/>
        </w:rPr>
        <w:t>.</w:t>
      </w:r>
    </w:p>
    <w:p w:rsidR="002316D8" w:rsidRPr="004E2BD7" w:rsidRDefault="002316D8" w:rsidP="00551674">
      <w:pPr>
        <w:pStyle w:val="GELParrafo"/>
        <w:rPr>
          <w:lang w:val="es-CO"/>
        </w:rPr>
      </w:pPr>
    </w:p>
    <w:p w:rsidR="0056642F" w:rsidRPr="004E2BD7" w:rsidRDefault="0056642F" w:rsidP="0056642F">
      <w:pPr>
        <w:pStyle w:val="Epgrafe"/>
        <w:spacing w:after="0"/>
        <w:jc w:val="center"/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</w:pPr>
      <w:bookmarkStart w:id="23" w:name="_Toc386093481"/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 xml:space="preserve">Tabla 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begin"/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instrText xml:space="preserve"> SEQ Tabla \* ARABIC </w:instrTex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separate"/>
      </w:r>
      <w:r w:rsidR="00B24B8F">
        <w:rPr>
          <w:rFonts w:ascii="Arial" w:eastAsia="Times New Roman" w:hAnsi="Arial" w:cs="Times New Roman"/>
          <w:bCs w:val="0"/>
          <w:i/>
          <w:noProof/>
          <w:color w:val="auto"/>
          <w:sz w:val="20"/>
          <w:szCs w:val="20"/>
          <w:lang w:val="es-CO" w:eastAsia="es-ES"/>
        </w:rPr>
        <w:t>7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end"/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>. Relación de actas</w:t>
      </w:r>
      <w:bookmarkEnd w:id="23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275"/>
        <w:gridCol w:w="3325"/>
      </w:tblGrid>
      <w:tr w:rsidR="006F58D3" w:rsidRPr="004A0980" w:rsidTr="00793F40">
        <w:trPr>
          <w:trHeight w:val="402"/>
          <w:tblHeader/>
          <w:jc w:val="center"/>
        </w:trPr>
        <w:tc>
          <w:tcPr>
            <w:tcW w:w="3275" w:type="dxa"/>
            <w:shd w:val="clear" w:color="auto" w:fill="BFBFBF" w:themeFill="background1" w:themeFillShade="BF"/>
            <w:vAlign w:val="center"/>
          </w:tcPr>
          <w:p w:rsidR="006F58D3" w:rsidRPr="004E2BD7" w:rsidRDefault="006F58D3" w:rsidP="00D61678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b/>
                <w:sz w:val="20"/>
                <w:szCs w:val="20"/>
                <w:lang w:val="es-CO"/>
              </w:rPr>
              <w:t>TIPO</w:t>
            </w:r>
          </w:p>
        </w:tc>
        <w:tc>
          <w:tcPr>
            <w:tcW w:w="3325" w:type="dxa"/>
            <w:shd w:val="clear" w:color="auto" w:fill="BFBFBF" w:themeFill="background1" w:themeFillShade="BF"/>
            <w:vAlign w:val="center"/>
          </w:tcPr>
          <w:p w:rsidR="006F58D3" w:rsidRPr="004E2BD7" w:rsidRDefault="00EF57F5" w:rsidP="004C72A7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b/>
                <w:sz w:val="20"/>
                <w:szCs w:val="20"/>
                <w:lang w:val="es-CO"/>
              </w:rPr>
              <w:t>NOMBRE</w:t>
            </w:r>
            <w:r w:rsidR="006F58D3" w:rsidRPr="004E2BD7">
              <w:rPr>
                <w:rFonts w:ascii="Arial" w:hAnsi="Arial" w:cs="Arial"/>
                <w:b/>
                <w:sz w:val="20"/>
                <w:szCs w:val="20"/>
                <w:lang w:val="es-CO"/>
              </w:rPr>
              <w:t xml:space="preserve"> DEL ACTA</w:t>
            </w:r>
          </w:p>
        </w:tc>
      </w:tr>
      <w:tr w:rsidR="000A4EFC" w:rsidRPr="004A0980" w:rsidTr="0070720C">
        <w:trPr>
          <w:trHeight w:val="563"/>
          <w:jc w:val="center"/>
        </w:trPr>
        <w:tc>
          <w:tcPr>
            <w:tcW w:w="3275" w:type="dxa"/>
            <w:vAlign w:val="center"/>
          </w:tcPr>
          <w:p w:rsidR="000A4EFC" w:rsidRPr="004E2BD7" w:rsidRDefault="000A4EFC" w:rsidP="00A94790">
            <w:pPr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Reunión de Seguimiento</w:t>
            </w:r>
          </w:p>
          <w:p w:rsidR="000A4EFC" w:rsidRPr="004E2BD7" w:rsidRDefault="000A4EFC" w:rsidP="00A94790">
            <w:pPr>
              <w:rPr>
                <w:rFonts w:ascii="Arial" w:hAnsi="Arial" w:cs="Arial"/>
                <w:sz w:val="20"/>
                <w:szCs w:val="20"/>
                <w:lang w:val="es-CO"/>
              </w:rPr>
            </w:pPr>
          </w:p>
        </w:tc>
        <w:tc>
          <w:tcPr>
            <w:tcW w:w="3325" w:type="dxa"/>
          </w:tcPr>
          <w:p w:rsidR="000A4EFC" w:rsidRPr="004E2BD7" w:rsidRDefault="00D41488">
            <w:pPr>
              <w:rPr>
                <w:rFonts w:ascii="Arial" w:hAnsi="Arial" w:cs="Arial"/>
                <w:color w:val="000000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color w:val="000000"/>
                <w:sz w:val="20"/>
                <w:szCs w:val="20"/>
                <w:lang w:val="es-CO"/>
              </w:rPr>
              <w:t>GLFS2-SM4-ACT-1730-20140326-ReunionComiteSeguimiento</w:t>
            </w:r>
          </w:p>
        </w:tc>
      </w:tr>
      <w:tr w:rsidR="000A4EFC" w:rsidRPr="004A0980" w:rsidTr="0070720C">
        <w:trPr>
          <w:trHeight w:val="563"/>
          <w:jc w:val="center"/>
        </w:trPr>
        <w:tc>
          <w:tcPr>
            <w:tcW w:w="3275" w:type="dxa"/>
            <w:vAlign w:val="center"/>
          </w:tcPr>
          <w:p w:rsidR="000A4EFC" w:rsidRPr="004E2BD7" w:rsidRDefault="000A4EFC" w:rsidP="00CB4D84">
            <w:pPr>
              <w:rPr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Reunión de Seguimiento</w:t>
            </w:r>
          </w:p>
        </w:tc>
        <w:tc>
          <w:tcPr>
            <w:tcW w:w="3325" w:type="dxa"/>
          </w:tcPr>
          <w:p w:rsidR="000A4EFC" w:rsidRPr="004E2BD7" w:rsidRDefault="00D41488">
            <w:pPr>
              <w:rPr>
                <w:rFonts w:ascii="Arial" w:hAnsi="Arial" w:cs="Arial"/>
                <w:color w:val="000000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color w:val="000000"/>
                <w:sz w:val="20"/>
                <w:szCs w:val="20"/>
                <w:lang w:val="es-CO"/>
              </w:rPr>
              <w:t>GLFS2-SM4-ACT-1713-20140318-ReunionComiteSeguimiento</w:t>
            </w:r>
          </w:p>
        </w:tc>
      </w:tr>
      <w:tr w:rsidR="000A4EFC" w:rsidRPr="004A0980" w:rsidTr="0070720C">
        <w:trPr>
          <w:trHeight w:val="563"/>
          <w:jc w:val="center"/>
        </w:trPr>
        <w:tc>
          <w:tcPr>
            <w:tcW w:w="3275" w:type="dxa"/>
            <w:vAlign w:val="center"/>
          </w:tcPr>
          <w:p w:rsidR="000A4EFC" w:rsidRPr="004E2BD7" w:rsidRDefault="000A4EFC" w:rsidP="00CB4D84">
            <w:pPr>
              <w:rPr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Reunión de Seguimiento</w:t>
            </w:r>
          </w:p>
        </w:tc>
        <w:tc>
          <w:tcPr>
            <w:tcW w:w="3325" w:type="dxa"/>
          </w:tcPr>
          <w:p w:rsidR="000A4EFC" w:rsidRPr="004E2BD7" w:rsidRDefault="00D41488">
            <w:pPr>
              <w:rPr>
                <w:rFonts w:ascii="Arial" w:hAnsi="Arial" w:cs="Arial"/>
                <w:color w:val="000000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color w:val="000000"/>
                <w:sz w:val="20"/>
                <w:szCs w:val="20"/>
                <w:lang w:val="es-CO"/>
              </w:rPr>
              <w:t>GLFS2-SM4-ACT-1695-20140311-ReunionComiteSeguimientoSM4</w:t>
            </w:r>
          </w:p>
        </w:tc>
      </w:tr>
      <w:tr w:rsidR="000A4EFC" w:rsidRPr="004A0980" w:rsidTr="0070720C">
        <w:trPr>
          <w:trHeight w:val="563"/>
          <w:jc w:val="center"/>
        </w:trPr>
        <w:tc>
          <w:tcPr>
            <w:tcW w:w="3275" w:type="dxa"/>
            <w:vAlign w:val="center"/>
          </w:tcPr>
          <w:p w:rsidR="000A4EFC" w:rsidRPr="004E2BD7" w:rsidRDefault="000A4EFC" w:rsidP="00CB4D84">
            <w:pPr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Reunión de Seguimiento</w:t>
            </w:r>
          </w:p>
        </w:tc>
        <w:tc>
          <w:tcPr>
            <w:tcW w:w="3325" w:type="dxa"/>
          </w:tcPr>
          <w:p w:rsidR="000A4EFC" w:rsidRPr="004E2BD7" w:rsidRDefault="00D41488">
            <w:pPr>
              <w:rPr>
                <w:rFonts w:ascii="Arial" w:hAnsi="Arial" w:cs="Arial"/>
                <w:color w:val="000000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color w:val="000000"/>
                <w:sz w:val="20"/>
                <w:szCs w:val="20"/>
                <w:lang w:val="es-CO"/>
              </w:rPr>
              <w:t>GLFS2-SM4-ACT-1687-20140304-ReunionComiteSeguimientoNo 15</w:t>
            </w:r>
          </w:p>
        </w:tc>
      </w:tr>
    </w:tbl>
    <w:p w:rsidR="00D41488" w:rsidRPr="004E2BD7" w:rsidRDefault="00D41488" w:rsidP="00D41488">
      <w:pPr>
        <w:pStyle w:val="GELTtulo2"/>
        <w:ind w:left="357" w:hanging="357"/>
        <w:rPr>
          <w:lang w:val="es-CO"/>
        </w:rPr>
      </w:pPr>
      <w:bookmarkStart w:id="24" w:name="_Toc355706731"/>
      <w:bookmarkStart w:id="25" w:name="_Toc386093545"/>
      <w:r w:rsidRPr="004E2BD7">
        <w:rPr>
          <w:lang w:val="es-CO"/>
        </w:rPr>
        <w:t>CIERRE DE PROYECTO</w:t>
      </w:r>
      <w:bookmarkEnd w:id="24"/>
      <w:bookmarkEnd w:id="25"/>
    </w:p>
    <w:p w:rsidR="00D41488" w:rsidRPr="004E2BD7" w:rsidRDefault="00D41488" w:rsidP="00D41488">
      <w:pPr>
        <w:pStyle w:val="GELParrafo"/>
        <w:rPr>
          <w:lang w:val="es-CO"/>
        </w:rPr>
      </w:pPr>
      <w:r w:rsidRPr="004E2BD7">
        <w:rPr>
          <w:lang w:val="es-CO"/>
        </w:rPr>
        <w:t>A continuación se presenta el resumen de la utilización de recursos, los costos, los hitos de pago y los entregables para efectuar el cierre:</w:t>
      </w:r>
    </w:p>
    <w:p w:rsidR="00D41488" w:rsidRPr="004E2BD7" w:rsidRDefault="00D41488" w:rsidP="00D41488">
      <w:pPr>
        <w:pStyle w:val="GELParrafo"/>
        <w:rPr>
          <w:lang w:val="es-CO"/>
        </w:rPr>
      </w:pPr>
    </w:p>
    <w:p w:rsidR="00D41488" w:rsidRPr="004E2BD7" w:rsidRDefault="00D41488" w:rsidP="00D41488">
      <w:pPr>
        <w:pStyle w:val="Epgrafe"/>
        <w:spacing w:after="0"/>
        <w:jc w:val="center"/>
        <w:rPr>
          <w:lang w:val="es-CO"/>
        </w:rPr>
      </w:pPr>
      <w:bookmarkStart w:id="26" w:name="_Toc341267490"/>
      <w:bookmarkStart w:id="27" w:name="_Toc342731622"/>
      <w:bookmarkStart w:id="28" w:name="_Toc386093482"/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 xml:space="preserve">Tabla 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begin"/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instrText xml:space="preserve"> SEQ Tabla \* ARABIC </w:instrTex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separate"/>
      </w:r>
      <w:r w:rsidR="00B24B8F">
        <w:rPr>
          <w:rFonts w:ascii="Arial" w:eastAsia="Times New Roman" w:hAnsi="Arial" w:cs="Times New Roman"/>
          <w:bCs w:val="0"/>
          <w:i/>
          <w:noProof/>
          <w:color w:val="auto"/>
          <w:sz w:val="20"/>
          <w:szCs w:val="20"/>
          <w:lang w:val="es-CO" w:eastAsia="es-ES"/>
        </w:rPr>
        <w:t>8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end"/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>. Horas planeadas y ejecutadas</w:t>
      </w:r>
      <w:bookmarkEnd w:id="26"/>
      <w:bookmarkEnd w:id="27"/>
      <w:r w:rsidR="00133EA9"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 xml:space="preserve"> Elefantes Blancos Móvil</w:t>
      </w:r>
      <w:bookmarkEnd w:id="28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35"/>
        <w:gridCol w:w="1498"/>
        <w:gridCol w:w="1611"/>
        <w:gridCol w:w="1087"/>
        <w:gridCol w:w="2349"/>
      </w:tblGrid>
      <w:tr w:rsidR="00D41488" w:rsidRPr="004A0980" w:rsidTr="00133EA9">
        <w:trPr>
          <w:trHeight w:val="330"/>
          <w:tblHeader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D41488" w:rsidRPr="004A0980" w:rsidRDefault="00D41488" w:rsidP="004C50DC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ROL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D41488" w:rsidRPr="004A0980" w:rsidRDefault="00D41488" w:rsidP="004C50DC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2F26A1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HORAS PLANEADAS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D41488" w:rsidRPr="004A0980" w:rsidRDefault="00D41488" w:rsidP="004C50DC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HORAS EJECUTADAS</w:t>
            </w:r>
          </w:p>
        </w:tc>
        <w:tc>
          <w:tcPr>
            <w:tcW w:w="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D41488" w:rsidRPr="004A0980" w:rsidRDefault="00D41488" w:rsidP="004C50DC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VALOR HORA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D41488" w:rsidRPr="004A0980" w:rsidRDefault="00D41488" w:rsidP="004C50DC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COSTO EJECUTADO</w:t>
            </w:r>
          </w:p>
        </w:tc>
      </w:tr>
      <w:tr w:rsidR="00133EA9" w:rsidRPr="004A0980" w:rsidTr="00133EA9">
        <w:trPr>
          <w:trHeight w:val="405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3EA9" w:rsidRPr="004E2BD7" w:rsidRDefault="00133EA9" w:rsidP="004C50DC">
            <w:pPr>
              <w:rPr>
                <w:rFonts w:ascii="Arial" w:hAnsi="Arial" w:cs="Arial"/>
                <w:color w:val="000000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color w:val="000000"/>
                <w:sz w:val="20"/>
                <w:szCs w:val="20"/>
                <w:lang w:val="es-CO"/>
              </w:rPr>
              <w:t>Líder técnico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3EA9" w:rsidRPr="004E2BD7" w:rsidRDefault="00133EA9" w:rsidP="004C50DC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132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3EA9" w:rsidRPr="004E2BD7" w:rsidRDefault="00133EA9" w:rsidP="004C50DC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132</w:t>
            </w:r>
          </w:p>
        </w:tc>
        <w:tc>
          <w:tcPr>
            <w:tcW w:w="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3EA9" w:rsidRPr="004E2BD7" w:rsidRDefault="00133EA9" w:rsidP="004C50DC">
            <w:pPr>
              <w:jc w:val="right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$ 78.343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3EA9" w:rsidRPr="004E2BD7" w:rsidRDefault="00133EA9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$ 10.341.276</w:t>
            </w:r>
          </w:p>
        </w:tc>
      </w:tr>
      <w:tr w:rsidR="00133EA9" w:rsidRPr="004A0980" w:rsidTr="00133EA9">
        <w:trPr>
          <w:trHeight w:val="405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3EA9" w:rsidRPr="004E2BD7" w:rsidRDefault="00133EA9" w:rsidP="004C50DC">
            <w:pPr>
              <w:rPr>
                <w:rFonts w:ascii="Arial" w:hAnsi="Arial" w:cs="Arial"/>
                <w:color w:val="000000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color w:val="000000"/>
                <w:sz w:val="20"/>
                <w:szCs w:val="20"/>
                <w:lang w:val="es-CO"/>
              </w:rPr>
              <w:t>Experto Documentador junior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3EA9" w:rsidRPr="004E2BD7" w:rsidRDefault="00133EA9" w:rsidP="004C50DC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132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3EA9" w:rsidRPr="004E2BD7" w:rsidRDefault="00133EA9" w:rsidP="004C50DC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132</w:t>
            </w:r>
          </w:p>
        </w:tc>
        <w:tc>
          <w:tcPr>
            <w:tcW w:w="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3EA9" w:rsidRPr="004E2BD7" w:rsidRDefault="00133EA9" w:rsidP="004C50DC">
            <w:pPr>
              <w:jc w:val="right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$ 30.732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3EA9" w:rsidRPr="004E2BD7" w:rsidRDefault="00133EA9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$ 4.056.624</w:t>
            </w:r>
          </w:p>
        </w:tc>
      </w:tr>
      <w:tr w:rsidR="00133EA9" w:rsidRPr="004A0980" w:rsidTr="00133EA9">
        <w:trPr>
          <w:trHeight w:val="405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3EA9" w:rsidRPr="004E2BD7" w:rsidRDefault="00133EA9" w:rsidP="004C50DC">
            <w:pPr>
              <w:rPr>
                <w:rFonts w:ascii="Arial" w:hAnsi="Arial" w:cs="Arial"/>
                <w:color w:val="000000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color w:val="000000"/>
                <w:sz w:val="20"/>
                <w:szCs w:val="20"/>
                <w:lang w:val="es-CO"/>
              </w:rPr>
              <w:t>Arquitecto de software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3EA9" w:rsidRPr="004E2BD7" w:rsidRDefault="00133EA9" w:rsidP="004C50DC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96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3EA9" w:rsidRPr="004E2BD7" w:rsidRDefault="00133EA9" w:rsidP="004C50DC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96</w:t>
            </w:r>
          </w:p>
        </w:tc>
        <w:tc>
          <w:tcPr>
            <w:tcW w:w="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3EA9" w:rsidRPr="004E2BD7" w:rsidRDefault="00133EA9" w:rsidP="004C50DC">
            <w:pPr>
              <w:jc w:val="right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$ 99.620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3EA9" w:rsidRPr="004E2BD7" w:rsidRDefault="00133EA9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$ 9.563.520</w:t>
            </w:r>
          </w:p>
        </w:tc>
      </w:tr>
      <w:tr w:rsidR="00133EA9" w:rsidRPr="004A0980" w:rsidTr="004C50DC">
        <w:trPr>
          <w:trHeight w:val="405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3EA9" w:rsidRPr="004E2BD7" w:rsidRDefault="00133EA9" w:rsidP="004C50DC">
            <w:pPr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 xml:space="preserve">Experto Programador de soluciones móviles 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3EA9" w:rsidRPr="004E2BD7" w:rsidRDefault="00133EA9" w:rsidP="004C50DC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285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3EA9" w:rsidRPr="004E2BD7" w:rsidRDefault="00133EA9" w:rsidP="004C50DC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285</w:t>
            </w:r>
          </w:p>
        </w:tc>
        <w:tc>
          <w:tcPr>
            <w:tcW w:w="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3EA9" w:rsidRPr="004E2BD7" w:rsidRDefault="00133EA9" w:rsidP="004C50DC">
            <w:pPr>
              <w:jc w:val="right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$ 58.348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33EA9" w:rsidRPr="004E2BD7" w:rsidRDefault="00133EA9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$ 16.629.180</w:t>
            </w:r>
          </w:p>
        </w:tc>
      </w:tr>
      <w:tr w:rsidR="00133EA9" w:rsidRPr="004A0980" w:rsidTr="004C50DC">
        <w:trPr>
          <w:trHeight w:val="405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3EA9" w:rsidRPr="004E2BD7" w:rsidRDefault="00133EA9" w:rsidP="004C50DC">
            <w:pPr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 xml:space="preserve">Experto Programador de soluciones móviles 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3EA9" w:rsidRPr="004E2BD7" w:rsidRDefault="00133EA9" w:rsidP="004C50DC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285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3EA9" w:rsidRPr="004E2BD7" w:rsidRDefault="00133EA9" w:rsidP="004C50DC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285</w:t>
            </w:r>
          </w:p>
        </w:tc>
        <w:tc>
          <w:tcPr>
            <w:tcW w:w="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3EA9" w:rsidRPr="004E2BD7" w:rsidRDefault="00133EA9" w:rsidP="004C50DC">
            <w:pPr>
              <w:jc w:val="right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$ 58.348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33EA9" w:rsidRPr="004E2BD7" w:rsidRDefault="00133EA9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$ 16.629.180</w:t>
            </w:r>
          </w:p>
        </w:tc>
      </w:tr>
      <w:tr w:rsidR="00133EA9" w:rsidRPr="004A0980" w:rsidTr="00133EA9">
        <w:trPr>
          <w:trHeight w:val="405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3EA9" w:rsidRPr="004E2BD7" w:rsidRDefault="00133EA9" w:rsidP="004C50DC">
            <w:pPr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Analista Junior de pruebas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3EA9" w:rsidRPr="004E2BD7" w:rsidRDefault="00133EA9" w:rsidP="004C50DC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57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3EA9" w:rsidRPr="004E2BD7" w:rsidRDefault="00133EA9" w:rsidP="004C50DC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57</w:t>
            </w:r>
          </w:p>
        </w:tc>
        <w:tc>
          <w:tcPr>
            <w:tcW w:w="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3EA9" w:rsidRPr="004E2BD7" w:rsidRDefault="00133EA9" w:rsidP="004C50DC">
            <w:pPr>
              <w:jc w:val="right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$ 46.489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3EA9" w:rsidRPr="004E2BD7" w:rsidRDefault="00133EA9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$ 2.649.873</w:t>
            </w:r>
          </w:p>
        </w:tc>
      </w:tr>
      <w:tr w:rsidR="00133EA9" w:rsidRPr="004A0980" w:rsidTr="00133EA9">
        <w:trPr>
          <w:trHeight w:val="405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3EA9" w:rsidRPr="004E2BD7" w:rsidRDefault="00133EA9" w:rsidP="004C50DC">
            <w:pPr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Diseñador gráfico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3EA9" w:rsidRPr="004E2BD7" w:rsidRDefault="00133EA9" w:rsidP="004C50DC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91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3EA9" w:rsidRPr="004E2BD7" w:rsidRDefault="00133EA9" w:rsidP="004C50DC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91</w:t>
            </w:r>
          </w:p>
        </w:tc>
        <w:tc>
          <w:tcPr>
            <w:tcW w:w="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3EA9" w:rsidRPr="004E2BD7" w:rsidRDefault="00133EA9" w:rsidP="004C50DC">
            <w:pPr>
              <w:jc w:val="right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$ 43.833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3EA9" w:rsidRPr="004E2BD7" w:rsidRDefault="00133EA9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$ 3.988.803</w:t>
            </w:r>
          </w:p>
        </w:tc>
      </w:tr>
      <w:tr w:rsidR="00133EA9" w:rsidRPr="004A0980" w:rsidTr="00133EA9">
        <w:trPr>
          <w:trHeight w:val="405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3EA9" w:rsidRPr="002F26A1" w:rsidRDefault="00133EA9" w:rsidP="004C50DC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Total recursos humanos por demanda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3EA9" w:rsidRPr="004A0980" w:rsidRDefault="00133EA9" w:rsidP="004C50DC">
            <w:pPr>
              <w:spacing w:after="160" w:line="240" w:lineRule="exact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4E2BD7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CO"/>
              </w:rPr>
              <w:t>1078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3EA9" w:rsidRPr="004A0980" w:rsidRDefault="00133EA9" w:rsidP="004C50DC">
            <w:pPr>
              <w:spacing w:after="160" w:line="240" w:lineRule="exact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4E2BD7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CO"/>
              </w:rPr>
              <w:t>1078</w:t>
            </w:r>
          </w:p>
        </w:tc>
        <w:tc>
          <w:tcPr>
            <w:tcW w:w="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33EA9" w:rsidRPr="002F26A1" w:rsidRDefault="00133EA9" w:rsidP="004C50DC">
            <w:pPr>
              <w:spacing w:after="160" w:line="240" w:lineRule="exact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hAnsi="Arial" w:cs="Arial"/>
                <w:color w:val="000000"/>
                <w:sz w:val="20"/>
                <w:szCs w:val="20"/>
                <w:lang w:val="es-CO" w:eastAsia="es-CO"/>
              </w:rPr>
              <w:t>--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33EA9" w:rsidRPr="004A0980" w:rsidRDefault="00133EA9" w:rsidP="00F9068D">
            <w:pPr>
              <w:spacing w:after="160" w:line="240" w:lineRule="exact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4E2BD7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CO"/>
              </w:rPr>
              <w:t>$ 63.858.456</w:t>
            </w:r>
          </w:p>
        </w:tc>
      </w:tr>
    </w:tbl>
    <w:p w:rsidR="007B2344" w:rsidRPr="004E2BD7" w:rsidRDefault="007B2344" w:rsidP="007B2344">
      <w:pPr>
        <w:pStyle w:val="Epgrafe"/>
        <w:spacing w:after="0"/>
        <w:jc w:val="center"/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</w:pPr>
    </w:p>
    <w:p w:rsidR="007B2344" w:rsidRPr="004E2BD7" w:rsidRDefault="007B2344" w:rsidP="007B2344">
      <w:pPr>
        <w:pStyle w:val="Epgrafe"/>
        <w:spacing w:after="0"/>
        <w:jc w:val="center"/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</w:pPr>
    </w:p>
    <w:p w:rsidR="007B2344" w:rsidRPr="004E2BD7" w:rsidRDefault="007B2344" w:rsidP="007B2344">
      <w:pPr>
        <w:pStyle w:val="Epgrafe"/>
        <w:spacing w:after="0"/>
        <w:jc w:val="center"/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</w:pPr>
    </w:p>
    <w:p w:rsidR="00133EA9" w:rsidRPr="004E2BD7" w:rsidRDefault="007B2344" w:rsidP="007B2344">
      <w:pPr>
        <w:pStyle w:val="Epgrafe"/>
        <w:spacing w:after="0"/>
        <w:jc w:val="center"/>
        <w:rPr>
          <w:lang w:val="es-CO"/>
        </w:rPr>
      </w:pPr>
      <w:bookmarkStart w:id="29" w:name="_Toc386093483"/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 xml:space="preserve">Tabla 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begin"/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instrText xml:space="preserve"> SEQ Tabla \* ARABIC </w:instrTex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separate"/>
      </w:r>
      <w:r w:rsidR="00B24B8F">
        <w:rPr>
          <w:rFonts w:ascii="Arial" w:eastAsia="Times New Roman" w:hAnsi="Arial" w:cs="Times New Roman"/>
          <w:bCs w:val="0"/>
          <w:i/>
          <w:noProof/>
          <w:color w:val="auto"/>
          <w:sz w:val="20"/>
          <w:szCs w:val="20"/>
          <w:lang w:val="es-CO" w:eastAsia="es-ES"/>
        </w:rPr>
        <w:t>9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end"/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>. Horas planeadas y ejecutadas</w:t>
      </w:r>
      <w:r w:rsidR="006015A8"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 xml:space="preserve"> 2013 Elefantes Blancos Administrador</w:t>
      </w:r>
      <w:bookmarkEnd w:id="29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35"/>
        <w:gridCol w:w="1498"/>
        <w:gridCol w:w="1611"/>
        <w:gridCol w:w="1087"/>
        <w:gridCol w:w="2349"/>
      </w:tblGrid>
      <w:tr w:rsidR="00133EA9" w:rsidRPr="004A0980" w:rsidTr="004C50DC">
        <w:trPr>
          <w:trHeight w:val="330"/>
          <w:tblHeader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133EA9" w:rsidRPr="004A0980" w:rsidRDefault="00133EA9" w:rsidP="004C50DC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ROL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133EA9" w:rsidRPr="004A0980" w:rsidRDefault="00133EA9" w:rsidP="004C50DC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2F26A1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HORAS</w:t>
            </w:r>
            <w:r w:rsidRPr="004A0980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 xml:space="preserve"> PLANEADAS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133EA9" w:rsidRPr="004A0980" w:rsidRDefault="00133EA9" w:rsidP="004C50DC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HORAS EJECUTADAS</w:t>
            </w:r>
          </w:p>
        </w:tc>
        <w:tc>
          <w:tcPr>
            <w:tcW w:w="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133EA9" w:rsidRPr="004A0980" w:rsidRDefault="00133EA9" w:rsidP="004C50DC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VALOR HORA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133EA9" w:rsidRPr="004A0980" w:rsidRDefault="00133EA9" w:rsidP="004C50DC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COSTO EJECUTADO</w:t>
            </w:r>
          </w:p>
        </w:tc>
      </w:tr>
      <w:tr w:rsidR="006015A8" w:rsidRPr="004A0980" w:rsidTr="004C50DC">
        <w:trPr>
          <w:trHeight w:val="405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4C50DC">
            <w:pPr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Líder técnico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128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128</w:t>
            </w:r>
          </w:p>
        </w:tc>
        <w:tc>
          <w:tcPr>
            <w:tcW w:w="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$ 78.343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$ 10.027.904</w:t>
            </w:r>
          </w:p>
        </w:tc>
      </w:tr>
      <w:tr w:rsidR="006015A8" w:rsidRPr="004A0980" w:rsidTr="004C50DC">
        <w:trPr>
          <w:trHeight w:val="405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4C50DC">
            <w:pPr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Experto Documentador junior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128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128</w:t>
            </w:r>
          </w:p>
        </w:tc>
        <w:tc>
          <w:tcPr>
            <w:tcW w:w="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$ 30.732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$ 3.933.696</w:t>
            </w:r>
          </w:p>
        </w:tc>
      </w:tr>
      <w:tr w:rsidR="006015A8" w:rsidRPr="004A0980" w:rsidTr="004C50DC">
        <w:trPr>
          <w:trHeight w:val="405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4C50DC">
            <w:pPr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Arquitecto de software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128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128</w:t>
            </w:r>
          </w:p>
        </w:tc>
        <w:tc>
          <w:tcPr>
            <w:tcW w:w="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$ 99.620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$ 12.751.360</w:t>
            </w:r>
          </w:p>
        </w:tc>
      </w:tr>
      <w:tr w:rsidR="006015A8" w:rsidRPr="004A0980" w:rsidTr="004C50DC">
        <w:trPr>
          <w:trHeight w:val="405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4C50DC">
            <w:pPr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Analista Sénior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208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208</w:t>
            </w:r>
          </w:p>
        </w:tc>
        <w:tc>
          <w:tcPr>
            <w:tcW w:w="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$ 59.772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$ 12.432.576</w:t>
            </w:r>
          </w:p>
        </w:tc>
      </w:tr>
      <w:tr w:rsidR="006015A8" w:rsidRPr="004A0980" w:rsidTr="004C50DC">
        <w:trPr>
          <w:trHeight w:val="405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4C50DC">
            <w:pPr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Analista Junior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108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108</w:t>
            </w:r>
          </w:p>
        </w:tc>
        <w:tc>
          <w:tcPr>
            <w:tcW w:w="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$ 44.072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$ 4.759.776</w:t>
            </w:r>
          </w:p>
        </w:tc>
      </w:tr>
      <w:tr w:rsidR="006015A8" w:rsidRPr="004A0980" w:rsidTr="004C50DC">
        <w:trPr>
          <w:trHeight w:val="405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4C50DC">
            <w:pPr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Analista junior de pruebas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124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124</w:t>
            </w:r>
          </w:p>
        </w:tc>
        <w:tc>
          <w:tcPr>
            <w:tcW w:w="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$ 59.772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$ 7.411.728</w:t>
            </w:r>
          </w:p>
        </w:tc>
      </w:tr>
      <w:tr w:rsidR="006015A8" w:rsidRPr="004A0980" w:rsidTr="004C50DC">
        <w:trPr>
          <w:trHeight w:val="405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4C50DC">
            <w:pPr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Experto Especificador Junior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80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80</w:t>
            </w:r>
          </w:p>
        </w:tc>
        <w:tc>
          <w:tcPr>
            <w:tcW w:w="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$ 44.072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$ 3.525.760</w:t>
            </w:r>
          </w:p>
        </w:tc>
      </w:tr>
      <w:tr w:rsidR="006015A8" w:rsidRPr="004A0980" w:rsidTr="004C50DC">
        <w:trPr>
          <w:trHeight w:val="405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4C50DC">
            <w:pPr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Diseñador gráfico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100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100</w:t>
            </w:r>
          </w:p>
        </w:tc>
        <w:tc>
          <w:tcPr>
            <w:tcW w:w="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$ 43.833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$ 4.383.300</w:t>
            </w:r>
          </w:p>
        </w:tc>
      </w:tr>
      <w:tr w:rsidR="006015A8" w:rsidRPr="004A0980" w:rsidTr="004C50DC">
        <w:trPr>
          <w:trHeight w:val="405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4C50DC">
            <w:pPr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Experto en seguridad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16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16</w:t>
            </w:r>
          </w:p>
        </w:tc>
        <w:tc>
          <w:tcPr>
            <w:tcW w:w="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$ 92.979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$ 1.487.664</w:t>
            </w:r>
          </w:p>
        </w:tc>
      </w:tr>
      <w:tr w:rsidR="006015A8" w:rsidRPr="004A0980" w:rsidTr="004C50DC">
        <w:trPr>
          <w:trHeight w:val="405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4C50DC">
            <w:pPr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Líder de infraestructura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32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32</w:t>
            </w:r>
          </w:p>
        </w:tc>
        <w:tc>
          <w:tcPr>
            <w:tcW w:w="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$ 89.658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$ 2.869.056</w:t>
            </w:r>
          </w:p>
        </w:tc>
      </w:tr>
      <w:tr w:rsidR="007B2344" w:rsidRPr="004A0980" w:rsidTr="004C50DC">
        <w:trPr>
          <w:trHeight w:val="405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B2344" w:rsidRPr="004A0980" w:rsidRDefault="007B2344" w:rsidP="004C50DC">
            <w:pPr>
              <w:rPr>
                <w:rFonts w:ascii="Arial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hAnsi="Arial" w:cs="Arial"/>
                <w:b/>
                <w:bCs/>
                <w:sz w:val="20"/>
                <w:szCs w:val="20"/>
                <w:lang w:val="es-CO" w:eastAsia="es-CO"/>
              </w:rPr>
              <w:t>Total recursos humanos por demanda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2344" w:rsidRPr="004E2BD7" w:rsidRDefault="006015A8" w:rsidP="006015A8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b/>
                <w:sz w:val="20"/>
                <w:szCs w:val="20"/>
                <w:lang w:val="es-CO"/>
              </w:rPr>
              <w:t>10</w:t>
            </w:r>
            <w:r w:rsidR="007B2344" w:rsidRPr="004E2BD7">
              <w:rPr>
                <w:rFonts w:ascii="Arial" w:hAnsi="Arial" w:cs="Arial"/>
                <w:b/>
                <w:sz w:val="20"/>
                <w:szCs w:val="20"/>
                <w:lang w:val="es-CO"/>
              </w:rPr>
              <w:t>5</w:t>
            </w:r>
            <w:r w:rsidRPr="004E2BD7">
              <w:rPr>
                <w:rFonts w:ascii="Arial" w:hAnsi="Arial" w:cs="Arial"/>
                <w:b/>
                <w:sz w:val="20"/>
                <w:szCs w:val="20"/>
                <w:lang w:val="es-CO"/>
              </w:rPr>
              <w:t>2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B2344" w:rsidRPr="004E2BD7" w:rsidRDefault="006015A8" w:rsidP="006015A8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b/>
                <w:sz w:val="20"/>
                <w:szCs w:val="20"/>
                <w:lang w:val="es-CO"/>
              </w:rPr>
              <w:t>1</w:t>
            </w:r>
            <w:r w:rsidR="007B2344" w:rsidRPr="004E2BD7">
              <w:rPr>
                <w:rFonts w:ascii="Arial" w:hAnsi="Arial" w:cs="Arial"/>
                <w:b/>
                <w:sz w:val="20"/>
                <w:szCs w:val="20"/>
                <w:lang w:val="es-CO"/>
              </w:rPr>
              <w:t>05</w:t>
            </w:r>
            <w:r w:rsidRPr="004E2BD7">
              <w:rPr>
                <w:rFonts w:ascii="Arial" w:hAnsi="Arial" w:cs="Arial"/>
                <w:b/>
                <w:sz w:val="20"/>
                <w:szCs w:val="20"/>
                <w:lang w:val="es-CO"/>
              </w:rPr>
              <w:t>2</w:t>
            </w:r>
          </w:p>
        </w:tc>
        <w:tc>
          <w:tcPr>
            <w:tcW w:w="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B2344" w:rsidRPr="004A0980" w:rsidRDefault="007B2344" w:rsidP="004C50DC">
            <w:pPr>
              <w:spacing w:after="160" w:line="240" w:lineRule="exact"/>
              <w:jc w:val="center"/>
              <w:rPr>
                <w:rFonts w:ascii="Arial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hAnsi="Arial" w:cs="Arial"/>
                <w:sz w:val="20"/>
                <w:szCs w:val="20"/>
                <w:lang w:val="es-CO" w:eastAsia="es-CO"/>
              </w:rPr>
              <w:t>--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B2344" w:rsidRPr="004A0980" w:rsidRDefault="006015A8" w:rsidP="00F9068D">
            <w:pPr>
              <w:spacing w:after="16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4E2BD7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$ 63.582.820</w:t>
            </w:r>
          </w:p>
        </w:tc>
      </w:tr>
    </w:tbl>
    <w:p w:rsidR="004C50DC" w:rsidRPr="004E2BD7" w:rsidRDefault="004C50DC" w:rsidP="006015A8">
      <w:pPr>
        <w:pStyle w:val="Epgrafe"/>
        <w:spacing w:after="0"/>
        <w:jc w:val="center"/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</w:pPr>
    </w:p>
    <w:p w:rsidR="004C50DC" w:rsidRPr="004E2BD7" w:rsidRDefault="004C50DC" w:rsidP="006015A8">
      <w:pPr>
        <w:pStyle w:val="Epgrafe"/>
        <w:spacing w:after="0"/>
        <w:jc w:val="center"/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</w:pPr>
    </w:p>
    <w:p w:rsidR="007B2344" w:rsidRPr="004E2BD7" w:rsidRDefault="006015A8" w:rsidP="006015A8">
      <w:pPr>
        <w:pStyle w:val="Epgrafe"/>
        <w:spacing w:after="0"/>
        <w:jc w:val="center"/>
        <w:rPr>
          <w:lang w:val="es-CO"/>
        </w:rPr>
      </w:pPr>
      <w:bookmarkStart w:id="30" w:name="_Toc386093484"/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 xml:space="preserve">Tabla 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begin"/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instrText xml:space="preserve"> SEQ Tabla \* ARABIC </w:instrTex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separate"/>
      </w:r>
      <w:r w:rsidR="00B24B8F">
        <w:rPr>
          <w:rFonts w:ascii="Arial" w:eastAsia="Times New Roman" w:hAnsi="Arial" w:cs="Times New Roman"/>
          <w:bCs w:val="0"/>
          <w:i/>
          <w:noProof/>
          <w:color w:val="auto"/>
          <w:sz w:val="20"/>
          <w:szCs w:val="20"/>
          <w:lang w:val="es-CO" w:eastAsia="es-ES"/>
        </w:rPr>
        <w:t>10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end"/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>. Horas planeadas y ejecutadas</w:t>
      </w:r>
      <w:r w:rsidR="004C50DC"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 xml:space="preserve"> 2014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 xml:space="preserve"> Elefantes Blancos Administrador</w:t>
      </w:r>
      <w:bookmarkEnd w:id="30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35"/>
        <w:gridCol w:w="1498"/>
        <w:gridCol w:w="1611"/>
        <w:gridCol w:w="1087"/>
        <w:gridCol w:w="2349"/>
      </w:tblGrid>
      <w:tr w:rsidR="007B2344" w:rsidRPr="004A0980" w:rsidTr="006015A8">
        <w:trPr>
          <w:trHeight w:val="330"/>
          <w:tblHeader/>
          <w:jc w:val="center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7B2344" w:rsidRPr="004A0980" w:rsidRDefault="007B2344" w:rsidP="004C50DC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ROL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7B2344" w:rsidRPr="004A0980" w:rsidRDefault="007B2344" w:rsidP="004C50DC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2F26A1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HORAS PLANEADAS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7B2344" w:rsidRPr="004A0980" w:rsidRDefault="007B2344" w:rsidP="004C50DC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HORAS EJECUTADAS</w:t>
            </w:r>
          </w:p>
        </w:tc>
        <w:tc>
          <w:tcPr>
            <w:tcW w:w="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7B2344" w:rsidRPr="004A0980" w:rsidRDefault="007B2344" w:rsidP="004C50DC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VALOR HORA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7B2344" w:rsidRPr="004A0980" w:rsidRDefault="007B2344" w:rsidP="004C50DC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COSTO EJECUTADO</w:t>
            </w:r>
          </w:p>
        </w:tc>
      </w:tr>
      <w:tr w:rsidR="006015A8" w:rsidRPr="004A0980" w:rsidTr="006015A8">
        <w:trPr>
          <w:trHeight w:val="405"/>
          <w:jc w:val="center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4C50DC">
            <w:pPr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Líder técnico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134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134</w:t>
            </w:r>
          </w:p>
        </w:tc>
        <w:tc>
          <w:tcPr>
            <w:tcW w:w="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$ 79.863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$ 10.701.642</w:t>
            </w:r>
          </w:p>
        </w:tc>
      </w:tr>
      <w:tr w:rsidR="006015A8" w:rsidRPr="004A0980" w:rsidTr="006015A8">
        <w:trPr>
          <w:trHeight w:val="405"/>
          <w:jc w:val="center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4C50DC">
            <w:pPr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Experto Documentador junior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126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126</w:t>
            </w:r>
          </w:p>
        </w:tc>
        <w:tc>
          <w:tcPr>
            <w:tcW w:w="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$ 31.328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$ 3.947.328</w:t>
            </w:r>
          </w:p>
        </w:tc>
      </w:tr>
      <w:tr w:rsidR="006015A8" w:rsidRPr="004A0980" w:rsidTr="006015A8">
        <w:trPr>
          <w:trHeight w:val="405"/>
          <w:jc w:val="center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4C50DC">
            <w:pPr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Arquitecto de software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108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108</w:t>
            </w:r>
          </w:p>
        </w:tc>
        <w:tc>
          <w:tcPr>
            <w:tcW w:w="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$ 101.553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$ 10.967.724</w:t>
            </w:r>
          </w:p>
        </w:tc>
      </w:tr>
      <w:tr w:rsidR="006015A8" w:rsidRPr="004A0980" w:rsidTr="006015A8">
        <w:trPr>
          <w:trHeight w:val="405"/>
          <w:jc w:val="center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4C50DC">
            <w:pPr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Analista Sénior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196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196</w:t>
            </w:r>
          </w:p>
        </w:tc>
        <w:tc>
          <w:tcPr>
            <w:tcW w:w="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$ 60.932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$ 11.942.672</w:t>
            </w:r>
          </w:p>
        </w:tc>
      </w:tr>
      <w:tr w:rsidR="006015A8" w:rsidRPr="004A0980" w:rsidTr="006015A8">
        <w:trPr>
          <w:trHeight w:val="405"/>
          <w:jc w:val="center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4C50DC">
            <w:pPr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Analista Junior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171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171</w:t>
            </w:r>
          </w:p>
        </w:tc>
        <w:tc>
          <w:tcPr>
            <w:tcW w:w="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$ 44.927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$ 7.682.517</w:t>
            </w:r>
          </w:p>
        </w:tc>
      </w:tr>
      <w:tr w:rsidR="006015A8" w:rsidRPr="004A0980" w:rsidTr="006015A8">
        <w:trPr>
          <w:trHeight w:val="405"/>
          <w:jc w:val="center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4C50DC">
            <w:pPr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Analista junior de pruebas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140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140</w:t>
            </w:r>
          </w:p>
        </w:tc>
        <w:tc>
          <w:tcPr>
            <w:tcW w:w="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$ 60.932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$ 8.530.480</w:t>
            </w:r>
          </w:p>
        </w:tc>
      </w:tr>
      <w:tr w:rsidR="006015A8" w:rsidRPr="004A0980" w:rsidTr="006015A8">
        <w:trPr>
          <w:trHeight w:val="405"/>
          <w:jc w:val="center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4C50DC">
            <w:pPr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Experto Especificador Junior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20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20</w:t>
            </w:r>
          </w:p>
        </w:tc>
        <w:tc>
          <w:tcPr>
            <w:tcW w:w="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$ 44.927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$ 898.540</w:t>
            </w:r>
          </w:p>
        </w:tc>
      </w:tr>
      <w:tr w:rsidR="006015A8" w:rsidRPr="004A0980" w:rsidTr="006015A8">
        <w:trPr>
          <w:trHeight w:val="405"/>
          <w:jc w:val="center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4C50DC">
            <w:pPr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Diseñador gráfico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40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40</w:t>
            </w:r>
          </w:p>
        </w:tc>
        <w:tc>
          <w:tcPr>
            <w:tcW w:w="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$ 44.683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$ 1.787.320</w:t>
            </w:r>
          </w:p>
        </w:tc>
      </w:tr>
      <w:tr w:rsidR="006015A8" w:rsidRPr="004A0980" w:rsidTr="006015A8">
        <w:trPr>
          <w:trHeight w:val="405"/>
          <w:jc w:val="center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4C50DC">
            <w:pPr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Experto en seguridad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32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32</w:t>
            </w:r>
          </w:p>
        </w:tc>
        <w:tc>
          <w:tcPr>
            <w:tcW w:w="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$ 94.783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$ 3.033.056</w:t>
            </w:r>
          </w:p>
        </w:tc>
      </w:tr>
      <w:tr w:rsidR="006015A8" w:rsidRPr="004A0980" w:rsidTr="006015A8">
        <w:trPr>
          <w:trHeight w:val="405"/>
          <w:jc w:val="center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4C50DC">
            <w:pPr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Líder de infraestructura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32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32</w:t>
            </w:r>
          </w:p>
        </w:tc>
        <w:tc>
          <w:tcPr>
            <w:tcW w:w="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6015A8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$ 91.397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E2BD7" w:rsidRDefault="006015A8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$ 2.924.704</w:t>
            </w:r>
          </w:p>
        </w:tc>
      </w:tr>
      <w:tr w:rsidR="006015A8" w:rsidRPr="004A0980" w:rsidTr="006015A8">
        <w:trPr>
          <w:trHeight w:val="405"/>
          <w:jc w:val="center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A0980" w:rsidRDefault="006015A8" w:rsidP="004C50DC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Total</w:t>
            </w:r>
            <w:r w:rsidRPr="002F26A1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 xml:space="preserve"> recursos humanos por demanda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15A8" w:rsidRPr="004A0980" w:rsidRDefault="006015A8" w:rsidP="004C50DC">
            <w:pPr>
              <w:spacing w:after="160" w:line="240" w:lineRule="exact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4E2BD7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999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15A8" w:rsidRPr="004A0980" w:rsidRDefault="00BC2F60" w:rsidP="004C50DC">
            <w:pPr>
              <w:spacing w:after="160" w:line="240" w:lineRule="exact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4E2BD7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999</w:t>
            </w:r>
          </w:p>
        </w:tc>
        <w:tc>
          <w:tcPr>
            <w:tcW w:w="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15A8" w:rsidRPr="002F26A1" w:rsidRDefault="006015A8" w:rsidP="004C50DC">
            <w:pPr>
              <w:spacing w:after="160" w:line="240" w:lineRule="exact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hAnsi="Arial" w:cs="Arial"/>
                <w:color w:val="000000"/>
                <w:sz w:val="20"/>
                <w:szCs w:val="20"/>
                <w:lang w:val="es-CO" w:eastAsia="es-CO"/>
              </w:rPr>
              <w:t>--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15A8" w:rsidRPr="004A0980" w:rsidRDefault="006015A8" w:rsidP="00F9068D">
            <w:pPr>
              <w:spacing w:after="160" w:line="240" w:lineRule="exact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4E2BD7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$ 62.415.983</w:t>
            </w:r>
          </w:p>
        </w:tc>
      </w:tr>
    </w:tbl>
    <w:p w:rsidR="000955B3" w:rsidRPr="004E2BD7" w:rsidRDefault="000955B3" w:rsidP="004C50DC">
      <w:pPr>
        <w:pStyle w:val="Epgrafe"/>
        <w:spacing w:after="0"/>
        <w:jc w:val="center"/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</w:pPr>
    </w:p>
    <w:p w:rsidR="000955B3" w:rsidRPr="004E2BD7" w:rsidRDefault="000955B3" w:rsidP="004C50DC">
      <w:pPr>
        <w:pStyle w:val="Epgrafe"/>
        <w:spacing w:after="0"/>
        <w:jc w:val="center"/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</w:pPr>
    </w:p>
    <w:p w:rsidR="00F9068D" w:rsidRPr="004E2BD7" w:rsidRDefault="00F9068D" w:rsidP="00F9068D">
      <w:pPr>
        <w:pStyle w:val="Epgrafe"/>
        <w:spacing w:after="0"/>
        <w:jc w:val="center"/>
        <w:rPr>
          <w:lang w:val="es-CO" w:eastAsia="es-ES"/>
        </w:rPr>
      </w:pPr>
      <w:bookmarkStart w:id="31" w:name="_Toc386093485"/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 xml:space="preserve">Tabla 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begin"/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instrText xml:space="preserve"> SEQ Tabla \* ARABIC </w:instrTex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separate"/>
      </w:r>
      <w:r w:rsidR="00B24B8F">
        <w:rPr>
          <w:rFonts w:ascii="Arial" w:eastAsia="Times New Roman" w:hAnsi="Arial" w:cs="Times New Roman"/>
          <w:bCs w:val="0"/>
          <w:i/>
          <w:noProof/>
          <w:color w:val="auto"/>
          <w:sz w:val="20"/>
          <w:szCs w:val="20"/>
          <w:lang w:val="es-CO" w:eastAsia="es-ES"/>
        </w:rPr>
        <w:t>11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end"/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>. Horas planeadas y ejecutadas 2014 PEC</w:t>
      </w:r>
      <w:bookmarkEnd w:id="31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35"/>
        <w:gridCol w:w="1498"/>
        <w:gridCol w:w="1611"/>
        <w:gridCol w:w="1087"/>
        <w:gridCol w:w="2349"/>
      </w:tblGrid>
      <w:tr w:rsidR="00F9068D" w:rsidRPr="004A0980" w:rsidTr="00F9068D">
        <w:trPr>
          <w:trHeight w:val="330"/>
          <w:tblHeader/>
          <w:jc w:val="center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F9068D" w:rsidRPr="004A0980" w:rsidRDefault="00F9068D" w:rsidP="00F9068D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ROL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F9068D" w:rsidRPr="004A0980" w:rsidRDefault="00F9068D" w:rsidP="00F9068D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2F26A1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HORAS</w:t>
            </w:r>
            <w:r w:rsidRPr="004A0980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 xml:space="preserve"> PLANEADAS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F9068D" w:rsidRPr="004A0980" w:rsidRDefault="00F9068D" w:rsidP="00F9068D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HORAS EJECUTADAS</w:t>
            </w:r>
          </w:p>
        </w:tc>
        <w:tc>
          <w:tcPr>
            <w:tcW w:w="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F9068D" w:rsidRPr="004A0980" w:rsidRDefault="00F9068D" w:rsidP="00F9068D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VALOR HORA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F9068D" w:rsidRPr="004A0980" w:rsidRDefault="00F9068D" w:rsidP="00F9068D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COSTO EJECUTADO</w:t>
            </w:r>
          </w:p>
        </w:tc>
      </w:tr>
      <w:tr w:rsidR="00F9068D" w:rsidRPr="004A0980" w:rsidTr="00F9068D">
        <w:trPr>
          <w:trHeight w:val="405"/>
          <w:jc w:val="center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068D" w:rsidRPr="004E2BD7" w:rsidRDefault="00F9068D" w:rsidP="00F9068D">
            <w:pPr>
              <w:rPr>
                <w:rFonts w:ascii="Arial" w:hAnsi="Arial" w:cs="Arial"/>
                <w:color w:val="000000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color w:val="000000"/>
                <w:sz w:val="20"/>
                <w:szCs w:val="20"/>
                <w:lang w:val="es-CO"/>
              </w:rPr>
              <w:t>Líder técnico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68D" w:rsidRPr="004E2BD7" w:rsidRDefault="00F9068D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37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068D" w:rsidRPr="004E2BD7" w:rsidRDefault="00F9068D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37</w:t>
            </w:r>
          </w:p>
        </w:tc>
        <w:tc>
          <w:tcPr>
            <w:tcW w:w="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068D" w:rsidRPr="004E2BD7" w:rsidRDefault="00F9068D" w:rsidP="004E2BD7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$ 79.863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068D" w:rsidRPr="004E2BD7" w:rsidRDefault="00F9068D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$ 2.954.931</w:t>
            </w:r>
          </w:p>
        </w:tc>
      </w:tr>
      <w:tr w:rsidR="00F9068D" w:rsidRPr="004A0980" w:rsidTr="00F9068D">
        <w:trPr>
          <w:trHeight w:val="405"/>
          <w:jc w:val="center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068D" w:rsidRPr="004E2BD7" w:rsidRDefault="00F9068D" w:rsidP="00F9068D">
            <w:pPr>
              <w:rPr>
                <w:rFonts w:ascii="Arial" w:hAnsi="Arial" w:cs="Arial"/>
                <w:color w:val="000000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color w:val="000000"/>
                <w:sz w:val="20"/>
                <w:szCs w:val="20"/>
                <w:lang w:val="es-CO"/>
              </w:rPr>
              <w:t>Experto Documentador junior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68D" w:rsidRPr="004E2BD7" w:rsidRDefault="00F9068D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46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068D" w:rsidRPr="004E2BD7" w:rsidRDefault="00F9068D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46</w:t>
            </w:r>
          </w:p>
        </w:tc>
        <w:tc>
          <w:tcPr>
            <w:tcW w:w="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068D" w:rsidRPr="004E2BD7" w:rsidRDefault="00F9068D" w:rsidP="004E2BD7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$ 31.328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068D" w:rsidRPr="004E2BD7" w:rsidRDefault="00F9068D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$ 1.441.088</w:t>
            </w:r>
          </w:p>
        </w:tc>
      </w:tr>
      <w:tr w:rsidR="00F9068D" w:rsidRPr="004A0980" w:rsidTr="00F9068D">
        <w:trPr>
          <w:trHeight w:val="405"/>
          <w:jc w:val="center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068D" w:rsidRPr="004E2BD7" w:rsidRDefault="00F9068D" w:rsidP="00F9068D">
            <w:pPr>
              <w:rPr>
                <w:rFonts w:ascii="Arial" w:hAnsi="Arial" w:cs="Arial"/>
                <w:color w:val="000000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color w:val="000000"/>
                <w:sz w:val="20"/>
                <w:szCs w:val="20"/>
                <w:lang w:val="es-CO"/>
              </w:rPr>
              <w:t>Arquitecto de software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68D" w:rsidRPr="004E2BD7" w:rsidRDefault="00F9068D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35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068D" w:rsidRPr="004E2BD7" w:rsidRDefault="00F9068D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35</w:t>
            </w:r>
          </w:p>
        </w:tc>
        <w:tc>
          <w:tcPr>
            <w:tcW w:w="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068D" w:rsidRPr="004E2BD7" w:rsidRDefault="00F9068D" w:rsidP="004E2BD7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$ 101.553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068D" w:rsidRPr="004E2BD7" w:rsidRDefault="00F9068D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$ 3.554.355</w:t>
            </w:r>
          </w:p>
        </w:tc>
      </w:tr>
      <w:tr w:rsidR="00F9068D" w:rsidRPr="004A0980" w:rsidTr="00F9068D">
        <w:trPr>
          <w:trHeight w:val="405"/>
          <w:jc w:val="center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068D" w:rsidRPr="004E2BD7" w:rsidRDefault="00F9068D" w:rsidP="00F9068D">
            <w:pPr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 xml:space="preserve">Experto Programador de soluciones móviles 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68D" w:rsidRPr="004E2BD7" w:rsidRDefault="00F9068D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45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068D" w:rsidRPr="004E2BD7" w:rsidRDefault="00F9068D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45</w:t>
            </w:r>
          </w:p>
        </w:tc>
        <w:tc>
          <w:tcPr>
            <w:tcW w:w="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068D" w:rsidRPr="004E2BD7" w:rsidRDefault="00F9068D" w:rsidP="004E2BD7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$ 59.480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068D" w:rsidRPr="004E2BD7" w:rsidRDefault="00F9068D" w:rsidP="004E2BD7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$ 2.676.600</w:t>
            </w:r>
          </w:p>
        </w:tc>
      </w:tr>
      <w:tr w:rsidR="00F9068D" w:rsidRPr="004A0980" w:rsidTr="00F9068D">
        <w:trPr>
          <w:trHeight w:val="405"/>
          <w:jc w:val="center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068D" w:rsidRPr="004E2BD7" w:rsidRDefault="00F9068D" w:rsidP="00F9068D">
            <w:pPr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 xml:space="preserve">Experto Programador de soluciones móviles 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68D" w:rsidRPr="004E2BD7" w:rsidRDefault="00F9068D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3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068D" w:rsidRPr="004E2BD7" w:rsidRDefault="00F9068D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3</w:t>
            </w:r>
          </w:p>
        </w:tc>
        <w:tc>
          <w:tcPr>
            <w:tcW w:w="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068D" w:rsidRPr="004E2BD7" w:rsidRDefault="00F9068D" w:rsidP="004E2BD7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$ 59.480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068D" w:rsidRPr="004E2BD7" w:rsidRDefault="00F9068D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$ 178.440</w:t>
            </w:r>
          </w:p>
        </w:tc>
      </w:tr>
      <w:tr w:rsidR="00F9068D" w:rsidRPr="004A0980" w:rsidTr="00F9068D">
        <w:trPr>
          <w:trHeight w:val="405"/>
          <w:jc w:val="center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068D" w:rsidRPr="004E2BD7" w:rsidRDefault="00F9068D" w:rsidP="00F9068D">
            <w:pPr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Analista Junior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68D" w:rsidRPr="004E2BD7" w:rsidRDefault="00F9068D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0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068D" w:rsidRPr="004E2BD7" w:rsidRDefault="00F9068D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0</w:t>
            </w:r>
          </w:p>
        </w:tc>
        <w:tc>
          <w:tcPr>
            <w:tcW w:w="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068D" w:rsidRPr="004E2BD7" w:rsidRDefault="00F9068D" w:rsidP="004E2BD7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$ 44.927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068D" w:rsidRPr="004E2BD7" w:rsidRDefault="00F9068D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$ 0</w:t>
            </w:r>
          </w:p>
        </w:tc>
      </w:tr>
      <w:tr w:rsidR="00F9068D" w:rsidRPr="004A0980" w:rsidTr="00F9068D">
        <w:trPr>
          <w:trHeight w:val="405"/>
          <w:jc w:val="center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068D" w:rsidRPr="004E2BD7" w:rsidRDefault="00F9068D" w:rsidP="00F9068D">
            <w:pPr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Analista Junior de pruebas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68D" w:rsidRPr="004E2BD7" w:rsidRDefault="00F9068D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0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068D" w:rsidRPr="004E2BD7" w:rsidRDefault="00F9068D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0</w:t>
            </w:r>
          </w:p>
        </w:tc>
        <w:tc>
          <w:tcPr>
            <w:tcW w:w="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068D" w:rsidRPr="004E2BD7" w:rsidRDefault="00F9068D" w:rsidP="004E2BD7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$ 47.391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068D" w:rsidRPr="004E2BD7" w:rsidRDefault="00F9068D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$ 0</w:t>
            </w:r>
          </w:p>
        </w:tc>
      </w:tr>
      <w:tr w:rsidR="00F9068D" w:rsidRPr="004A0980" w:rsidTr="00F9068D">
        <w:trPr>
          <w:trHeight w:val="405"/>
          <w:jc w:val="center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068D" w:rsidRPr="004E2BD7" w:rsidRDefault="00F9068D" w:rsidP="00F9068D">
            <w:pPr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Líder de infraestructura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68D" w:rsidRPr="004E2BD7" w:rsidRDefault="00F9068D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0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068D" w:rsidRPr="004E2BD7" w:rsidRDefault="00F9068D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0</w:t>
            </w:r>
          </w:p>
        </w:tc>
        <w:tc>
          <w:tcPr>
            <w:tcW w:w="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068D" w:rsidRPr="004E2BD7" w:rsidRDefault="00F9068D" w:rsidP="004E2BD7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$ 91.397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068D" w:rsidRPr="004E2BD7" w:rsidRDefault="00F9068D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$ 0</w:t>
            </w:r>
          </w:p>
        </w:tc>
      </w:tr>
      <w:tr w:rsidR="00F9068D" w:rsidRPr="004A0980" w:rsidTr="00F9068D">
        <w:trPr>
          <w:trHeight w:val="405"/>
          <w:jc w:val="center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068D" w:rsidRPr="004E2BD7" w:rsidRDefault="00F9068D" w:rsidP="00F9068D">
            <w:pPr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Experto Especificador Junior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68D" w:rsidRPr="004E2BD7" w:rsidRDefault="00F9068D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40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068D" w:rsidRPr="004E2BD7" w:rsidRDefault="00F9068D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40</w:t>
            </w:r>
          </w:p>
        </w:tc>
        <w:tc>
          <w:tcPr>
            <w:tcW w:w="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068D" w:rsidRPr="004E2BD7" w:rsidRDefault="00F9068D" w:rsidP="004E2BD7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$ 44.927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068D" w:rsidRPr="004E2BD7" w:rsidRDefault="00F9068D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$ 1.797.080</w:t>
            </w:r>
          </w:p>
        </w:tc>
      </w:tr>
      <w:tr w:rsidR="00F9068D" w:rsidRPr="004A0980" w:rsidTr="00F9068D">
        <w:trPr>
          <w:trHeight w:val="405"/>
          <w:jc w:val="center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068D" w:rsidRPr="004E2BD7" w:rsidRDefault="00F9068D" w:rsidP="00F9068D">
            <w:pPr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 xml:space="preserve"> Diseñador gráfico 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68D" w:rsidRPr="004E2BD7" w:rsidRDefault="00F9068D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85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068D" w:rsidRPr="004E2BD7" w:rsidRDefault="00F9068D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85</w:t>
            </w:r>
          </w:p>
        </w:tc>
        <w:tc>
          <w:tcPr>
            <w:tcW w:w="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068D" w:rsidRPr="004E2BD7" w:rsidRDefault="00F9068D" w:rsidP="004E2BD7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$ 44.683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068D" w:rsidRPr="004E2BD7" w:rsidRDefault="00F9068D" w:rsidP="00F906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$ 3.798.055</w:t>
            </w:r>
          </w:p>
        </w:tc>
      </w:tr>
      <w:tr w:rsidR="00F9068D" w:rsidRPr="004A0980" w:rsidTr="00F9068D">
        <w:trPr>
          <w:trHeight w:val="405"/>
          <w:jc w:val="center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068D" w:rsidRPr="004A0980" w:rsidRDefault="00F9068D" w:rsidP="00F9068D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Total recursos humanos por demanda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68D" w:rsidRPr="004A0980" w:rsidRDefault="00F9068D" w:rsidP="00F9068D">
            <w:pPr>
              <w:spacing w:after="160" w:line="240" w:lineRule="exact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4E2BD7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291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068D" w:rsidRPr="002F26A1" w:rsidRDefault="00F9068D" w:rsidP="00F9068D">
            <w:pPr>
              <w:spacing w:after="160" w:line="240" w:lineRule="exact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</w:p>
        </w:tc>
        <w:tc>
          <w:tcPr>
            <w:tcW w:w="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9068D" w:rsidRPr="004A0980" w:rsidRDefault="00F9068D" w:rsidP="00F9068D">
            <w:pPr>
              <w:spacing w:after="160" w:line="240" w:lineRule="exact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hAnsi="Arial" w:cs="Arial"/>
                <w:color w:val="000000"/>
                <w:sz w:val="20"/>
                <w:szCs w:val="20"/>
                <w:lang w:val="es-CO" w:eastAsia="es-CO"/>
              </w:rPr>
              <w:t>--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9068D" w:rsidRPr="004A0980" w:rsidRDefault="00F9068D" w:rsidP="00F9068D">
            <w:pPr>
              <w:spacing w:after="160" w:line="240" w:lineRule="exact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4E2BD7">
              <w:rPr>
                <w:rFonts w:ascii="Arial" w:hAnsi="Arial" w:cs="Arial"/>
                <w:b/>
                <w:bCs/>
                <w:sz w:val="20"/>
                <w:szCs w:val="20"/>
                <w:lang w:val="es-CO"/>
              </w:rPr>
              <w:t>$ 16.400.549</w:t>
            </w:r>
          </w:p>
        </w:tc>
      </w:tr>
    </w:tbl>
    <w:p w:rsidR="00F9068D" w:rsidRPr="004E2BD7" w:rsidRDefault="00F9068D" w:rsidP="00F9068D">
      <w:pPr>
        <w:rPr>
          <w:lang w:val="es-CO" w:eastAsia="es-ES"/>
        </w:rPr>
      </w:pPr>
    </w:p>
    <w:p w:rsidR="000955B3" w:rsidRPr="004E2BD7" w:rsidRDefault="000955B3" w:rsidP="000955B3">
      <w:pPr>
        <w:pStyle w:val="GELParrafo"/>
        <w:rPr>
          <w:lang w:val="es-CO"/>
        </w:rPr>
      </w:pPr>
      <w:r w:rsidRPr="004E2BD7">
        <w:rPr>
          <w:lang w:val="es-CO"/>
        </w:rPr>
        <w:t xml:space="preserve">Teniendo en cuenta la utilización de los recursos, a continuación se presenta la tabla de los costos para el proyecto Soluciones </w:t>
      </w:r>
      <w:r w:rsidR="00765E87" w:rsidRPr="004E2BD7">
        <w:rPr>
          <w:lang w:val="es-CO"/>
        </w:rPr>
        <w:t>Móviles</w:t>
      </w:r>
      <w:r w:rsidRPr="004E2BD7">
        <w:rPr>
          <w:lang w:val="es-CO"/>
        </w:rPr>
        <w:t xml:space="preserve"> 4  aplicaciones Elefantes Blancos Móvil, Elefa</w:t>
      </w:r>
      <w:r w:rsidR="00853503" w:rsidRPr="004E2BD7">
        <w:rPr>
          <w:lang w:val="es-CO"/>
        </w:rPr>
        <w:t>ntes Blancos Administrador</w:t>
      </w:r>
      <w:r w:rsidR="00F9068D" w:rsidRPr="004E2BD7">
        <w:rPr>
          <w:lang w:val="es-CO"/>
        </w:rPr>
        <w:t xml:space="preserve"> y PEC</w:t>
      </w:r>
      <w:r w:rsidR="006A4ED6" w:rsidRPr="004E2BD7">
        <w:rPr>
          <w:lang w:val="es-CO"/>
        </w:rPr>
        <w:t>.</w:t>
      </w:r>
    </w:p>
    <w:p w:rsidR="0099174D" w:rsidRPr="004E2BD7" w:rsidRDefault="0099174D" w:rsidP="0099174D">
      <w:pPr>
        <w:pStyle w:val="Epgrafe"/>
        <w:spacing w:after="0"/>
        <w:jc w:val="center"/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</w:pPr>
    </w:p>
    <w:p w:rsidR="0099174D" w:rsidRPr="004E2BD7" w:rsidRDefault="0099174D" w:rsidP="0099174D">
      <w:pPr>
        <w:pStyle w:val="Epgrafe"/>
        <w:spacing w:after="0"/>
        <w:jc w:val="center"/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</w:pPr>
    </w:p>
    <w:p w:rsidR="00385906" w:rsidRPr="004E2BD7" w:rsidRDefault="00773CAE" w:rsidP="0099174D">
      <w:pPr>
        <w:pStyle w:val="Epgrafe"/>
        <w:spacing w:after="0"/>
        <w:jc w:val="center"/>
        <w:rPr>
          <w:lang w:val="es-CO"/>
        </w:rPr>
      </w:pPr>
      <w:bookmarkStart w:id="32" w:name="_Toc386093486"/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 xml:space="preserve">Tabla 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begin"/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instrText xml:space="preserve"> SEQ Tabla \* ARABIC </w:instrTex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separate"/>
      </w:r>
      <w:r w:rsidR="00B24B8F">
        <w:rPr>
          <w:rFonts w:ascii="Arial" w:eastAsia="Times New Roman" w:hAnsi="Arial" w:cs="Times New Roman"/>
          <w:bCs w:val="0"/>
          <w:i/>
          <w:noProof/>
          <w:color w:val="auto"/>
          <w:sz w:val="20"/>
          <w:szCs w:val="20"/>
          <w:lang w:val="es-CO" w:eastAsia="es-ES"/>
        </w:rPr>
        <w:t>12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end"/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>.</w:t>
      </w:r>
      <w:r w:rsidR="0099174D"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 xml:space="preserve">Costos EBM – EBA </w:t>
      </w:r>
      <w:r w:rsidR="00F9068D"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>- PEC</w:t>
      </w:r>
      <w:bookmarkEnd w:id="32"/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94"/>
        <w:gridCol w:w="1861"/>
        <w:gridCol w:w="1625"/>
        <w:gridCol w:w="1503"/>
        <w:gridCol w:w="1397"/>
      </w:tblGrid>
      <w:tr w:rsidR="00C002AF" w:rsidRPr="00C002AF" w:rsidTr="00C002AF">
        <w:trPr>
          <w:trHeight w:val="510"/>
          <w:tblHeader/>
        </w:trPr>
        <w:tc>
          <w:tcPr>
            <w:tcW w:w="14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C002AF" w:rsidRPr="00C002AF" w:rsidRDefault="00C002AF" w:rsidP="00C002AF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C002AF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CONCEPTO</w:t>
            </w:r>
          </w:p>
          <w:p w:rsidR="00C002AF" w:rsidRPr="00C002AF" w:rsidRDefault="00C002AF" w:rsidP="00C002AF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</w:p>
          <w:p w:rsidR="00C002AF" w:rsidRPr="00C002AF" w:rsidRDefault="00C002AF" w:rsidP="00C002AF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</w:p>
        </w:tc>
        <w:tc>
          <w:tcPr>
            <w:tcW w:w="10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C002AF" w:rsidRPr="00C002AF" w:rsidRDefault="00C002AF" w:rsidP="00C002AF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C002AF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VALOR PEC MOVIL</w:t>
            </w:r>
          </w:p>
        </w:tc>
        <w:tc>
          <w:tcPr>
            <w:tcW w:w="9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C002AF" w:rsidRPr="00C002AF" w:rsidRDefault="00C002AF" w:rsidP="00C002AF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C002AF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VALOR ELEFANTES MOVIL</w:t>
            </w:r>
          </w:p>
        </w:tc>
        <w:tc>
          <w:tcPr>
            <w:tcW w:w="83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C002AF" w:rsidRPr="00C002AF" w:rsidRDefault="00C002AF" w:rsidP="00C002AF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C002AF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VALOR ELEFANTES ADMINISTRADOR</w:t>
            </w:r>
          </w:p>
        </w:tc>
        <w:tc>
          <w:tcPr>
            <w:tcW w:w="7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C002AF" w:rsidRPr="00C002AF" w:rsidRDefault="00C002AF" w:rsidP="00C002AF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C002AF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VALOR TOTAL</w:t>
            </w:r>
          </w:p>
        </w:tc>
      </w:tr>
      <w:tr w:rsidR="00C002AF" w:rsidRPr="00C002AF" w:rsidTr="00C002AF">
        <w:trPr>
          <w:trHeight w:val="255"/>
        </w:trPr>
        <w:tc>
          <w:tcPr>
            <w:tcW w:w="14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002AF" w:rsidRPr="00C002AF" w:rsidRDefault="00C002AF" w:rsidP="00C002A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Gastos Administrativos (15%)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 xml:space="preserve">$ 2.460.082 </w:t>
            </w:r>
          </w:p>
        </w:tc>
        <w:tc>
          <w:tcPr>
            <w:tcW w:w="9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 xml:space="preserve">$ 9.578.768 </w:t>
            </w:r>
          </w:p>
        </w:tc>
        <w:tc>
          <w:tcPr>
            <w:tcW w:w="8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 xml:space="preserve">$ 18.882.566 </w:t>
            </w:r>
          </w:p>
        </w:tc>
        <w:tc>
          <w:tcPr>
            <w:tcW w:w="7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 xml:space="preserve">$ 30.921.416 </w:t>
            </w:r>
          </w:p>
        </w:tc>
      </w:tr>
      <w:tr w:rsidR="00C002AF" w:rsidRPr="00C002AF" w:rsidTr="00C002AF">
        <w:trPr>
          <w:trHeight w:val="255"/>
        </w:trPr>
        <w:tc>
          <w:tcPr>
            <w:tcW w:w="14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002AF" w:rsidRPr="00C002AF" w:rsidRDefault="00C002AF" w:rsidP="00C002A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Riesgos e imprevistos (12%)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 xml:space="preserve">$ 1.968.066 </w:t>
            </w:r>
          </w:p>
        </w:tc>
        <w:tc>
          <w:tcPr>
            <w:tcW w:w="9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 xml:space="preserve">$ 7.663.015 </w:t>
            </w:r>
          </w:p>
        </w:tc>
        <w:tc>
          <w:tcPr>
            <w:tcW w:w="8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 xml:space="preserve">$ 15.106.053 </w:t>
            </w:r>
          </w:p>
        </w:tc>
        <w:tc>
          <w:tcPr>
            <w:tcW w:w="7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 xml:space="preserve">$ 24.737.134 </w:t>
            </w:r>
          </w:p>
        </w:tc>
      </w:tr>
      <w:tr w:rsidR="00C002AF" w:rsidRPr="00C002AF" w:rsidTr="00C002AF">
        <w:trPr>
          <w:trHeight w:val="255"/>
        </w:trPr>
        <w:tc>
          <w:tcPr>
            <w:tcW w:w="14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002AF" w:rsidRPr="00C002AF" w:rsidRDefault="00C002AF" w:rsidP="00C002A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Utilidad (13,6%)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 xml:space="preserve">$ 2.230.475 </w:t>
            </w:r>
          </w:p>
        </w:tc>
        <w:tc>
          <w:tcPr>
            <w:tcW w:w="9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 xml:space="preserve">$ 8.684.750 </w:t>
            </w:r>
          </w:p>
        </w:tc>
        <w:tc>
          <w:tcPr>
            <w:tcW w:w="8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 xml:space="preserve">$ 17.120.193 </w:t>
            </w:r>
          </w:p>
        </w:tc>
        <w:tc>
          <w:tcPr>
            <w:tcW w:w="7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 xml:space="preserve">$ 28.035.418 </w:t>
            </w:r>
          </w:p>
        </w:tc>
      </w:tr>
      <w:tr w:rsidR="00C002AF" w:rsidRPr="00C002AF" w:rsidTr="00C002AF">
        <w:trPr>
          <w:trHeight w:val="255"/>
        </w:trPr>
        <w:tc>
          <w:tcPr>
            <w:tcW w:w="14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002AF" w:rsidRPr="00C002AF" w:rsidRDefault="00C002AF" w:rsidP="00C002A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Otros costos asociados a la ejecución (3%)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 xml:space="preserve">$ 492.016 </w:t>
            </w:r>
          </w:p>
        </w:tc>
        <w:tc>
          <w:tcPr>
            <w:tcW w:w="9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 xml:space="preserve">$ 1.915.754 </w:t>
            </w:r>
          </w:p>
        </w:tc>
        <w:tc>
          <w:tcPr>
            <w:tcW w:w="8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 xml:space="preserve">$ 3.776.513 </w:t>
            </w:r>
          </w:p>
        </w:tc>
        <w:tc>
          <w:tcPr>
            <w:tcW w:w="7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 xml:space="preserve">$ 6.184.283 </w:t>
            </w:r>
          </w:p>
        </w:tc>
      </w:tr>
      <w:tr w:rsidR="00C002AF" w:rsidRPr="00C002AF" w:rsidTr="00C002AF">
        <w:trPr>
          <w:trHeight w:val="255"/>
        </w:trPr>
        <w:tc>
          <w:tcPr>
            <w:tcW w:w="14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002AF" w:rsidRPr="00C002AF" w:rsidRDefault="00C002AF" w:rsidP="00C002A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Gastos Administrativos Adquisiciones (15%)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 xml:space="preserve">$ 367.497 </w:t>
            </w:r>
          </w:p>
        </w:tc>
        <w:tc>
          <w:tcPr>
            <w:tcW w:w="9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 xml:space="preserve">$ 0 </w:t>
            </w:r>
          </w:p>
        </w:tc>
        <w:tc>
          <w:tcPr>
            <w:tcW w:w="8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 xml:space="preserve">$ 0 </w:t>
            </w:r>
          </w:p>
        </w:tc>
        <w:tc>
          <w:tcPr>
            <w:tcW w:w="7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 xml:space="preserve">$ 367.497 </w:t>
            </w:r>
          </w:p>
        </w:tc>
      </w:tr>
      <w:tr w:rsidR="00C002AF" w:rsidRPr="00C002AF" w:rsidTr="00C002AF">
        <w:trPr>
          <w:trHeight w:val="255"/>
        </w:trPr>
        <w:tc>
          <w:tcPr>
            <w:tcW w:w="14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002AF" w:rsidRPr="00C002AF" w:rsidRDefault="00C002AF" w:rsidP="00C002A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TOTAL OTROS COSTOS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 xml:space="preserve">$ 7.518.136 </w:t>
            </w:r>
          </w:p>
        </w:tc>
        <w:tc>
          <w:tcPr>
            <w:tcW w:w="9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 xml:space="preserve">$ 27.842.287 </w:t>
            </w:r>
          </w:p>
        </w:tc>
        <w:tc>
          <w:tcPr>
            <w:tcW w:w="8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 xml:space="preserve">$ 54.885.325 </w:t>
            </w:r>
          </w:p>
        </w:tc>
        <w:tc>
          <w:tcPr>
            <w:tcW w:w="7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 xml:space="preserve">$ 90.245.748 </w:t>
            </w:r>
          </w:p>
        </w:tc>
      </w:tr>
      <w:tr w:rsidR="00C002AF" w:rsidRPr="00C002AF" w:rsidTr="00C002AF">
        <w:trPr>
          <w:trHeight w:val="510"/>
        </w:trPr>
        <w:tc>
          <w:tcPr>
            <w:tcW w:w="14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002AF" w:rsidRPr="00C002AF" w:rsidRDefault="00C002AF" w:rsidP="00C002A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TOTAL  Recurso Humano + Adquisiciones</w:t>
            </w:r>
            <w:r w:rsidR="0051251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*</w:t>
            </w:r>
            <w:r w:rsidRPr="00C002A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 xml:space="preserve"> + Otros Costos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 xml:space="preserve">$ 26.368.665 </w:t>
            </w:r>
          </w:p>
        </w:tc>
        <w:tc>
          <w:tcPr>
            <w:tcW w:w="9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 xml:space="preserve">$ 91.700.743 </w:t>
            </w:r>
          </w:p>
        </w:tc>
        <w:tc>
          <w:tcPr>
            <w:tcW w:w="8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 xml:space="preserve">$ 180.769.096 </w:t>
            </w:r>
          </w:p>
        </w:tc>
        <w:tc>
          <w:tcPr>
            <w:tcW w:w="7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 xml:space="preserve">$ 298.838.504 </w:t>
            </w:r>
          </w:p>
        </w:tc>
      </w:tr>
      <w:tr w:rsidR="00C002AF" w:rsidRPr="00C002AF" w:rsidTr="00C002AF">
        <w:trPr>
          <w:trHeight w:val="255"/>
        </w:trPr>
        <w:tc>
          <w:tcPr>
            <w:tcW w:w="14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002AF" w:rsidRPr="00C002AF" w:rsidRDefault="00C002AF" w:rsidP="00C002A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IVA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 xml:space="preserve">$ 4.218.986 </w:t>
            </w:r>
          </w:p>
        </w:tc>
        <w:tc>
          <w:tcPr>
            <w:tcW w:w="9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 xml:space="preserve">$ 14.672.119 </w:t>
            </w:r>
          </w:p>
        </w:tc>
        <w:tc>
          <w:tcPr>
            <w:tcW w:w="8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 xml:space="preserve">$ 28.923.055 </w:t>
            </w:r>
          </w:p>
        </w:tc>
        <w:tc>
          <w:tcPr>
            <w:tcW w:w="7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 xml:space="preserve">$ 47.814.160 </w:t>
            </w:r>
          </w:p>
        </w:tc>
      </w:tr>
      <w:tr w:rsidR="00C002AF" w:rsidRPr="00C002AF" w:rsidTr="00C002AF">
        <w:trPr>
          <w:trHeight w:val="255"/>
        </w:trPr>
        <w:tc>
          <w:tcPr>
            <w:tcW w:w="14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002AF" w:rsidRPr="00C002AF" w:rsidRDefault="00C002AF" w:rsidP="00C002A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TOTAL CON IVA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 xml:space="preserve">$ 30.587.651 </w:t>
            </w:r>
          </w:p>
        </w:tc>
        <w:tc>
          <w:tcPr>
            <w:tcW w:w="9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 xml:space="preserve">$ 106.372.862 </w:t>
            </w:r>
          </w:p>
        </w:tc>
        <w:tc>
          <w:tcPr>
            <w:tcW w:w="8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 xml:space="preserve">$ 209.692.151 </w:t>
            </w:r>
          </w:p>
        </w:tc>
        <w:tc>
          <w:tcPr>
            <w:tcW w:w="7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 xml:space="preserve">$ 346.652.664 </w:t>
            </w:r>
          </w:p>
        </w:tc>
      </w:tr>
      <w:tr w:rsidR="00C002AF" w:rsidRPr="00C002AF" w:rsidTr="00C002AF">
        <w:trPr>
          <w:trHeight w:val="255"/>
        </w:trPr>
        <w:tc>
          <w:tcPr>
            <w:tcW w:w="4222" w:type="pct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02AF" w:rsidRPr="00512516" w:rsidRDefault="00512516" w:rsidP="006C0CE4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val="es-CO" w:eastAsia="es-CO"/>
              </w:rPr>
            </w:pPr>
            <w:r w:rsidRPr="00512516">
              <w:rPr>
                <w:rFonts w:ascii="Arial" w:eastAsia="Times New Roman" w:hAnsi="Arial" w:cs="Arial"/>
                <w:b/>
                <w:sz w:val="24"/>
                <w:szCs w:val="24"/>
                <w:lang w:val="es-CO" w:eastAsia="es-CO"/>
              </w:rPr>
              <w:t>*</w:t>
            </w:r>
            <w:r w:rsidR="00C002AF" w:rsidRPr="00512516">
              <w:rPr>
                <w:rFonts w:ascii="Arial" w:eastAsia="Times New Roman" w:hAnsi="Arial" w:cs="Arial"/>
                <w:b/>
                <w:sz w:val="24"/>
                <w:szCs w:val="24"/>
                <w:lang w:val="es-CO" w:eastAsia="es-CO"/>
              </w:rPr>
              <w:t xml:space="preserve">Nota: </w:t>
            </w:r>
            <w:r>
              <w:rPr>
                <w:rFonts w:ascii="Arial" w:eastAsia="Times New Roman" w:hAnsi="Arial" w:cs="Arial"/>
                <w:sz w:val="24"/>
                <w:szCs w:val="24"/>
                <w:lang w:val="es-CO" w:eastAsia="es-CO"/>
              </w:rPr>
              <w:t>El valor de las adquisiciones se encuentra detallado en el capítulo No 12 Adquisiciones</w:t>
            </w:r>
          </w:p>
        </w:tc>
        <w:tc>
          <w:tcPr>
            <w:tcW w:w="7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02AF" w:rsidRPr="00C002AF" w:rsidRDefault="00C002AF" w:rsidP="00C002A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</w:p>
        </w:tc>
      </w:tr>
    </w:tbl>
    <w:p w:rsidR="0099174D" w:rsidRPr="004E2BD7" w:rsidRDefault="0099174D" w:rsidP="000955B3">
      <w:pPr>
        <w:pStyle w:val="GELParrafo"/>
        <w:rPr>
          <w:lang w:val="es-CO"/>
        </w:rPr>
      </w:pPr>
    </w:p>
    <w:p w:rsidR="00E8241D" w:rsidRPr="004E2BD7" w:rsidRDefault="00E8241D" w:rsidP="00F140AF">
      <w:pPr>
        <w:pStyle w:val="Epgrafe"/>
        <w:spacing w:after="0"/>
        <w:jc w:val="center"/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</w:pPr>
    </w:p>
    <w:p w:rsidR="00F140AF" w:rsidRPr="004E2BD7" w:rsidRDefault="00F140AF" w:rsidP="00F140AF">
      <w:pPr>
        <w:pStyle w:val="Epgrafe"/>
        <w:spacing w:after="0"/>
        <w:jc w:val="center"/>
        <w:rPr>
          <w:lang w:val="es-CO"/>
        </w:rPr>
      </w:pPr>
      <w:bookmarkStart w:id="33" w:name="_Toc386093487"/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 xml:space="preserve">Tabla 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begin"/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instrText xml:space="preserve"> SEQ Tabla \* ARABIC </w:instrTex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separate"/>
      </w:r>
      <w:r w:rsidR="00B24B8F">
        <w:rPr>
          <w:rFonts w:ascii="Arial" w:eastAsia="Times New Roman" w:hAnsi="Arial" w:cs="Times New Roman"/>
          <w:bCs w:val="0"/>
          <w:i/>
          <w:noProof/>
          <w:color w:val="auto"/>
          <w:sz w:val="20"/>
          <w:szCs w:val="20"/>
          <w:lang w:val="es-CO" w:eastAsia="es-ES"/>
        </w:rPr>
        <w:t>13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end"/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>. Hitos de Pago Elefante Blanco Móvil</w:t>
      </w:r>
      <w:bookmarkEnd w:id="33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20"/>
        <w:gridCol w:w="1692"/>
        <w:gridCol w:w="1308"/>
        <w:gridCol w:w="1740"/>
        <w:gridCol w:w="1420"/>
      </w:tblGrid>
      <w:tr w:rsidR="00F140AF" w:rsidRPr="004A0980" w:rsidTr="00F140AF">
        <w:trPr>
          <w:trHeight w:val="255"/>
        </w:trPr>
        <w:tc>
          <w:tcPr>
            <w:tcW w:w="1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F140AF" w:rsidRPr="004A0980" w:rsidRDefault="00F140AF" w:rsidP="00F140AF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HITO DE PAGO ELEFANTE MOVIL</w:t>
            </w:r>
          </w:p>
        </w:tc>
        <w:tc>
          <w:tcPr>
            <w:tcW w:w="9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F140AF" w:rsidRPr="002F26A1" w:rsidRDefault="00F140AF" w:rsidP="00F140AF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DESCRIPCIÓN</w:t>
            </w:r>
          </w:p>
        </w:tc>
        <w:tc>
          <w:tcPr>
            <w:tcW w:w="67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F140AF" w:rsidRPr="004A0980" w:rsidRDefault="00F140AF" w:rsidP="00F140AF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VALOR SIN IVA</w:t>
            </w:r>
          </w:p>
        </w:tc>
        <w:tc>
          <w:tcPr>
            <w:tcW w:w="10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F140AF" w:rsidRPr="004A0980" w:rsidRDefault="00F140AF" w:rsidP="00F140AF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IVA</w:t>
            </w:r>
          </w:p>
        </w:tc>
        <w:tc>
          <w:tcPr>
            <w:tcW w:w="72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F140AF" w:rsidRPr="004A0980" w:rsidRDefault="00F140AF" w:rsidP="00F140AF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VALOR CON IVA</w:t>
            </w:r>
          </w:p>
        </w:tc>
      </w:tr>
      <w:tr w:rsidR="00F140AF" w:rsidRPr="004A0980" w:rsidTr="00F140AF">
        <w:trPr>
          <w:trHeight w:val="510"/>
        </w:trPr>
        <w:tc>
          <w:tcPr>
            <w:tcW w:w="16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0AF" w:rsidRPr="004A0980" w:rsidRDefault="00F140AF" w:rsidP="00F140A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Pago Inicial</w:t>
            </w:r>
          </w:p>
        </w:tc>
        <w:tc>
          <w:tcPr>
            <w:tcW w:w="9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0AF" w:rsidRPr="002F26A1" w:rsidRDefault="00F140AF" w:rsidP="00F140A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Al momento de la aprobación del plan de trabajo.</w:t>
            </w:r>
          </w:p>
        </w:tc>
        <w:tc>
          <w:tcPr>
            <w:tcW w:w="6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0AF" w:rsidRPr="004A0980" w:rsidRDefault="00F140AF" w:rsidP="004E2BD7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$ 30.261.245</w:t>
            </w:r>
          </w:p>
        </w:tc>
        <w:tc>
          <w:tcPr>
            <w:tcW w:w="10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0AF" w:rsidRPr="004A0980" w:rsidRDefault="00F140AF" w:rsidP="004E2BD7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$ 4.841.799</w:t>
            </w:r>
          </w:p>
        </w:tc>
        <w:tc>
          <w:tcPr>
            <w:tcW w:w="7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0AF" w:rsidRPr="004A0980" w:rsidRDefault="00F140AF" w:rsidP="004E2BD7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$ 35.103.044</w:t>
            </w:r>
          </w:p>
        </w:tc>
      </w:tr>
      <w:tr w:rsidR="00F140AF" w:rsidRPr="004A0980" w:rsidTr="00F140AF">
        <w:trPr>
          <w:trHeight w:val="765"/>
        </w:trPr>
        <w:tc>
          <w:tcPr>
            <w:tcW w:w="16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0AF" w:rsidRPr="004A0980" w:rsidRDefault="00F140AF" w:rsidP="00F140A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2do Hito de Pago</w:t>
            </w:r>
          </w:p>
        </w:tc>
        <w:tc>
          <w:tcPr>
            <w:tcW w:w="9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0AF" w:rsidRPr="002F26A1" w:rsidRDefault="00F140AF" w:rsidP="00F140A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Al momento de completar a satisfacción la entrega de la solución</w:t>
            </w:r>
          </w:p>
        </w:tc>
        <w:tc>
          <w:tcPr>
            <w:tcW w:w="6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0AF" w:rsidRPr="004A0980" w:rsidRDefault="00F140AF" w:rsidP="004E2BD7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$ 30.261.245</w:t>
            </w:r>
          </w:p>
        </w:tc>
        <w:tc>
          <w:tcPr>
            <w:tcW w:w="10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0AF" w:rsidRPr="004A0980" w:rsidRDefault="00F140AF" w:rsidP="004E2BD7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$ 4.841.799</w:t>
            </w:r>
          </w:p>
        </w:tc>
        <w:tc>
          <w:tcPr>
            <w:tcW w:w="7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0AF" w:rsidRPr="004A0980" w:rsidRDefault="00F140AF" w:rsidP="004E2BD7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$ 35.103.044</w:t>
            </w:r>
          </w:p>
        </w:tc>
      </w:tr>
      <w:tr w:rsidR="00F140AF" w:rsidRPr="004A0980" w:rsidTr="00F140AF">
        <w:trPr>
          <w:trHeight w:val="1020"/>
        </w:trPr>
        <w:tc>
          <w:tcPr>
            <w:tcW w:w="16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0AF" w:rsidRPr="004A0980" w:rsidRDefault="00F140AF" w:rsidP="00F140A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3er Hito de Pago</w:t>
            </w:r>
          </w:p>
        </w:tc>
        <w:tc>
          <w:tcPr>
            <w:tcW w:w="9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0AF" w:rsidRPr="004A0980" w:rsidRDefault="00F140AF" w:rsidP="00F140A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Al momento de completar a satisfacción la puesta en producción y estabiliza</w:t>
            </w: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ción de la solución.</w:t>
            </w:r>
          </w:p>
        </w:tc>
        <w:tc>
          <w:tcPr>
            <w:tcW w:w="6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0AF" w:rsidRPr="004A0980" w:rsidRDefault="00F140AF" w:rsidP="004E2BD7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$ 31.178.253</w:t>
            </w:r>
          </w:p>
        </w:tc>
        <w:tc>
          <w:tcPr>
            <w:tcW w:w="10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0AF" w:rsidRPr="004A0980" w:rsidRDefault="00F140AF" w:rsidP="004E2BD7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$ 4.988.521</w:t>
            </w:r>
          </w:p>
        </w:tc>
        <w:tc>
          <w:tcPr>
            <w:tcW w:w="7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0AF" w:rsidRPr="004A0980" w:rsidRDefault="00F140AF" w:rsidP="004E2BD7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$ 36.166.774</w:t>
            </w:r>
          </w:p>
        </w:tc>
      </w:tr>
      <w:tr w:rsidR="00F140AF" w:rsidRPr="004A0980" w:rsidTr="00F140AF">
        <w:trPr>
          <w:trHeight w:val="255"/>
        </w:trPr>
        <w:tc>
          <w:tcPr>
            <w:tcW w:w="16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0AF" w:rsidRPr="004A0980" w:rsidRDefault="00F140AF" w:rsidP="00F140A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Total</w:t>
            </w:r>
          </w:p>
        </w:tc>
        <w:tc>
          <w:tcPr>
            <w:tcW w:w="9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40AF" w:rsidRPr="002F26A1" w:rsidRDefault="00F140AF" w:rsidP="00F140A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40AF" w:rsidRPr="004A0980" w:rsidRDefault="00F140AF" w:rsidP="004E2BD7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$ 91.700.743</w:t>
            </w:r>
          </w:p>
        </w:tc>
        <w:tc>
          <w:tcPr>
            <w:tcW w:w="10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40AF" w:rsidRPr="004A0980" w:rsidRDefault="00F140AF" w:rsidP="004E2BD7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$ 14.672.119</w:t>
            </w:r>
          </w:p>
        </w:tc>
        <w:tc>
          <w:tcPr>
            <w:tcW w:w="7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40AF" w:rsidRPr="004A0980" w:rsidRDefault="00F140AF" w:rsidP="004E2BD7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$ 106.372.862</w:t>
            </w:r>
          </w:p>
        </w:tc>
      </w:tr>
    </w:tbl>
    <w:p w:rsidR="00F140AF" w:rsidRPr="004E2BD7" w:rsidRDefault="00F140AF" w:rsidP="000955B3">
      <w:pPr>
        <w:pStyle w:val="GELParrafo"/>
        <w:rPr>
          <w:lang w:val="es-CO"/>
        </w:rPr>
      </w:pPr>
    </w:p>
    <w:p w:rsidR="00F140AF" w:rsidRPr="004E2BD7" w:rsidRDefault="00F140AF" w:rsidP="00F140AF">
      <w:pPr>
        <w:pStyle w:val="Epgrafe"/>
        <w:spacing w:after="0"/>
        <w:jc w:val="center"/>
        <w:rPr>
          <w:lang w:val="es-CO"/>
        </w:rPr>
      </w:pPr>
      <w:bookmarkStart w:id="34" w:name="_Toc386093488"/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 xml:space="preserve">Tabla 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begin"/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instrText xml:space="preserve"> SEQ Tabla \* ARABIC </w:instrTex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separate"/>
      </w:r>
      <w:r w:rsidR="00B24B8F">
        <w:rPr>
          <w:rFonts w:ascii="Arial" w:eastAsia="Times New Roman" w:hAnsi="Arial" w:cs="Times New Roman"/>
          <w:bCs w:val="0"/>
          <w:i/>
          <w:noProof/>
          <w:color w:val="auto"/>
          <w:sz w:val="20"/>
          <w:szCs w:val="20"/>
          <w:lang w:val="es-CO" w:eastAsia="es-ES"/>
        </w:rPr>
        <w:t>14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end"/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>. Hitos de Pago Elefante Blanco Administrador</w:t>
      </w:r>
      <w:bookmarkEnd w:id="34"/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13"/>
        <w:gridCol w:w="1559"/>
        <w:gridCol w:w="1844"/>
        <w:gridCol w:w="1674"/>
        <w:gridCol w:w="1990"/>
      </w:tblGrid>
      <w:tr w:rsidR="00F140AF" w:rsidRPr="004A0980" w:rsidTr="004E2BD7">
        <w:trPr>
          <w:trHeight w:val="255"/>
          <w:tblHeader/>
        </w:trPr>
        <w:tc>
          <w:tcPr>
            <w:tcW w:w="10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F140AF" w:rsidRPr="004A0980" w:rsidRDefault="00F140AF" w:rsidP="00F140AF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HITO DE PAGO ELEFANTE ADMINISTRADOR</w:t>
            </w:r>
          </w:p>
        </w:tc>
        <w:tc>
          <w:tcPr>
            <w:tcW w:w="8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F140AF" w:rsidRPr="002F26A1" w:rsidRDefault="00F140AF" w:rsidP="00F140AF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DESCRIPCIÓN</w:t>
            </w:r>
          </w:p>
        </w:tc>
        <w:tc>
          <w:tcPr>
            <w:tcW w:w="10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F140AF" w:rsidRPr="004A0980" w:rsidRDefault="00F140AF" w:rsidP="00F140AF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VALOR SIN IVA</w:t>
            </w:r>
          </w:p>
        </w:tc>
        <w:tc>
          <w:tcPr>
            <w:tcW w:w="9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F140AF" w:rsidRPr="004A0980" w:rsidRDefault="00F140AF" w:rsidP="00F140AF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IVA</w:t>
            </w:r>
          </w:p>
        </w:tc>
        <w:tc>
          <w:tcPr>
            <w:tcW w:w="11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F140AF" w:rsidRPr="004A0980" w:rsidRDefault="00F140AF" w:rsidP="00F140AF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VALOR CON IVA</w:t>
            </w:r>
          </w:p>
        </w:tc>
      </w:tr>
      <w:tr w:rsidR="00F140AF" w:rsidRPr="004A0980" w:rsidTr="004E2BD7">
        <w:trPr>
          <w:trHeight w:val="510"/>
        </w:trPr>
        <w:tc>
          <w:tcPr>
            <w:tcW w:w="106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0AF" w:rsidRPr="004A0980" w:rsidRDefault="00F140AF" w:rsidP="00F140A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Pago Inicial</w:t>
            </w:r>
          </w:p>
        </w:tc>
        <w:tc>
          <w:tcPr>
            <w:tcW w:w="8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0AF" w:rsidRPr="002F26A1" w:rsidRDefault="00F140AF" w:rsidP="00F140A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Al momento de la aprobación del plan de trabajo.</w:t>
            </w:r>
          </w:p>
        </w:tc>
        <w:tc>
          <w:tcPr>
            <w:tcW w:w="10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0AF" w:rsidRPr="004A0980" w:rsidRDefault="00F140AF" w:rsidP="004E2BD7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$ 59.145.353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0AF" w:rsidRPr="004A0980" w:rsidRDefault="00F140AF" w:rsidP="004E2BD7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$ 9.463.256</w:t>
            </w:r>
          </w:p>
        </w:tc>
        <w:tc>
          <w:tcPr>
            <w:tcW w:w="11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0AF" w:rsidRPr="004A0980" w:rsidRDefault="00F140AF" w:rsidP="004E2BD7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$ 68.608.609</w:t>
            </w:r>
          </w:p>
        </w:tc>
      </w:tr>
      <w:tr w:rsidR="00F140AF" w:rsidRPr="004A0980" w:rsidTr="004E2BD7">
        <w:trPr>
          <w:trHeight w:val="765"/>
        </w:trPr>
        <w:tc>
          <w:tcPr>
            <w:tcW w:w="106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0AF" w:rsidRPr="004A0980" w:rsidRDefault="00F140AF" w:rsidP="00F140A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2do Hito de Pago</w:t>
            </w:r>
          </w:p>
        </w:tc>
        <w:tc>
          <w:tcPr>
            <w:tcW w:w="8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0AF" w:rsidRPr="002F26A1" w:rsidRDefault="00F140AF" w:rsidP="00F140A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Al momento de completar a satisfacción la entrega de la solución</w:t>
            </w:r>
          </w:p>
        </w:tc>
        <w:tc>
          <w:tcPr>
            <w:tcW w:w="10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0AF" w:rsidRPr="004A0980" w:rsidRDefault="00FA4E3C" w:rsidP="004E2BD7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$ 60.8</w:t>
            </w:r>
            <w:r w:rsidR="007156EB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11</w:t>
            </w: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.</w:t>
            </w:r>
            <w:r w:rsidR="007156EB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872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0AF" w:rsidRPr="004A0980" w:rsidRDefault="00FA4E3C" w:rsidP="004E2BD7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$ 9.7</w:t>
            </w:r>
            <w:r w:rsidR="007156EB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29</w:t>
            </w: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.</w:t>
            </w:r>
            <w:r w:rsidR="007156EB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900</w:t>
            </w:r>
          </w:p>
        </w:tc>
        <w:tc>
          <w:tcPr>
            <w:tcW w:w="11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0AF" w:rsidRPr="004A0980" w:rsidRDefault="00FA4E3C" w:rsidP="004E2BD7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$ 70.</w:t>
            </w:r>
            <w:r w:rsidR="007156EB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541</w:t>
            </w: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.</w:t>
            </w:r>
            <w:r w:rsidR="007156EB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772</w:t>
            </w:r>
          </w:p>
        </w:tc>
      </w:tr>
      <w:tr w:rsidR="00F140AF" w:rsidRPr="004A0980" w:rsidTr="004E2BD7">
        <w:trPr>
          <w:trHeight w:val="1020"/>
        </w:trPr>
        <w:tc>
          <w:tcPr>
            <w:tcW w:w="106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0AF" w:rsidRPr="002F26A1" w:rsidRDefault="00F140AF" w:rsidP="00F140A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3er Hito</w:t>
            </w:r>
            <w:r w:rsidRPr="002F26A1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 xml:space="preserve"> de Pago</w:t>
            </w:r>
          </w:p>
        </w:tc>
        <w:tc>
          <w:tcPr>
            <w:tcW w:w="8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0AF" w:rsidRPr="004A0980" w:rsidRDefault="00F140AF" w:rsidP="00F140A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Al momento de completar a satisfacción la puesta en producción y estabilización de la solución.</w:t>
            </w:r>
          </w:p>
        </w:tc>
        <w:tc>
          <w:tcPr>
            <w:tcW w:w="10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0AF" w:rsidRPr="004A0980" w:rsidRDefault="00FA4E3C" w:rsidP="004E2BD7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$ 60.8</w:t>
            </w:r>
            <w:r w:rsidR="007156EB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11</w:t>
            </w: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.</w:t>
            </w:r>
            <w:r w:rsidR="007156EB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871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0AF" w:rsidRPr="004A0980" w:rsidRDefault="00FA4E3C" w:rsidP="004E2BD7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$ 9.7</w:t>
            </w:r>
            <w:r w:rsidR="007156EB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29</w:t>
            </w: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.</w:t>
            </w:r>
            <w:r w:rsidR="007156EB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899</w:t>
            </w:r>
          </w:p>
        </w:tc>
        <w:tc>
          <w:tcPr>
            <w:tcW w:w="11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0AF" w:rsidRPr="004A0980" w:rsidRDefault="00FA4E3C" w:rsidP="004E2BD7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$ 70.</w:t>
            </w:r>
            <w:r w:rsidR="007156EB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541</w:t>
            </w: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.</w:t>
            </w:r>
            <w:r w:rsidR="007156EB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770</w:t>
            </w:r>
          </w:p>
        </w:tc>
      </w:tr>
      <w:tr w:rsidR="00F140AF" w:rsidRPr="004A0980" w:rsidTr="004E2BD7">
        <w:trPr>
          <w:trHeight w:val="255"/>
        </w:trPr>
        <w:tc>
          <w:tcPr>
            <w:tcW w:w="106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0AF" w:rsidRPr="004A0980" w:rsidRDefault="00F140AF" w:rsidP="00F140A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Total</w:t>
            </w:r>
          </w:p>
        </w:tc>
        <w:tc>
          <w:tcPr>
            <w:tcW w:w="8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40AF" w:rsidRPr="002F26A1" w:rsidRDefault="00F140AF" w:rsidP="00F140A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40AF" w:rsidRPr="004A0980" w:rsidRDefault="00FA4E3C" w:rsidP="004E2BD7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$ 180.</w:t>
            </w:r>
            <w:r w:rsidR="007156E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769</w:t>
            </w:r>
            <w:r w:rsidRPr="004A09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.</w:t>
            </w:r>
            <w:r w:rsidR="007156E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096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40AF" w:rsidRPr="004A0980" w:rsidRDefault="00FA4E3C" w:rsidP="004E2BD7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$ 28.9</w:t>
            </w:r>
            <w:r w:rsidR="007156E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23</w:t>
            </w:r>
            <w:r w:rsidRPr="004A09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.</w:t>
            </w:r>
            <w:r w:rsidR="007156E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055</w:t>
            </w:r>
          </w:p>
        </w:tc>
        <w:tc>
          <w:tcPr>
            <w:tcW w:w="11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40AF" w:rsidRPr="004A0980" w:rsidRDefault="00FA4E3C" w:rsidP="004E2BD7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$ 209.</w:t>
            </w:r>
            <w:r w:rsidR="007156E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692</w:t>
            </w:r>
            <w:r w:rsidRPr="004A09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.</w:t>
            </w:r>
            <w:r w:rsidR="007156E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151</w:t>
            </w:r>
          </w:p>
        </w:tc>
      </w:tr>
    </w:tbl>
    <w:p w:rsidR="001C68ED" w:rsidRPr="004E2BD7" w:rsidRDefault="001C68ED" w:rsidP="001C68ED">
      <w:pPr>
        <w:pStyle w:val="Epgrafe"/>
        <w:spacing w:after="0"/>
        <w:jc w:val="center"/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</w:pPr>
      <w:bookmarkStart w:id="35" w:name="_Toc342731624"/>
    </w:p>
    <w:p w:rsidR="001C68ED" w:rsidRPr="004E2BD7" w:rsidRDefault="001C68ED" w:rsidP="001C68ED">
      <w:pPr>
        <w:pStyle w:val="Epgrafe"/>
        <w:spacing w:after="0"/>
        <w:jc w:val="center"/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</w:pPr>
    </w:p>
    <w:p w:rsidR="0099174D" w:rsidRPr="004E2BD7" w:rsidRDefault="001C68ED" w:rsidP="001C68ED">
      <w:pPr>
        <w:pStyle w:val="Epgrafe"/>
        <w:spacing w:after="0"/>
        <w:jc w:val="center"/>
        <w:rPr>
          <w:lang w:val="es-CO"/>
        </w:rPr>
      </w:pPr>
      <w:bookmarkStart w:id="36" w:name="_Toc386093489"/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 xml:space="preserve">Tabla 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begin"/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instrText xml:space="preserve"> SEQ Tabla \* ARABIC </w:instrTex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separate"/>
      </w:r>
      <w:r w:rsidR="00B24B8F">
        <w:rPr>
          <w:rFonts w:ascii="Arial" w:eastAsia="Times New Roman" w:hAnsi="Arial" w:cs="Times New Roman"/>
          <w:bCs w:val="0"/>
          <w:i/>
          <w:noProof/>
          <w:color w:val="auto"/>
          <w:sz w:val="20"/>
          <w:szCs w:val="20"/>
          <w:lang w:val="es-CO" w:eastAsia="es-ES"/>
        </w:rPr>
        <w:t>15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end"/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>. Hitos de Pago</w:t>
      </w:r>
      <w:bookmarkEnd w:id="35"/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 xml:space="preserve"> PEC</w:t>
      </w:r>
      <w:bookmarkEnd w:id="36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96"/>
        <w:gridCol w:w="2253"/>
        <w:gridCol w:w="1308"/>
        <w:gridCol w:w="1515"/>
        <w:gridCol w:w="1308"/>
      </w:tblGrid>
      <w:tr w:rsidR="005E156F" w:rsidRPr="00C92CF2" w:rsidTr="005E156F">
        <w:trPr>
          <w:trHeight w:val="255"/>
          <w:tblHeader/>
        </w:trPr>
        <w:tc>
          <w:tcPr>
            <w:tcW w:w="1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5E156F" w:rsidRPr="005E156F" w:rsidRDefault="005E156F" w:rsidP="005E156F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5E156F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HITO DE PAGO PEC MOVIL</w:t>
            </w:r>
          </w:p>
        </w:tc>
        <w:tc>
          <w:tcPr>
            <w:tcW w:w="9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5E156F" w:rsidRPr="005E156F" w:rsidRDefault="005E156F" w:rsidP="005E156F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5E156F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DESCRIPCIÓN</w:t>
            </w:r>
          </w:p>
        </w:tc>
        <w:tc>
          <w:tcPr>
            <w:tcW w:w="67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5E156F" w:rsidRPr="005E156F" w:rsidRDefault="005E156F" w:rsidP="005E156F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5E156F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VALOR SIN IVA</w:t>
            </w:r>
          </w:p>
        </w:tc>
        <w:tc>
          <w:tcPr>
            <w:tcW w:w="10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5E156F" w:rsidRPr="005E156F" w:rsidRDefault="005E156F" w:rsidP="005E156F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5E156F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IVA</w:t>
            </w:r>
          </w:p>
        </w:tc>
        <w:tc>
          <w:tcPr>
            <w:tcW w:w="72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5E156F" w:rsidRPr="005E156F" w:rsidRDefault="005E156F" w:rsidP="005E156F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5E156F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VALOR CON IVA</w:t>
            </w:r>
          </w:p>
        </w:tc>
      </w:tr>
      <w:tr w:rsidR="005E156F" w:rsidRPr="00C92CF2" w:rsidTr="005E156F">
        <w:trPr>
          <w:trHeight w:val="510"/>
        </w:trPr>
        <w:tc>
          <w:tcPr>
            <w:tcW w:w="16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156F" w:rsidRPr="005E156F" w:rsidRDefault="005E156F" w:rsidP="005E156F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E156F">
              <w:rPr>
                <w:rFonts w:ascii="Arial" w:hAnsi="Arial" w:cs="Arial"/>
                <w:color w:val="000000"/>
                <w:sz w:val="20"/>
                <w:szCs w:val="20"/>
              </w:rPr>
              <w:t>Pago Inicial</w:t>
            </w:r>
          </w:p>
        </w:tc>
        <w:tc>
          <w:tcPr>
            <w:tcW w:w="9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156F" w:rsidRPr="005E156F" w:rsidRDefault="005E156F" w:rsidP="005E156F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E156F">
              <w:rPr>
                <w:rFonts w:ascii="Arial" w:hAnsi="Arial" w:cs="Arial"/>
                <w:color w:val="000000"/>
                <w:sz w:val="20"/>
                <w:szCs w:val="20"/>
              </w:rPr>
              <w:t>Al momento de la aprobación del plan de trabajo.</w:t>
            </w:r>
          </w:p>
        </w:tc>
        <w:tc>
          <w:tcPr>
            <w:tcW w:w="6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156F" w:rsidRPr="005E156F" w:rsidRDefault="005E156F" w:rsidP="005E156F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E156F">
              <w:rPr>
                <w:rFonts w:ascii="Arial" w:hAnsi="Arial" w:cs="Arial"/>
                <w:color w:val="000000"/>
                <w:sz w:val="20"/>
                <w:szCs w:val="20"/>
              </w:rPr>
              <w:t xml:space="preserve">$ 42.418.764 </w:t>
            </w:r>
          </w:p>
        </w:tc>
        <w:tc>
          <w:tcPr>
            <w:tcW w:w="10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156F" w:rsidRPr="005E156F" w:rsidRDefault="005E156F" w:rsidP="005E156F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E156F">
              <w:rPr>
                <w:rFonts w:ascii="Arial" w:hAnsi="Arial" w:cs="Arial"/>
                <w:color w:val="000000"/>
                <w:sz w:val="20"/>
                <w:szCs w:val="20"/>
              </w:rPr>
              <w:t xml:space="preserve">$ 6.950.202 </w:t>
            </w:r>
          </w:p>
        </w:tc>
        <w:tc>
          <w:tcPr>
            <w:tcW w:w="7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156F" w:rsidRPr="005E156F" w:rsidRDefault="005E156F" w:rsidP="005E156F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E156F">
              <w:rPr>
                <w:rFonts w:ascii="Arial" w:hAnsi="Arial" w:cs="Arial"/>
                <w:color w:val="000000"/>
                <w:sz w:val="20"/>
                <w:szCs w:val="20"/>
              </w:rPr>
              <w:t xml:space="preserve">$ 49.368.966 </w:t>
            </w:r>
          </w:p>
        </w:tc>
      </w:tr>
      <w:tr w:rsidR="005E156F" w:rsidRPr="00C92CF2" w:rsidTr="005E156F">
        <w:trPr>
          <w:trHeight w:val="255"/>
        </w:trPr>
        <w:tc>
          <w:tcPr>
            <w:tcW w:w="16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156F" w:rsidRPr="005E156F" w:rsidRDefault="005E156F" w:rsidP="005E156F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E156F">
              <w:rPr>
                <w:rFonts w:ascii="Arial" w:hAnsi="Arial" w:cs="Arial"/>
                <w:color w:val="000000"/>
                <w:sz w:val="20"/>
                <w:szCs w:val="20"/>
              </w:rPr>
              <w:t>Pago Ejecutado</w:t>
            </w:r>
          </w:p>
        </w:tc>
        <w:tc>
          <w:tcPr>
            <w:tcW w:w="9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156F" w:rsidRPr="005E156F" w:rsidRDefault="005E156F" w:rsidP="005E156F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E156F">
              <w:rPr>
                <w:rFonts w:ascii="Arial" w:hAnsi="Arial" w:cs="Arial"/>
                <w:color w:val="000000"/>
                <w:sz w:val="20"/>
                <w:szCs w:val="20"/>
              </w:rPr>
              <w:t xml:space="preserve">Valor total ejecutado </w:t>
            </w:r>
          </w:p>
        </w:tc>
        <w:tc>
          <w:tcPr>
            <w:tcW w:w="6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156F" w:rsidRPr="005E156F" w:rsidRDefault="005E156F" w:rsidP="005E156F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E156F">
              <w:rPr>
                <w:rFonts w:ascii="Arial" w:hAnsi="Arial" w:cs="Arial"/>
                <w:color w:val="000000"/>
                <w:sz w:val="20"/>
                <w:szCs w:val="20"/>
              </w:rPr>
              <w:t xml:space="preserve">$ 26.368.665 </w:t>
            </w:r>
          </w:p>
        </w:tc>
        <w:tc>
          <w:tcPr>
            <w:tcW w:w="10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156F" w:rsidRPr="005E156F" w:rsidRDefault="005E156F" w:rsidP="005E156F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E156F">
              <w:rPr>
                <w:rFonts w:ascii="Arial" w:hAnsi="Arial" w:cs="Arial"/>
                <w:color w:val="000000"/>
                <w:sz w:val="20"/>
                <w:szCs w:val="20"/>
              </w:rPr>
              <w:t xml:space="preserve">$ 4.218.986 </w:t>
            </w:r>
          </w:p>
        </w:tc>
        <w:tc>
          <w:tcPr>
            <w:tcW w:w="7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156F" w:rsidRPr="005E156F" w:rsidRDefault="005E156F" w:rsidP="005E156F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E156F">
              <w:rPr>
                <w:rFonts w:ascii="Arial" w:hAnsi="Arial" w:cs="Arial"/>
                <w:color w:val="000000"/>
                <w:sz w:val="20"/>
                <w:szCs w:val="20"/>
              </w:rPr>
              <w:t xml:space="preserve">$ 30.587.651 </w:t>
            </w:r>
          </w:p>
        </w:tc>
      </w:tr>
      <w:tr w:rsidR="005E156F" w:rsidRPr="00C92CF2" w:rsidTr="005E156F">
        <w:trPr>
          <w:trHeight w:val="255"/>
        </w:trPr>
        <w:tc>
          <w:tcPr>
            <w:tcW w:w="16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156F" w:rsidRPr="005E156F" w:rsidRDefault="005E156F" w:rsidP="005E156F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5E156F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Diferencia a reasignar</w:t>
            </w:r>
          </w:p>
        </w:tc>
        <w:tc>
          <w:tcPr>
            <w:tcW w:w="9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156F" w:rsidRPr="005E156F" w:rsidRDefault="005E156F" w:rsidP="005E156F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E156F">
              <w:rPr>
                <w:rFonts w:ascii="Arial" w:hAnsi="Arial" w:cs="Arial"/>
                <w:color w:val="000000"/>
                <w:sz w:val="20"/>
                <w:szCs w:val="20"/>
              </w:rPr>
              <w:t>Inicial menos Ejecutado</w:t>
            </w:r>
          </w:p>
        </w:tc>
        <w:tc>
          <w:tcPr>
            <w:tcW w:w="6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156F" w:rsidRPr="005E156F" w:rsidRDefault="005E156F" w:rsidP="005E156F">
            <w:pPr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5E156F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$ 16.050.099 </w:t>
            </w:r>
          </w:p>
        </w:tc>
        <w:tc>
          <w:tcPr>
            <w:tcW w:w="10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156F" w:rsidRPr="005E156F" w:rsidRDefault="005E156F" w:rsidP="005E156F">
            <w:pPr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5E156F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$ 2.731.216 </w:t>
            </w:r>
          </w:p>
        </w:tc>
        <w:tc>
          <w:tcPr>
            <w:tcW w:w="7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156F" w:rsidRPr="005E156F" w:rsidRDefault="005E156F" w:rsidP="005E156F">
            <w:pPr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5E156F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$ 18.781.315 </w:t>
            </w:r>
          </w:p>
        </w:tc>
      </w:tr>
    </w:tbl>
    <w:p w:rsidR="00E64E6A" w:rsidRDefault="00E64E6A" w:rsidP="004E2BD7">
      <w:pPr>
        <w:pStyle w:val="Epgrafe"/>
        <w:spacing w:after="0"/>
        <w:jc w:val="center"/>
        <w:rPr>
          <w:rFonts w:eastAsia="Times New Roman" w:cs="Times New Roman"/>
          <w:i/>
          <w:sz w:val="20"/>
          <w:szCs w:val="20"/>
          <w:lang w:val="es-CO" w:eastAsia="es-ES"/>
        </w:rPr>
      </w:pPr>
    </w:p>
    <w:p w:rsidR="005E156F" w:rsidRDefault="005E156F" w:rsidP="005E156F">
      <w:pPr>
        <w:rPr>
          <w:rFonts w:ascii="Arial" w:hAnsi="Arial" w:cs="Arial"/>
          <w:sz w:val="24"/>
          <w:szCs w:val="24"/>
          <w:lang w:eastAsia="es-ES"/>
        </w:rPr>
      </w:pPr>
      <w:r w:rsidRPr="00512516">
        <w:rPr>
          <w:rFonts w:ascii="Arial" w:hAnsi="Arial" w:cs="Arial"/>
          <w:b/>
          <w:sz w:val="24"/>
          <w:szCs w:val="24"/>
          <w:lang w:eastAsia="es-ES"/>
        </w:rPr>
        <w:t>Nota:</w:t>
      </w:r>
      <w:r w:rsidRPr="00512516">
        <w:rPr>
          <w:rFonts w:ascii="Arial" w:hAnsi="Arial" w:cs="Arial"/>
          <w:sz w:val="24"/>
          <w:szCs w:val="24"/>
          <w:lang w:eastAsia="es-ES"/>
        </w:rPr>
        <w:t xml:space="preserve"> Los restantes $ 18.618.115, se asignarán al presupuesto de la nueva solución móvil a implementar</w:t>
      </w:r>
      <w:r w:rsidR="00512516">
        <w:rPr>
          <w:rFonts w:ascii="Arial" w:hAnsi="Arial" w:cs="Arial"/>
          <w:sz w:val="24"/>
          <w:szCs w:val="24"/>
          <w:lang w:eastAsia="es-ES"/>
        </w:rPr>
        <w:t>.</w:t>
      </w:r>
    </w:p>
    <w:p w:rsidR="00512516" w:rsidRPr="00512516" w:rsidRDefault="00512516" w:rsidP="005E156F">
      <w:pPr>
        <w:rPr>
          <w:rFonts w:ascii="Arial" w:hAnsi="Arial" w:cs="Arial"/>
          <w:sz w:val="24"/>
          <w:szCs w:val="24"/>
          <w:lang w:val="es-CO" w:eastAsia="es-ES"/>
        </w:rPr>
      </w:pPr>
    </w:p>
    <w:p w:rsidR="0099174D" w:rsidRPr="004E2BD7" w:rsidRDefault="00773CAE" w:rsidP="00F140AF">
      <w:pPr>
        <w:pStyle w:val="Epgrafe"/>
        <w:spacing w:after="0"/>
        <w:jc w:val="center"/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</w:pPr>
      <w:bookmarkStart w:id="37" w:name="_Toc386093490"/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 xml:space="preserve">Tabla 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begin"/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instrText xml:space="preserve"> SEQ Tabla \* ARABIC </w:instrTex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separate"/>
      </w:r>
      <w:r w:rsidR="00B24B8F">
        <w:rPr>
          <w:rFonts w:ascii="Arial" w:eastAsia="Times New Roman" w:hAnsi="Arial" w:cs="Times New Roman"/>
          <w:bCs w:val="0"/>
          <w:i/>
          <w:noProof/>
          <w:color w:val="auto"/>
          <w:sz w:val="20"/>
          <w:szCs w:val="20"/>
          <w:lang w:val="es-CO" w:eastAsia="es-ES"/>
        </w:rPr>
        <w:t>16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end"/>
      </w:r>
      <w:bookmarkStart w:id="38" w:name="_Toc342731625"/>
      <w:bookmarkStart w:id="39" w:name="_Toc377033251"/>
      <w:bookmarkStart w:id="40" w:name="_Toc384128921"/>
      <w:r w:rsidR="00F140AF"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>. Entregables</w:t>
      </w:r>
      <w:bookmarkEnd w:id="38"/>
      <w:bookmarkEnd w:id="39"/>
      <w:r w:rsidR="00F140AF"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 xml:space="preserve"> Aplicación </w:t>
      </w:r>
      <w:bookmarkEnd w:id="40"/>
      <w:r w:rsidR="00F140AF"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>Elefantes Blancos Móvil</w:t>
      </w:r>
      <w:bookmarkEnd w:id="37"/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1242"/>
        <w:gridCol w:w="2411"/>
        <w:gridCol w:w="3260"/>
        <w:gridCol w:w="2143"/>
      </w:tblGrid>
      <w:tr w:rsidR="00B045A3" w:rsidRPr="004A0980" w:rsidTr="00F978BF">
        <w:trPr>
          <w:trHeight w:val="595"/>
          <w:tblHeader/>
        </w:trPr>
        <w:tc>
          <w:tcPr>
            <w:tcW w:w="686" w:type="pct"/>
            <w:shd w:val="clear" w:color="auto" w:fill="BFBFBF" w:themeFill="background1" w:themeFillShade="BF"/>
            <w:vAlign w:val="center"/>
            <w:hideMark/>
          </w:tcPr>
          <w:p w:rsidR="00B045A3" w:rsidRPr="004E2BD7" w:rsidRDefault="00B045A3" w:rsidP="002C4662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b/>
                <w:sz w:val="18"/>
                <w:szCs w:val="18"/>
                <w:lang w:val="es-CO"/>
              </w:rPr>
              <w:t>FASE POR PLIEGOS</w:t>
            </w:r>
          </w:p>
        </w:tc>
        <w:tc>
          <w:tcPr>
            <w:tcW w:w="1331" w:type="pct"/>
            <w:shd w:val="clear" w:color="auto" w:fill="BFBFBF" w:themeFill="background1" w:themeFillShade="BF"/>
            <w:vAlign w:val="center"/>
            <w:hideMark/>
          </w:tcPr>
          <w:p w:rsidR="00B045A3" w:rsidRPr="004E2BD7" w:rsidRDefault="00B045A3" w:rsidP="002C4662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b/>
                <w:sz w:val="18"/>
                <w:szCs w:val="18"/>
                <w:lang w:val="es-CO"/>
              </w:rPr>
              <w:t>NOMBRE ENTREGABLE</w:t>
            </w:r>
          </w:p>
        </w:tc>
        <w:tc>
          <w:tcPr>
            <w:tcW w:w="1800" w:type="pct"/>
            <w:shd w:val="clear" w:color="auto" w:fill="BFBFBF" w:themeFill="background1" w:themeFillShade="BF"/>
            <w:vAlign w:val="center"/>
            <w:hideMark/>
          </w:tcPr>
          <w:p w:rsidR="00B045A3" w:rsidRPr="004E2BD7" w:rsidRDefault="00B045A3" w:rsidP="002C4662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b/>
                <w:sz w:val="18"/>
                <w:szCs w:val="18"/>
                <w:lang w:val="es-CO"/>
              </w:rPr>
              <w:t>NOMBRE DEL ARCHIVO</w:t>
            </w:r>
          </w:p>
        </w:tc>
        <w:tc>
          <w:tcPr>
            <w:tcW w:w="1183" w:type="pct"/>
            <w:shd w:val="clear" w:color="auto" w:fill="BFBFBF" w:themeFill="background1" w:themeFillShade="BF"/>
            <w:vAlign w:val="center"/>
            <w:hideMark/>
          </w:tcPr>
          <w:p w:rsidR="00B045A3" w:rsidRPr="004E2BD7" w:rsidRDefault="00B045A3" w:rsidP="002C4662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b/>
                <w:sz w:val="18"/>
                <w:szCs w:val="18"/>
                <w:lang w:val="es-CO"/>
              </w:rPr>
              <w:t>VERSIÓN</w:t>
            </w:r>
          </w:p>
        </w:tc>
      </w:tr>
      <w:tr w:rsidR="00B045A3" w:rsidRPr="004A0980" w:rsidTr="00F978BF">
        <w:trPr>
          <w:trHeight w:val="300"/>
        </w:trPr>
        <w:tc>
          <w:tcPr>
            <w:tcW w:w="686" w:type="pct"/>
            <w:vMerge w:val="restart"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Planeación</w:t>
            </w:r>
          </w:p>
        </w:tc>
        <w:tc>
          <w:tcPr>
            <w:tcW w:w="1331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Criterios de aceptación para cada uno de los entregables</w:t>
            </w:r>
          </w:p>
        </w:tc>
        <w:tc>
          <w:tcPr>
            <w:tcW w:w="1800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spacing w:after="200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GLFS2-SM4-MCA-CriteriosAceptacionEntregables.xlsx</w:t>
            </w:r>
          </w:p>
        </w:tc>
        <w:tc>
          <w:tcPr>
            <w:tcW w:w="1183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N/A</w:t>
            </w:r>
          </w:p>
        </w:tc>
      </w:tr>
      <w:tr w:rsidR="00B045A3" w:rsidRPr="004A0980" w:rsidTr="00F978BF">
        <w:trPr>
          <w:trHeight w:val="315"/>
        </w:trPr>
        <w:tc>
          <w:tcPr>
            <w:tcW w:w="686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vMerge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800" w:type="pct"/>
            <w:vMerge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183" w:type="pct"/>
            <w:vMerge/>
            <w:vAlign w:val="center"/>
            <w:hideMark/>
          </w:tcPr>
          <w:p w:rsidR="00B045A3" w:rsidRPr="004E2BD7" w:rsidRDefault="00B045A3" w:rsidP="00F978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</w:tr>
      <w:tr w:rsidR="00B045A3" w:rsidRPr="004A0980" w:rsidTr="00F978BF">
        <w:trPr>
          <w:trHeight w:val="300"/>
        </w:trPr>
        <w:tc>
          <w:tcPr>
            <w:tcW w:w="686" w:type="pct"/>
            <w:vMerge w:val="restart"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Recepción y validación de Requerimientos</w:t>
            </w:r>
          </w:p>
        </w:tc>
        <w:tc>
          <w:tcPr>
            <w:tcW w:w="1331" w:type="pct"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Formatos de asistencia.</w:t>
            </w:r>
          </w:p>
        </w:tc>
        <w:tc>
          <w:tcPr>
            <w:tcW w:w="1800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spacing w:after="200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 SM4-OT-FormatosDeAsistenciaYSoportesDeEvaluacionMOYHerramientas.zip</w:t>
            </w:r>
          </w:p>
        </w:tc>
        <w:tc>
          <w:tcPr>
            <w:tcW w:w="1183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N/A</w:t>
            </w:r>
          </w:p>
        </w:tc>
      </w:tr>
      <w:tr w:rsidR="00B045A3" w:rsidRPr="004A0980" w:rsidTr="00F978BF">
        <w:trPr>
          <w:trHeight w:val="480"/>
        </w:trPr>
        <w:tc>
          <w:tcPr>
            <w:tcW w:w="686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Soportes de evaluación a los asistentes en la metodología</w:t>
            </w:r>
          </w:p>
        </w:tc>
        <w:tc>
          <w:tcPr>
            <w:tcW w:w="1800" w:type="pct"/>
            <w:vMerge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183" w:type="pct"/>
            <w:vMerge/>
            <w:vAlign w:val="center"/>
            <w:hideMark/>
          </w:tcPr>
          <w:p w:rsidR="00B045A3" w:rsidRPr="004E2BD7" w:rsidRDefault="00B045A3" w:rsidP="00F978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</w:tr>
      <w:tr w:rsidR="00B045A3" w:rsidRPr="004A0980" w:rsidTr="00F978BF">
        <w:trPr>
          <w:trHeight w:val="300"/>
        </w:trPr>
        <w:tc>
          <w:tcPr>
            <w:tcW w:w="686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Acta de inicio de la solución</w:t>
            </w:r>
          </w:p>
        </w:tc>
        <w:tc>
          <w:tcPr>
            <w:tcW w:w="1800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spacing w:after="200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GLFS2-SM4-ACT-1488-20131115-ReunionKickOffSolucionesMoviles4.docx</w:t>
            </w:r>
          </w:p>
        </w:tc>
        <w:tc>
          <w:tcPr>
            <w:tcW w:w="1183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N/A</w:t>
            </w:r>
          </w:p>
        </w:tc>
      </w:tr>
      <w:tr w:rsidR="00B045A3" w:rsidRPr="004A0980" w:rsidTr="00F978BF">
        <w:trPr>
          <w:trHeight w:val="525"/>
        </w:trPr>
        <w:tc>
          <w:tcPr>
            <w:tcW w:w="686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vMerge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800" w:type="pct"/>
            <w:vMerge/>
            <w:vAlign w:val="center"/>
            <w:hideMark/>
          </w:tcPr>
          <w:p w:rsidR="00B045A3" w:rsidRPr="004E2BD7" w:rsidRDefault="00B045A3" w:rsidP="00557F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183" w:type="pct"/>
            <w:vMerge/>
            <w:vAlign w:val="center"/>
            <w:hideMark/>
          </w:tcPr>
          <w:p w:rsidR="00B045A3" w:rsidRPr="004E2BD7" w:rsidRDefault="00B045A3" w:rsidP="00557F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</w:tr>
      <w:tr w:rsidR="00B045A3" w:rsidRPr="004A0980" w:rsidTr="00F978BF">
        <w:trPr>
          <w:trHeight w:val="1235"/>
        </w:trPr>
        <w:tc>
          <w:tcPr>
            <w:tcW w:w="686" w:type="pct"/>
            <w:vMerge w:val="restart"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B045A3" w:rsidP="002C4662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B045A3" w:rsidRPr="004E2BD7" w:rsidRDefault="00B045A3" w:rsidP="002C4662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B045A3" w:rsidRPr="004E2BD7" w:rsidRDefault="00B045A3" w:rsidP="002C4662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B045A3" w:rsidRPr="004E2BD7" w:rsidRDefault="00B045A3" w:rsidP="002C4662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B045A3" w:rsidRPr="004E2BD7" w:rsidRDefault="00B045A3" w:rsidP="002C4662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B045A3" w:rsidRPr="004E2BD7" w:rsidRDefault="00B045A3" w:rsidP="002C4662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B045A3" w:rsidRPr="004E2BD7" w:rsidRDefault="00B045A3" w:rsidP="002C4662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B045A3" w:rsidRPr="004E2BD7" w:rsidRDefault="00B045A3" w:rsidP="002C4662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B045A3" w:rsidRPr="004E2BD7" w:rsidRDefault="00B045A3" w:rsidP="002C4662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B045A3" w:rsidRPr="004E2BD7" w:rsidRDefault="00B045A3" w:rsidP="002C4662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B045A3" w:rsidRPr="004E2BD7" w:rsidRDefault="00B045A3" w:rsidP="002C4662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B045A3" w:rsidRPr="004E2BD7" w:rsidRDefault="00B045A3" w:rsidP="002C4662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B045A3" w:rsidRPr="004E2BD7" w:rsidRDefault="00B045A3" w:rsidP="002C4662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B045A3" w:rsidRPr="004E2BD7" w:rsidRDefault="00B045A3" w:rsidP="002C4662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B045A3" w:rsidRPr="004E2BD7" w:rsidRDefault="00B045A3" w:rsidP="002C4662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B045A3" w:rsidRPr="004E2BD7" w:rsidRDefault="00B045A3" w:rsidP="002C4662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B045A3" w:rsidRPr="004E2BD7" w:rsidRDefault="00B045A3" w:rsidP="002C4662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Diseño</w:t>
            </w:r>
          </w:p>
        </w:tc>
        <w:tc>
          <w:tcPr>
            <w:tcW w:w="1331" w:type="pct"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Plan para desarrollar una arquitectura robusta para la solución TIC</w:t>
            </w:r>
          </w:p>
        </w:tc>
        <w:tc>
          <w:tcPr>
            <w:tcW w:w="1800" w:type="pct"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B045A3" w:rsidP="00F978BF">
            <w:pPr>
              <w:spacing w:after="200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GLFS2-SM4-PAR-PlanParaDesarrollarUnaArquitecturaRobustaEBM.docx</w:t>
            </w:r>
          </w:p>
        </w:tc>
        <w:tc>
          <w:tcPr>
            <w:tcW w:w="1183" w:type="pct"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45686A" w:rsidP="00F978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3</w:t>
            </w:r>
            <w:r w:rsidR="00B045A3" w:rsidRPr="004E2BD7">
              <w:rPr>
                <w:rFonts w:ascii="Arial" w:hAnsi="Arial" w:cs="Arial"/>
                <w:sz w:val="18"/>
                <w:szCs w:val="18"/>
                <w:lang w:val="es-CO"/>
              </w:rPr>
              <w:t>.0</w:t>
            </w:r>
          </w:p>
        </w:tc>
      </w:tr>
      <w:tr w:rsidR="00B045A3" w:rsidRPr="004A0980" w:rsidTr="00F978BF">
        <w:trPr>
          <w:trHeight w:val="854"/>
        </w:trPr>
        <w:tc>
          <w:tcPr>
            <w:tcW w:w="686" w:type="pct"/>
            <w:vMerge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Documento de diseño detallado</w:t>
            </w:r>
          </w:p>
        </w:tc>
        <w:tc>
          <w:tcPr>
            <w:tcW w:w="1800" w:type="pct"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GLFS2-SM4-DD-DisenoDetalladoEBM.docx</w:t>
            </w:r>
          </w:p>
        </w:tc>
        <w:tc>
          <w:tcPr>
            <w:tcW w:w="1183" w:type="pct"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45686A" w:rsidP="00F978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3</w:t>
            </w:r>
            <w:r w:rsidR="00B045A3" w:rsidRPr="004E2BD7">
              <w:rPr>
                <w:rFonts w:ascii="Arial" w:hAnsi="Arial" w:cs="Arial"/>
                <w:sz w:val="18"/>
                <w:szCs w:val="18"/>
                <w:lang w:val="es-CO"/>
              </w:rPr>
              <w:t>.0</w:t>
            </w:r>
          </w:p>
        </w:tc>
      </w:tr>
      <w:tr w:rsidR="00B045A3" w:rsidRPr="004A0980" w:rsidTr="00F978BF">
        <w:trPr>
          <w:trHeight w:val="625"/>
        </w:trPr>
        <w:tc>
          <w:tcPr>
            <w:tcW w:w="686" w:type="pct"/>
            <w:vMerge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 xml:space="preserve">Prototipo de la solución </w:t>
            </w:r>
          </w:p>
        </w:tc>
        <w:tc>
          <w:tcPr>
            <w:tcW w:w="1800" w:type="pct"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GLFS2-SM4-PS-PrototipoDeLaSolucionEBM.docx</w:t>
            </w:r>
          </w:p>
        </w:tc>
        <w:tc>
          <w:tcPr>
            <w:tcW w:w="1183" w:type="pct"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B045A3" w:rsidP="00F978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N/A</w:t>
            </w:r>
          </w:p>
        </w:tc>
      </w:tr>
      <w:tr w:rsidR="00B045A3" w:rsidRPr="004A0980" w:rsidTr="00F978BF">
        <w:trPr>
          <w:trHeight w:val="1028"/>
        </w:trPr>
        <w:tc>
          <w:tcPr>
            <w:tcW w:w="686" w:type="pct"/>
            <w:vMerge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Arquitectura general y detallada de la solución</w:t>
            </w:r>
          </w:p>
        </w:tc>
        <w:tc>
          <w:tcPr>
            <w:tcW w:w="1800" w:type="pct"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GLFS2-SM4-ARQ-ANEXO1 ArquitecturaGeneralYDetalladaDeLaSolucionEBM.docx</w:t>
            </w:r>
          </w:p>
        </w:tc>
        <w:tc>
          <w:tcPr>
            <w:tcW w:w="1183" w:type="pct"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B045A3" w:rsidP="00F978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N/A</w:t>
            </w:r>
          </w:p>
        </w:tc>
      </w:tr>
      <w:tr w:rsidR="00B045A3" w:rsidRPr="004A0980" w:rsidTr="00F978BF">
        <w:trPr>
          <w:trHeight w:val="821"/>
        </w:trPr>
        <w:tc>
          <w:tcPr>
            <w:tcW w:w="686" w:type="pct"/>
            <w:vMerge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 xml:space="preserve">Vista de casos de uso y/o vista por escenarios </w:t>
            </w:r>
          </w:p>
        </w:tc>
        <w:tc>
          <w:tcPr>
            <w:tcW w:w="1800" w:type="pct"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GLFS2-SM4-VCU-ANEXO2 VistaDeCasosDeUsoEBM.doc</w:t>
            </w:r>
          </w:p>
        </w:tc>
        <w:tc>
          <w:tcPr>
            <w:tcW w:w="1183" w:type="pct"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B045A3" w:rsidP="00F978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N/A</w:t>
            </w:r>
          </w:p>
        </w:tc>
      </w:tr>
      <w:tr w:rsidR="00B045A3" w:rsidRPr="004A0980" w:rsidTr="00F978BF">
        <w:trPr>
          <w:trHeight w:val="1028"/>
        </w:trPr>
        <w:tc>
          <w:tcPr>
            <w:tcW w:w="686" w:type="pct"/>
            <w:vMerge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Guía metodológica para los desarrolladores</w:t>
            </w:r>
          </w:p>
        </w:tc>
        <w:tc>
          <w:tcPr>
            <w:tcW w:w="1800" w:type="pct"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GLFS2-SM4-GM-GuiaMetodologicaParaLosDesarrolladoresEBM.docx</w:t>
            </w:r>
          </w:p>
        </w:tc>
        <w:tc>
          <w:tcPr>
            <w:tcW w:w="1183" w:type="pct"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45686A" w:rsidP="00F978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3</w:t>
            </w:r>
            <w:r w:rsidR="00B045A3" w:rsidRPr="004E2BD7">
              <w:rPr>
                <w:rFonts w:ascii="Arial" w:hAnsi="Arial" w:cs="Arial"/>
                <w:sz w:val="18"/>
                <w:szCs w:val="18"/>
                <w:lang w:val="es-CO"/>
              </w:rPr>
              <w:t>.0</w:t>
            </w:r>
          </w:p>
        </w:tc>
      </w:tr>
      <w:tr w:rsidR="00B045A3" w:rsidRPr="004A0980" w:rsidTr="00F978BF">
        <w:trPr>
          <w:trHeight w:val="300"/>
        </w:trPr>
        <w:tc>
          <w:tcPr>
            <w:tcW w:w="686" w:type="pct"/>
            <w:vMerge/>
            <w:vAlign w:val="center"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vAlign w:val="center"/>
          </w:tcPr>
          <w:p w:rsidR="00B045A3" w:rsidRPr="004E2BD7" w:rsidRDefault="00B045A3" w:rsidP="001C68ED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Documento de plan de pruebas</w:t>
            </w:r>
          </w:p>
        </w:tc>
        <w:tc>
          <w:tcPr>
            <w:tcW w:w="1800" w:type="pct"/>
            <w:vAlign w:val="center"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GLFS2-SM4-PPR-PlanDePruebasEBM.docx</w:t>
            </w:r>
          </w:p>
        </w:tc>
        <w:tc>
          <w:tcPr>
            <w:tcW w:w="1183" w:type="pct"/>
            <w:vAlign w:val="center"/>
          </w:tcPr>
          <w:p w:rsidR="00B045A3" w:rsidRPr="004E2BD7" w:rsidRDefault="00B045A3" w:rsidP="00F978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2.0</w:t>
            </w:r>
          </w:p>
        </w:tc>
      </w:tr>
      <w:tr w:rsidR="00B045A3" w:rsidRPr="004A0980" w:rsidTr="00F978BF">
        <w:trPr>
          <w:trHeight w:val="661"/>
        </w:trPr>
        <w:tc>
          <w:tcPr>
            <w:tcW w:w="686" w:type="pct"/>
            <w:vMerge/>
            <w:vAlign w:val="center"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vAlign w:val="center"/>
          </w:tcPr>
          <w:p w:rsidR="00B045A3" w:rsidRPr="004E2BD7" w:rsidDel="00F35EC9" w:rsidRDefault="00B045A3" w:rsidP="001C68ED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Plan de capacitación</w:t>
            </w:r>
          </w:p>
        </w:tc>
        <w:tc>
          <w:tcPr>
            <w:tcW w:w="1800" w:type="pct"/>
            <w:vAlign w:val="center"/>
          </w:tcPr>
          <w:p w:rsidR="00B045A3" w:rsidRPr="004E2BD7" w:rsidDel="00F35EC9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GLFS2-SM4-PCA-PlanDeCapacitacionEBM.docx</w:t>
            </w:r>
          </w:p>
        </w:tc>
        <w:tc>
          <w:tcPr>
            <w:tcW w:w="1183" w:type="pct"/>
            <w:vAlign w:val="center"/>
          </w:tcPr>
          <w:p w:rsidR="00B045A3" w:rsidRPr="004E2BD7" w:rsidDel="00F35EC9" w:rsidRDefault="00B045A3" w:rsidP="00F978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2.0</w:t>
            </w:r>
          </w:p>
        </w:tc>
      </w:tr>
      <w:tr w:rsidR="00B045A3" w:rsidRPr="004A0980" w:rsidTr="00F978BF">
        <w:trPr>
          <w:trHeight w:val="686"/>
        </w:trPr>
        <w:tc>
          <w:tcPr>
            <w:tcW w:w="686" w:type="pct"/>
            <w:vMerge/>
            <w:vAlign w:val="center"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vAlign w:val="center"/>
          </w:tcPr>
          <w:p w:rsidR="00B045A3" w:rsidRPr="004E2BD7" w:rsidDel="00F35EC9" w:rsidRDefault="00B045A3" w:rsidP="001C68ED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Plan de administración de la capacidad</w:t>
            </w:r>
          </w:p>
        </w:tc>
        <w:tc>
          <w:tcPr>
            <w:tcW w:w="1800" w:type="pct"/>
            <w:vAlign w:val="center"/>
          </w:tcPr>
          <w:p w:rsidR="00B045A3" w:rsidRPr="004E2BD7" w:rsidDel="00F35EC9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GLFS2-SM4-PAC-PlanDeAdminiEBMcionDeLaCapacidadEBM.docx</w:t>
            </w:r>
          </w:p>
        </w:tc>
        <w:tc>
          <w:tcPr>
            <w:tcW w:w="1183" w:type="pct"/>
            <w:vAlign w:val="center"/>
          </w:tcPr>
          <w:p w:rsidR="00B045A3" w:rsidRPr="004E2BD7" w:rsidDel="00F35EC9" w:rsidRDefault="00B045A3" w:rsidP="00F978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3.0</w:t>
            </w:r>
          </w:p>
        </w:tc>
      </w:tr>
      <w:tr w:rsidR="00B045A3" w:rsidRPr="004A0980" w:rsidTr="00F978BF">
        <w:trPr>
          <w:trHeight w:val="821"/>
        </w:trPr>
        <w:tc>
          <w:tcPr>
            <w:tcW w:w="686" w:type="pct"/>
            <w:vMerge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tcBorders>
              <w:bottom w:val="single" w:sz="4" w:space="0" w:color="auto"/>
            </w:tcBorders>
            <w:vAlign w:val="center"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Plan de seguridad de la solución.</w:t>
            </w:r>
          </w:p>
        </w:tc>
        <w:tc>
          <w:tcPr>
            <w:tcW w:w="1800" w:type="pct"/>
            <w:tcBorders>
              <w:bottom w:val="single" w:sz="4" w:space="0" w:color="auto"/>
            </w:tcBorders>
            <w:vAlign w:val="center"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GLFS2-SM4-PSS-PlanDeSeguridadDeLaSolucionEBM.docx</w:t>
            </w:r>
          </w:p>
        </w:tc>
        <w:tc>
          <w:tcPr>
            <w:tcW w:w="1183" w:type="pct"/>
            <w:tcBorders>
              <w:bottom w:val="single" w:sz="4" w:space="0" w:color="auto"/>
            </w:tcBorders>
            <w:vAlign w:val="center"/>
          </w:tcPr>
          <w:p w:rsidR="00B045A3" w:rsidRPr="004E2BD7" w:rsidRDefault="002C4662" w:rsidP="00F978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3</w:t>
            </w:r>
            <w:r w:rsidR="00B045A3" w:rsidRPr="004E2BD7">
              <w:rPr>
                <w:rFonts w:ascii="Arial" w:hAnsi="Arial" w:cs="Arial"/>
                <w:sz w:val="18"/>
                <w:szCs w:val="18"/>
                <w:lang w:val="es-CO"/>
              </w:rPr>
              <w:t>.0</w:t>
            </w:r>
          </w:p>
        </w:tc>
      </w:tr>
      <w:tr w:rsidR="00B045A3" w:rsidRPr="004A0980" w:rsidTr="00F978BF">
        <w:trPr>
          <w:trHeight w:val="300"/>
        </w:trPr>
        <w:tc>
          <w:tcPr>
            <w:tcW w:w="686" w:type="pct"/>
            <w:vMerge/>
            <w:vAlign w:val="center"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vAlign w:val="center"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Plan de construcción detallado</w:t>
            </w:r>
          </w:p>
        </w:tc>
        <w:tc>
          <w:tcPr>
            <w:tcW w:w="1800" w:type="pct"/>
            <w:vAlign w:val="center"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GLFS2-SM4-PCD-PlanDeConstruccionDetalladoEBM.docx</w:t>
            </w:r>
          </w:p>
        </w:tc>
        <w:tc>
          <w:tcPr>
            <w:tcW w:w="1183" w:type="pct"/>
            <w:vAlign w:val="center"/>
          </w:tcPr>
          <w:p w:rsidR="00B045A3" w:rsidRPr="004E2BD7" w:rsidRDefault="00B045A3" w:rsidP="00F978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2.0</w:t>
            </w:r>
          </w:p>
        </w:tc>
      </w:tr>
      <w:tr w:rsidR="00B045A3" w:rsidRPr="004A0980" w:rsidTr="00F978BF">
        <w:trPr>
          <w:trHeight w:val="300"/>
        </w:trPr>
        <w:tc>
          <w:tcPr>
            <w:tcW w:w="686" w:type="pct"/>
            <w:vMerge w:val="restart"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Implementación</w:t>
            </w:r>
          </w:p>
        </w:tc>
        <w:tc>
          <w:tcPr>
            <w:tcW w:w="1331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Informe de Pruebas</w:t>
            </w:r>
          </w:p>
        </w:tc>
        <w:tc>
          <w:tcPr>
            <w:tcW w:w="1800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GLFS2-SM4-INF-InformeDePruebasEBM.docx</w:t>
            </w:r>
          </w:p>
        </w:tc>
        <w:tc>
          <w:tcPr>
            <w:tcW w:w="1183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2.0</w:t>
            </w:r>
          </w:p>
        </w:tc>
      </w:tr>
      <w:tr w:rsidR="00B045A3" w:rsidRPr="004A0980" w:rsidTr="00F978BF">
        <w:trPr>
          <w:trHeight w:val="315"/>
        </w:trPr>
        <w:tc>
          <w:tcPr>
            <w:tcW w:w="686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vMerge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800" w:type="pct"/>
            <w:vMerge/>
            <w:vAlign w:val="center"/>
            <w:hideMark/>
          </w:tcPr>
          <w:p w:rsidR="00B045A3" w:rsidRPr="004E2BD7" w:rsidRDefault="00B045A3" w:rsidP="00557F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183" w:type="pct"/>
            <w:vMerge/>
            <w:vAlign w:val="center"/>
            <w:hideMark/>
          </w:tcPr>
          <w:p w:rsidR="00B045A3" w:rsidRPr="004E2BD7" w:rsidRDefault="00B045A3" w:rsidP="00557F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</w:tr>
      <w:tr w:rsidR="00B045A3" w:rsidRPr="004A0980" w:rsidTr="00F978BF">
        <w:trPr>
          <w:trHeight w:val="300"/>
        </w:trPr>
        <w:tc>
          <w:tcPr>
            <w:tcW w:w="686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Informe de pruebas de la solución</w:t>
            </w:r>
          </w:p>
        </w:tc>
        <w:tc>
          <w:tcPr>
            <w:tcW w:w="1800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GLFS2-SM4-INF-InformeDePruebasDeLaSolucionEBM.docx</w:t>
            </w:r>
          </w:p>
        </w:tc>
        <w:tc>
          <w:tcPr>
            <w:tcW w:w="1183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2.0</w:t>
            </w:r>
          </w:p>
        </w:tc>
      </w:tr>
      <w:tr w:rsidR="00B045A3" w:rsidRPr="004A0980" w:rsidTr="00F978BF">
        <w:trPr>
          <w:trHeight w:val="315"/>
        </w:trPr>
        <w:tc>
          <w:tcPr>
            <w:tcW w:w="686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vMerge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800" w:type="pct"/>
            <w:vMerge/>
            <w:vAlign w:val="center"/>
            <w:hideMark/>
          </w:tcPr>
          <w:p w:rsidR="00B045A3" w:rsidRPr="004E2BD7" w:rsidRDefault="00B045A3" w:rsidP="00557F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183" w:type="pct"/>
            <w:vMerge/>
            <w:vAlign w:val="center"/>
            <w:hideMark/>
          </w:tcPr>
          <w:p w:rsidR="00B045A3" w:rsidRPr="004E2BD7" w:rsidRDefault="00B045A3" w:rsidP="00557F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</w:tr>
      <w:tr w:rsidR="00B045A3" w:rsidRPr="004A0980" w:rsidTr="00F978BF">
        <w:trPr>
          <w:trHeight w:val="300"/>
        </w:trPr>
        <w:tc>
          <w:tcPr>
            <w:tcW w:w="686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Informe de pruebas de estrés y carga.</w:t>
            </w:r>
          </w:p>
        </w:tc>
        <w:tc>
          <w:tcPr>
            <w:tcW w:w="1800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GLFS2-SM4-INF-InformeDePruebasDeEstres_Y_CargaPreproduccionEBM.docx</w:t>
            </w:r>
          </w:p>
        </w:tc>
        <w:tc>
          <w:tcPr>
            <w:tcW w:w="1183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2.0</w:t>
            </w:r>
          </w:p>
        </w:tc>
      </w:tr>
      <w:tr w:rsidR="00B045A3" w:rsidRPr="004A0980" w:rsidTr="00F978BF">
        <w:trPr>
          <w:trHeight w:val="405"/>
        </w:trPr>
        <w:tc>
          <w:tcPr>
            <w:tcW w:w="686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vMerge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800" w:type="pct"/>
            <w:vMerge/>
            <w:vAlign w:val="center"/>
            <w:hideMark/>
          </w:tcPr>
          <w:p w:rsidR="00B045A3" w:rsidRPr="004E2BD7" w:rsidRDefault="00B045A3" w:rsidP="00557F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183" w:type="pct"/>
            <w:vMerge/>
            <w:vAlign w:val="center"/>
            <w:hideMark/>
          </w:tcPr>
          <w:p w:rsidR="00B045A3" w:rsidRPr="004E2BD7" w:rsidRDefault="00B045A3" w:rsidP="00557F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</w:tr>
      <w:tr w:rsidR="00B045A3" w:rsidRPr="004A0980" w:rsidTr="00F978BF">
        <w:trPr>
          <w:trHeight w:val="300"/>
        </w:trPr>
        <w:tc>
          <w:tcPr>
            <w:tcW w:w="686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Informe de pruebas de vulnerabilidad.</w:t>
            </w:r>
          </w:p>
        </w:tc>
        <w:tc>
          <w:tcPr>
            <w:tcW w:w="1800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GLFS2-SM4-INF-InformeDePruebasDeVunerabilidadPreproduccionEBM.docx</w:t>
            </w:r>
          </w:p>
        </w:tc>
        <w:tc>
          <w:tcPr>
            <w:tcW w:w="1183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2.0</w:t>
            </w:r>
          </w:p>
        </w:tc>
      </w:tr>
      <w:tr w:rsidR="00B045A3" w:rsidRPr="004A0980" w:rsidTr="00F978BF">
        <w:trPr>
          <w:trHeight w:val="315"/>
        </w:trPr>
        <w:tc>
          <w:tcPr>
            <w:tcW w:w="686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vMerge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800" w:type="pct"/>
            <w:vMerge/>
            <w:vAlign w:val="center"/>
            <w:hideMark/>
          </w:tcPr>
          <w:p w:rsidR="00B045A3" w:rsidRPr="004E2BD7" w:rsidRDefault="00B045A3" w:rsidP="00557F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183" w:type="pct"/>
            <w:vMerge/>
            <w:vAlign w:val="center"/>
            <w:hideMark/>
          </w:tcPr>
          <w:p w:rsidR="00B045A3" w:rsidRPr="004E2BD7" w:rsidRDefault="00B045A3" w:rsidP="00557F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</w:tr>
      <w:tr w:rsidR="00B045A3" w:rsidRPr="004A0980" w:rsidTr="00F978BF">
        <w:trPr>
          <w:trHeight w:val="300"/>
        </w:trPr>
        <w:tc>
          <w:tcPr>
            <w:tcW w:w="686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vMerge w:val="restart"/>
            <w:vAlign w:val="center"/>
            <w:hideMark/>
          </w:tcPr>
          <w:p w:rsidR="00B045A3" w:rsidRPr="004E2BD7" w:rsidRDefault="00F978BF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I</w:t>
            </w:r>
            <w:r w:rsidR="00B045A3" w:rsidRPr="004E2BD7">
              <w:rPr>
                <w:rFonts w:ascii="Arial" w:hAnsi="Arial" w:cs="Arial"/>
                <w:sz w:val="18"/>
                <w:szCs w:val="18"/>
                <w:lang w:val="es-CO"/>
              </w:rPr>
              <w:t xml:space="preserve">nforme de </w:t>
            </w:r>
            <w:proofErr w:type="spellStart"/>
            <w:r w:rsidR="00B045A3" w:rsidRPr="004E2BD7">
              <w:rPr>
                <w:rFonts w:ascii="Arial" w:hAnsi="Arial" w:cs="Arial"/>
                <w:sz w:val="18"/>
                <w:szCs w:val="18"/>
                <w:lang w:val="es-CO"/>
              </w:rPr>
              <w:t>Ethical</w:t>
            </w:r>
            <w:proofErr w:type="spellEnd"/>
            <w:r w:rsidR="00B045A3" w:rsidRPr="004E2BD7">
              <w:rPr>
                <w:rFonts w:ascii="Arial" w:hAnsi="Arial" w:cs="Arial"/>
                <w:sz w:val="18"/>
                <w:szCs w:val="18"/>
                <w:lang w:val="es-CO"/>
              </w:rPr>
              <w:t xml:space="preserve"> Hacking</w:t>
            </w:r>
          </w:p>
        </w:tc>
        <w:tc>
          <w:tcPr>
            <w:tcW w:w="1800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GLFS2-SM4-INF-InformeDePruebasDeEthicalHackingPreproduccionEBM.docx</w:t>
            </w:r>
          </w:p>
        </w:tc>
        <w:tc>
          <w:tcPr>
            <w:tcW w:w="1183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2.0</w:t>
            </w:r>
          </w:p>
        </w:tc>
      </w:tr>
      <w:tr w:rsidR="00B045A3" w:rsidRPr="004A0980" w:rsidTr="00F978BF">
        <w:trPr>
          <w:trHeight w:val="315"/>
        </w:trPr>
        <w:tc>
          <w:tcPr>
            <w:tcW w:w="686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800" w:type="pct"/>
            <w:vMerge/>
            <w:vAlign w:val="center"/>
            <w:hideMark/>
          </w:tcPr>
          <w:p w:rsidR="00B045A3" w:rsidRPr="004E2BD7" w:rsidRDefault="00B045A3" w:rsidP="00557F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183" w:type="pct"/>
            <w:vMerge/>
            <w:vAlign w:val="center"/>
            <w:hideMark/>
          </w:tcPr>
          <w:p w:rsidR="00B045A3" w:rsidRPr="004E2BD7" w:rsidRDefault="00B045A3" w:rsidP="00557F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</w:tr>
      <w:tr w:rsidR="00B045A3" w:rsidRPr="004A0980" w:rsidTr="00F978BF">
        <w:trPr>
          <w:trHeight w:val="300"/>
        </w:trPr>
        <w:tc>
          <w:tcPr>
            <w:tcW w:w="686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Certificación de entrega del código fuente</w:t>
            </w:r>
          </w:p>
        </w:tc>
        <w:tc>
          <w:tcPr>
            <w:tcW w:w="1800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GLFS2-UTSW-S&amp;M-0202-13-CertificadoEntregaCodigoFuentePreproduccionSM4-EBM</w:t>
            </w:r>
          </w:p>
        </w:tc>
        <w:tc>
          <w:tcPr>
            <w:tcW w:w="1183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N/A</w:t>
            </w:r>
          </w:p>
        </w:tc>
      </w:tr>
      <w:tr w:rsidR="00B045A3" w:rsidRPr="004A0980" w:rsidTr="00F978BF">
        <w:trPr>
          <w:trHeight w:val="315"/>
        </w:trPr>
        <w:tc>
          <w:tcPr>
            <w:tcW w:w="686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800" w:type="pct"/>
            <w:vMerge/>
            <w:vAlign w:val="center"/>
            <w:hideMark/>
          </w:tcPr>
          <w:p w:rsidR="00B045A3" w:rsidRPr="004E2BD7" w:rsidRDefault="00B045A3" w:rsidP="00557F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183" w:type="pct"/>
            <w:vMerge/>
            <w:vAlign w:val="center"/>
            <w:hideMark/>
          </w:tcPr>
          <w:p w:rsidR="00B045A3" w:rsidRPr="004E2BD7" w:rsidRDefault="00B045A3" w:rsidP="00557F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</w:tr>
      <w:tr w:rsidR="00B045A3" w:rsidRPr="004A0980" w:rsidTr="00F978BF">
        <w:trPr>
          <w:trHeight w:val="300"/>
        </w:trPr>
        <w:tc>
          <w:tcPr>
            <w:tcW w:w="686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Manuales de uso y operación</w:t>
            </w:r>
          </w:p>
        </w:tc>
        <w:tc>
          <w:tcPr>
            <w:tcW w:w="1800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GLFS2-SM4-MAN-ManualesDeUso_Y_OperacionEBM.docx</w:t>
            </w:r>
          </w:p>
        </w:tc>
        <w:tc>
          <w:tcPr>
            <w:tcW w:w="1183" w:type="pct"/>
            <w:vMerge w:val="restart"/>
            <w:vAlign w:val="center"/>
            <w:hideMark/>
          </w:tcPr>
          <w:p w:rsidR="00B045A3" w:rsidRPr="004E2BD7" w:rsidRDefault="002C4662" w:rsidP="00F978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2</w:t>
            </w:r>
            <w:r w:rsidR="00B045A3" w:rsidRPr="004E2BD7">
              <w:rPr>
                <w:rFonts w:ascii="Arial" w:hAnsi="Arial" w:cs="Arial"/>
                <w:sz w:val="18"/>
                <w:szCs w:val="18"/>
                <w:lang w:val="es-CO"/>
              </w:rPr>
              <w:t>.0</w:t>
            </w:r>
          </w:p>
        </w:tc>
      </w:tr>
      <w:tr w:rsidR="00B045A3" w:rsidRPr="004A0980" w:rsidTr="00F978BF">
        <w:trPr>
          <w:trHeight w:val="315"/>
        </w:trPr>
        <w:tc>
          <w:tcPr>
            <w:tcW w:w="686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800" w:type="pct"/>
            <w:vMerge/>
            <w:vAlign w:val="center"/>
            <w:hideMark/>
          </w:tcPr>
          <w:p w:rsidR="00B045A3" w:rsidRPr="004E2BD7" w:rsidRDefault="00B045A3" w:rsidP="00557F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183" w:type="pct"/>
            <w:vMerge/>
            <w:vAlign w:val="center"/>
            <w:hideMark/>
          </w:tcPr>
          <w:p w:rsidR="00B045A3" w:rsidRPr="004E2BD7" w:rsidRDefault="00B045A3" w:rsidP="00557F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</w:tr>
      <w:tr w:rsidR="00B045A3" w:rsidRPr="004A0980" w:rsidTr="00F978BF">
        <w:trPr>
          <w:trHeight w:val="300"/>
        </w:trPr>
        <w:tc>
          <w:tcPr>
            <w:tcW w:w="686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Modelo de Operación</w:t>
            </w:r>
          </w:p>
        </w:tc>
        <w:tc>
          <w:tcPr>
            <w:tcW w:w="1800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GLFS2-SM4-MOP-Anexo1_Modelo_de_OperacionEBM.docx</w:t>
            </w:r>
          </w:p>
        </w:tc>
        <w:tc>
          <w:tcPr>
            <w:tcW w:w="1183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N/A</w:t>
            </w:r>
          </w:p>
        </w:tc>
      </w:tr>
      <w:tr w:rsidR="00B045A3" w:rsidRPr="004A0980" w:rsidTr="00F978BF">
        <w:trPr>
          <w:trHeight w:val="315"/>
        </w:trPr>
        <w:tc>
          <w:tcPr>
            <w:tcW w:w="686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800" w:type="pct"/>
            <w:vMerge/>
            <w:vAlign w:val="center"/>
            <w:hideMark/>
          </w:tcPr>
          <w:p w:rsidR="00B045A3" w:rsidRPr="004E2BD7" w:rsidRDefault="00B045A3" w:rsidP="00557F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183" w:type="pct"/>
            <w:vMerge/>
            <w:vAlign w:val="center"/>
            <w:hideMark/>
          </w:tcPr>
          <w:p w:rsidR="00B045A3" w:rsidRPr="004E2BD7" w:rsidRDefault="00B045A3" w:rsidP="00557F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</w:tr>
      <w:tr w:rsidR="00B045A3" w:rsidRPr="004A0980" w:rsidTr="00F978BF">
        <w:trPr>
          <w:trHeight w:val="300"/>
        </w:trPr>
        <w:tc>
          <w:tcPr>
            <w:tcW w:w="686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Manual de instalación, configuración y solución de problemas</w:t>
            </w:r>
          </w:p>
        </w:tc>
        <w:tc>
          <w:tcPr>
            <w:tcW w:w="1800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GLFS2-SM4-MAN-ManualDeInstalacionConfiguracion_Y_SolucionDeProblemasEBM.docx</w:t>
            </w:r>
          </w:p>
        </w:tc>
        <w:tc>
          <w:tcPr>
            <w:tcW w:w="1183" w:type="pct"/>
            <w:vMerge w:val="restart"/>
            <w:vAlign w:val="center"/>
            <w:hideMark/>
          </w:tcPr>
          <w:p w:rsidR="00B045A3" w:rsidRPr="004E2BD7" w:rsidRDefault="002C4662" w:rsidP="00F978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2</w:t>
            </w:r>
            <w:r w:rsidR="00B045A3" w:rsidRPr="004E2BD7">
              <w:rPr>
                <w:rFonts w:ascii="Arial" w:hAnsi="Arial" w:cs="Arial"/>
                <w:sz w:val="18"/>
                <w:szCs w:val="18"/>
                <w:lang w:val="es-CO"/>
              </w:rPr>
              <w:t>.0</w:t>
            </w:r>
          </w:p>
        </w:tc>
      </w:tr>
      <w:tr w:rsidR="00B045A3" w:rsidRPr="004A0980" w:rsidTr="00F978BF">
        <w:trPr>
          <w:trHeight w:val="315"/>
        </w:trPr>
        <w:tc>
          <w:tcPr>
            <w:tcW w:w="686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800" w:type="pct"/>
            <w:vMerge/>
            <w:vAlign w:val="center"/>
            <w:hideMark/>
          </w:tcPr>
          <w:p w:rsidR="00B045A3" w:rsidRPr="004E2BD7" w:rsidRDefault="00B045A3" w:rsidP="00557F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183" w:type="pct"/>
            <w:vMerge/>
            <w:vAlign w:val="center"/>
            <w:hideMark/>
          </w:tcPr>
          <w:p w:rsidR="00B045A3" w:rsidRPr="004E2BD7" w:rsidRDefault="00B045A3" w:rsidP="00557F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</w:tr>
      <w:tr w:rsidR="00B045A3" w:rsidRPr="004A0980" w:rsidTr="00F978BF">
        <w:trPr>
          <w:trHeight w:val="300"/>
        </w:trPr>
        <w:tc>
          <w:tcPr>
            <w:tcW w:w="686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Informe de capacitación</w:t>
            </w:r>
          </w:p>
        </w:tc>
        <w:tc>
          <w:tcPr>
            <w:tcW w:w="1800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GLFS2-SM4-INF-InformeDeCapacitacionEBM.docx</w:t>
            </w:r>
          </w:p>
        </w:tc>
        <w:tc>
          <w:tcPr>
            <w:tcW w:w="1183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2.0</w:t>
            </w:r>
          </w:p>
        </w:tc>
      </w:tr>
      <w:tr w:rsidR="00B045A3" w:rsidRPr="004A0980" w:rsidTr="00F978BF">
        <w:trPr>
          <w:trHeight w:val="315"/>
        </w:trPr>
        <w:tc>
          <w:tcPr>
            <w:tcW w:w="686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800" w:type="pct"/>
            <w:vMerge/>
            <w:vAlign w:val="center"/>
            <w:hideMark/>
          </w:tcPr>
          <w:p w:rsidR="00B045A3" w:rsidRPr="004E2BD7" w:rsidRDefault="00B045A3" w:rsidP="00557F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183" w:type="pct"/>
            <w:vMerge/>
            <w:vAlign w:val="center"/>
            <w:hideMark/>
          </w:tcPr>
          <w:p w:rsidR="00B045A3" w:rsidRPr="004E2BD7" w:rsidRDefault="00B045A3" w:rsidP="00557F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</w:tr>
      <w:tr w:rsidR="00B045A3" w:rsidRPr="004A0980" w:rsidTr="00F978BF">
        <w:trPr>
          <w:trHeight w:val="300"/>
        </w:trPr>
        <w:tc>
          <w:tcPr>
            <w:tcW w:w="686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Informe de instalación en ambiente de preproducción.</w:t>
            </w:r>
          </w:p>
        </w:tc>
        <w:tc>
          <w:tcPr>
            <w:tcW w:w="1800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GLFS2-SM4-INF-InformeDeInstalacionEnAmbienteDePreProduccionEBM.docx</w:t>
            </w:r>
          </w:p>
        </w:tc>
        <w:tc>
          <w:tcPr>
            <w:tcW w:w="1183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2.0</w:t>
            </w:r>
          </w:p>
        </w:tc>
      </w:tr>
      <w:tr w:rsidR="00B045A3" w:rsidRPr="004A0980" w:rsidTr="00F978BF">
        <w:trPr>
          <w:trHeight w:val="315"/>
        </w:trPr>
        <w:tc>
          <w:tcPr>
            <w:tcW w:w="686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800" w:type="pct"/>
            <w:vMerge/>
            <w:vAlign w:val="center"/>
            <w:hideMark/>
          </w:tcPr>
          <w:p w:rsidR="00B045A3" w:rsidRPr="004E2BD7" w:rsidRDefault="00B045A3" w:rsidP="00557F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183" w:type="pct"/>
            <w:vMerge/>
            <w:vAlign w:val="center"/>
            <w:hideMark/>
          </w:tcPr>
          <w:p w:rsidR="00B045A3" w:rsidRPr="004E2BD7" w:rsidRDefault="00B045A3" w:rsidP="00557F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</w:tr>
      <w:tr w:rsidR="00B045A3" w:rsidRPr="004A0980" w:rsidTr="00F978BF">
        <w:trPr>
          <w:trHeight w:val="300"/>
        </w:trPr>
        <w:tc>
          <w:tcPr>
            <w:tcW w:w="686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Formato diligenciado de solicitud de infraestructura</w:t>
            </w:r>
          </w:p>
        </w:tc>
        <w:tc>
          <w:tcPr>
            <w:tcW w:w="1800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GLFS2-SM4-FMS-FormatoDiligenciadoDeSolicitudDeInfraestructuraEBM.zip</w:t>
            </w:r>
          </w:p>
        </w:tc>
        <w:tc>
          <w:tcPr>
            <w:tcW w:w="1183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N/A</w:t>
            </w:r>
          </w:p>
        </w:tc>
      </w:tr>
      <w:tr w:rsidR="00B045A3" w:rsidRPr="004A0980" w:rsidTr="00F978BF">
        <w:trPr>
          <w:trHeight w:val="315"/>
        </w:trPr>
        <w:tc>
          <w:tcPr>
            <w:tcW w:w="686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800" w:type="pct"/>
            <w:vMerge/>
            <w:vAlign w:val="center"/>
            <w:hideMark/>
          </w:tcPr>
          <w:p w:rsidR="00B045A3" w:rsidRPr="004E2BD7" w:rsidRDefault="00B045A3" w:rsidP="00557F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183" w:type="pct"/>
            <w:vMerge/>
            <w:vAlign w:val="center"/>
            <w:hideMark/>
          </w:tcPr>
          <w:p w:rsidR="00B045A3" w:rsidRPr="004E2BD7" w:rsidRDefault="00B045A3" w:rsidP="00557F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</w:tr>
      <w:tr w:rsidR="00B045A3" w:rsidRPr="004A0980" w:rsidTr="00F978BF">
        <w:trPr>
          <w:trHeight w:val="300"/>
        </w:trPr>
        <w:tc>
          <w:tcPr>
            <w:tcW w:w="686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Acta de instalación</w:t>
            </w:r>
          </w:p>
        </w:tc>
        <w:tc>
          <w:tcPr>
            <w:tcW w:w="1800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GLFS2-UTSW-S&amp;M-0206-13-ActaDeInstalacionPreproduccionSM4-EBM.doc</w:t>
            </w:r>
          </w:p>
        </w:tc>
        <w:tc>
          <w:tcPr>
            <w:tcW w:w="1183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N/A</w:t>
            </w:r>
          </w:p>
        </w:tc>
      </w:tr>
      <w:tr w:rsidR="00B045A3" w:rsidRPr="004A0980" w:rsidTr="00F978BF">
        <w:trPr>
          <w:trHeight w:val="315"/>
        </w:trPr>
        <w:tc>
          <w:tcPr>
            <w:tcW w:w="686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800" w:type="pct"/>
            <w:vMerge/>
            <w:vAlign w:val="center"/>
            <w:hideMark/>
          </w:tcPr>
          <w:p w:rsidR="00B045A3" w:rsidRPr="004E2BD7" w:rsidRDefault="00B045A3" w:rsidP="00557F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183" w:type="pct"/>
            <w:vMerge/>
            <w:vAlign w:val="center"/>
            <w:hideMark/>
          </w:tcPr>
          <w:p w:rsidR="00B045A3" w:rsidRPr="004E2BD7" w:rsidRDefault="00B045A3" w:rsidP="00557F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</w:tr>
      <w:tr w:rsidR="00B045A3" w:rsidRPr="004A0980" w:rsidTr="00F978BF">
        <w:trPr>
          <w:trHeight w:val="300"/>
        </w:trPr>
        <w:tc>
          <w:tcPr>
            <w:tcW w:w="686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Entrega de licencias de desarrollo</w:t>
            </w:r>
          </w:p>
        </w:tc>
        <w:tc>
          <w:tcPr>
            <w:tcW w:w="1800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GLFS2-UTSW-GEL-0201-13-LicenciamientoPreproduccionSM4-EBM.docx</w:t>
            </w:r>
          </w:p>
        </w:tc>
        <w:tc>
          <w:tcPr>
            <w:tcW w:w="1183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N/A</w:t>
            </w:r>
          </w:p>
        </w:tc>
      </w:tr>
      <w:tr w:rsidR="00B045A3" w:rsidRPr="004A0980" w:rsidTr="00F978BF">
        <w:trPr>
          <w:trHeight w:val="315"/>
        </w:trPr>
        <w:tc>
          <w:tcPr>
            <w:tcW w:w="686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800" w:type="pct"/>
            <w:vMerge/>
            <w:vAlign w:val="center"/>
            <w:hideMark/>
          </w:tcPr>
          <w:p w:rsidR="00B045A3" w:rsidRPr="004E2BD7" w:rsidRDefault="00B045A3" w:rsidP="00557F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183" w:type="pct"/>
            <w:vMerge/>
            <w:vAlign w:val="center"/>
            <w:hideMark/>
          </w:tcPr>
          <w:p w:rsidR="00B045A3" w:rsidRPr="004E2BD7" w:rsidRDefault="00B045A3" w:rsidP="00557F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</w:tr>
      <w:tr w:rsidR="00B045A3" w:rsidRPr="004A0980" w:rsidTr="00F978BF">
        <w:trPr>
          <w:trHeight w:val="300"/>
        </w:trPr>
        <w:tc>
          <w:tcPr>
            <w:tcW w:w="686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Acta de entrega de la solución TIC</w:t>
            </w:r>
          </w:p>
        </w:tc>
        <w:tc>
          <w:tcPr>
            <w:tcW w:w="1800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n-US"/>
              </w:rPr>
              <w:t>GLFS2-UDCM-ACT-GLFS2-SM4-ACT-ActaDeEntregaSolucionTIC-EBM.docx</w:t>
            </w:r>
          </w:p>
        </w:tc>
        <w:tc>
          <w:tcPr>
            <w:tcW w:w="1183" w:type="pct"/>
            <w:vMerge w:val="restart"/>
            <w:vAlign w:val="center"/>
            <w:hideMark/>
          </w:tcPr>
          <w:p w:rsidR="00B045A3" w:rsidRPr="004E2BD7" w:rsidRDefault="00B045A3" w:rsidP="00F978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N/A</w:t>
            </w:r>
          </w:p>
        </w:tc>
      </w:tr>
      <w:tr w:rsidR="00B045A3" w:rsidRPr="004A0980" w:rsidTr="00F978BF">
        <w:trPr>
          <w:trHeight w:val="315"/>
        </w:trPr>
        <w:tc>
          <w:tcPr>
            <w:tcW w:w="686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800" w:type="pct"/>
            <w:vMerge/>
            <w:vAlign w:val="center"/>
            <w:hideMark/>
          </w:tcPr>
          <w:p w:rsidR="00B045A3" w:rsidRPr="004E2BD7" w:rsidRDefault="00B045A3" w:rsidP="00557F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183" w:type="pct"/>
            <w:vMerge/>
            <w:vAlign w:val="center"/>
            <w:hideMark/>
          </w:tcPr>
          <w:p w:rsidR="00B045A3" w:rsidRPr="004E2BD7" w:rsidRDefault="00B045A3" w:rsidP="00557F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</w:tr>
      <w:tr w:rsidR="00B045A3" w:rsidRPr="004A0980" w:rsidTr="00F978BF">
        <w:trPr>
          <w:trHeight w:val="405"/>
        </w:trPr>
        <w:tc>
          <w:tcPr>
            <w:tcW w:w="686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800" w:type="pct"/>
            <w:vMerge/>
            <w:vAlign w:val="center"/>
            <w:hideMark/>
          </w:tcPr>
          <w:p w:rsidR="00B045A3" w:rsidRPr="004E2BD7" w:rsidRDefault="00B045A3" w:rsidP="00557F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183" w:type="pct"/>
            <w:vMerge/>
            <w:vAlign w:val="center"/>
            <w:hideMark/>
          </w:tcPr>
          <w:p w:rsidR="00B045A3" w:rsidRPr="004E2BD7" w:rsidRDefault="00B045A3" w:rsidP="00557F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</w:tr>
      <w:tr w:rsidR="00B045A3" w:rsidRPr="004A0980" w:rsidTr="00F978BF">
        <w:trPr>
          <w:trHeight w:val="315"/>
        </w:trPr>
        <w:tc>
          <w:tcPr>
            <w:tcW w:w="686" w:type="pct"/>
            <w:vMerge w:val="restart"/>
            <w:vAlign w:val="center"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Paso a Producción</w:t>
            </w:r>
          </w:p>
        </w:tc>
        <w:tc>
          <w:tcPr>
            <w:tcW w:w="1331" w:type="pct"/>
            <w:vAlign w:val="center"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Informe de pruebas de vulnerabilidad</w:t>
            </w:r>
          </w:p>
        </w:tc>
        <w:tc>
          <w:tcPr>
            <w:tcW w:w="1800" w:type="pct"/>
            <w:noWrap/>
            <w:vAlign w:val="center"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GLFS2-SM4-INF-InformeDePruebasDeVulnerabilidadProduccionEBM.docx</w:t>
            </w:r>
          </w:p>
        </w:tc>
        <w:tc>
          <w:tcPr>
            <w:tcW w:w="1183" w:type="pct"/>
            <w:noWrap/>
            <w:vAlign w:val="center"/>
          </w:tcPr>
          <w:p w:rsidR="00B045A3" w:rsidRPr="004E2BD7" w:rsidRDefault="00B045A3" w:rsidP="00F978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2.0</w:t>
            </w:r>
          </w:p>
        </w:tc>
      </w:tr>
      <w:tr w:rsidR="00B045A3" w:rsidRPr="004A0980" w:rsidTr="00F978BF">
        <w:trPr>
          <w:trHeight w:val="315"/>
        </w:trPr>
        <w:tc>
          <w:tcPr>
            <w:tcW w:w="686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 xml:space="preserve">Informe del </w:t>
            </w:r>
            <w:proofErr w:type="spellStart"/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Ethical</w:t>
            </w:r>
            <w:proofErr w:type="spellEnd"/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 xml:space="preserve"> Hacking realizado a la solución en el ambiente productivo, si aplica</w:t>
            </w:r>
          </w:p>
        </w:tc>
        <w:tc>
          <w:tcPr>
            <w:tcW w:w="1800" w:type="pct"/>
            <w:noWrap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 GLFS2-SM4-INF-InformeDePruebasDeEthicalHackingProduccionEBM.docx</w:t>
            </w:r>
          </w:p>
        </w:tc>
        <w:tc>
          <w:tcPr>
            <w:tcW w:w="1183" w:type="pct"/>
            <w:noWrap/>
            <w:vAlign w:val="center"/>
            <w:hideMark/>
          </w:tcPr>
          <w:p w:rsidR="00B045A3" w:rsidRPr="004E2BD7" w:rsidRDefault="00B045A3" w:rsidP="00F978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2.0</w:t>
            </w:r>
          </w:p>
        </w:tc>
      </w:tr>
      <w:tr w:rsidR="00B045A3" w:rsidRPr="004A0980" w:rsidTr="00F978BF">
        <w:trPr>
          <w:trHeight w:val="525"/>
        </w:trPr>
        <w:tc>
          <w:tcPr>
            <w:tcW w:w="686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Informe de pruebas de estrés y carga</w:t>
            </w:r>
          </w:p>
        </w:tc>
        <w:tc>
          <w:tcPr>
            <w:tcW w:w="1800" w:type="pct"/>
            <w:noWrap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 GLFS2-SM4-INF-InformeDePruebasDeEstres_Y_CargaProduccionEBM.docx</w:t>
            </w:r>
          </w:p>
        </w:tc>
        <w:tc>
          <w:tcPr>
            <w:tcW w:w="1183" w:type="pct"/>
            <w:noWrap/>
            <w:vAlign w:val="center"/>
            <w:hideMark/>
          </w:tcPr>
          <w:p w:rsidR="00B045A3" w:rsidRPr="004E2BD7" w:rsidRDefault="00B045A3" w:rsidP="00F978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2.0</w:t>
            </w:r>
          </w:p>
        </w:tc>
      </w:tr>
      <w:tr w:rsidR="00B045A3" w:rsidRPr="004A0980" w:rsidTr="00F978BF">
        <w:trPr>
          <w:trHeight w:val="315"/>
        </w:trPr>
        <w:tc>
          <w:tcPr>
            <w:tcW w:w="686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Solución final instalada</w:t>
            </w:r>
          </w:p>
        </w:tc>
        <w:tc>
          <w:tcPr>
            <w:tcW w:w="1800" w:type="pct"/>
            <w:noWrap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 </w:t>
            </w:r>
          </w:p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GLFS2-UTSW-S&amp;M-0203-13-CertificadoEntregaCodigoFuenteProduccionSM4-EBM</w:t>
            </w:r>
          </w:p>
        </w:tc>
        <w:tc>
          <w:tcPr>
            <w:tcW w:w="1183" w:type="pct"/>
            <w:noWrap/>
            <w:vAlign w:val="center"/>
            <w:hideMark/>
          </w:tcPr>
          <w:p w:rsidR="00B045A3" w:rsidRPr="004E2BD7" w:rsidRDefault="00B045A3" w:rsidP="00F978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N/A</w:t>
            </w:r>
          </w:p>
        </w:tc>
      </w:tr>
      <w:tr w:rsidR="00B045A3" w:rsidRPr="004A0980" w:rsidTr="00F978BF">
        <w:trPr>
          <w:trHeight w:val="315"/>
        </w:trPr>
        <w:tc>
          <w:tcPr>
            <w:tcW w:w="686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Informe de instalación en ambiente de producción</w:t>
            </w:r>
          </w:p>
        </w:tc>
        <w:tc>
          <w:tcPr>
            <w:tcW w:w="1800" w:type="pct"/>
            <w:noWrap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GLFS2-SM4-INF-InformeDeInstalacionEnAmbienteDeProduccionEBM.docx</w:t>
            </w:r>
          </w:p>
        </w:tc>
        <w:tc>
          <w:tcPr>
            <w:tcW w:w="1183" w:type="pct"/>
            <w:noWrap/>
            <w:vAlign w:val="center"/>
            <w:hideMark/>
          </w:tcPr>
          <w:p w:rsidR="00B045A3" w:rsidRPr="004E2BD7" w:rsidRDefault="00B045A3" w:rsidP="00F978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2.0</w:t>
            </w:r>
          </w:p>
        </w:tc>
      </w:tr>
      <w:tr w:rsidR="00B045A3" w:rsidRPr="004A0980" w:rsidTr="00F978BF">
        <w:trPr>
          <w:trHeight w:val="645"/>
        </w:trPr>
        <w:tc>
          <w:tcPr>
            <w:tcW w:w="686" w:type="pct"/>
            <w:vMerge/>
            <w:vAlign w:val="center"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vAlign w:val="center"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Acta de instalación</w:t>
            </w:r>
          </w:p>
        </w:tc>
        <w:tc>
          <w:tcPr>
            <w:tcW w:w="1800" w:type="pct"/>
            <w:noWrap/>
            <w:vAlign w:val="center"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GLFS2-UTSW-S&amp;M-0186-13-ActaDeInstalacionProduccionSM4-EBM</w:t>
            </w:r>
          </w:p>
        </w:tc>
        <w:tc>
          <w:tcPr>
            <w:tcW w:w="1183" w:type="pct"/>
            <w:noWrap/>
            <w:vAlign w:val="center"/>
          </w:tcPr>
          <w:p w:rsidR="00B045A3" w:rsidRPr="004E2BD7" w:rsidRDefault="00B045A3" w:rsidP="00F978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N/A</w:t>
            </w:r>
          </w:p>
        </w:tc>
      </w:tr>
      <w:tr w:rsidR="00B045A3" w:rsidRPr="004A0980" w:rsidTr="00F978BF">
        <w:trPr>
          <w:trHeight w:val="315"/>
        </w:trPr>
        <w:tc>
          <w:tcPr>
            <w:tcW w:w="686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Licencias del software, si aplica</w:t>
            </w:r>
            <w:r w:rsidRPr="004E2BD7" w:rsidDel="00941E6E">
              <w:rPr>
                <w:rFonts w:ascii="Arial" w:hAnsi="Arial" w:cs="Arial"/>
                <w:sz w:val="18"/>
                <w:szCs w:val="18"/>
                <w:lang w:val="es-CO"/>
              </w:rPr>
              <w:t xml:space="preserve"> </w:t>
            </w:r>
          </w:p>
        </w:tc>
        <w:tc>
          <w:tcPr>
            <w:tcW w:w="1800" w:type="pct"/>
            <w:noWrap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GLFS2-UTSW-GEL-0205-13-LicenciamientoProduccion-SM4-EBM</w:t>
            </w:r>
          </w:p>
        </w:tc>
        <w:tc>
          <w:tcPr>
            <w:tcW w:w="1183" w:type="pct"/>
            <w:noWrap/>
            <w:vAlign w:val="center"/>
            <w:hideMark/>
          </w:tcPr>
          <w:p w:rsidR="00B045A3" w:rsidRPr="004E2BD7" w:rsidRDefault="00B045A3" w:rsidP="00F978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N/A</w:t>
            </w:r>
          </w:p>
        </w:tc>
      </w:tr>
      <w:tr w:rsidR="00B045A3" w:rsidRPr="004A0980" w:rsidTr="00F978BF">
        <w:trPr>
          <w:trHeight w:val="525"/>
        </w:trPr>
        <w:tc>
          <w:tcPr>
            <w:tcW w:w="686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shd w:val="clear" w:color="auto" w:fill="auto"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Carta de garantía y soporte</w:t>
            </w:r>
          </w:p>
        </w:tc>
        <w:tc>
          <w:tcPr>
            <w:tcW w:w="1800" w:type="pct"/>
            <w:noWrap/>
            <w:vAlign w:val="center"/>
            <w:hideMark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GLFS2-SM4-CGS-011-13-CartaDeGarantia-EBM</w:t>
            </w:r>
          </w:p>
        </w:tc>
        <w:tc>
          <w:tcPr>
            <w:tcW w:w="1183" w:type="pct"/>
            <w:noWrap/>
            <w:vAlign w:val="center"/>
            <w:hideMark/>
          </w:tcPr>
          <w:p w:rsidR="00B045A3" w:rsidRPr="004E2BD7" w:rsidRDefault="00B045A3" w:rsidP="00F978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N/A</w:t>
            </w:r>
          </w:p>
        </w:tc>
      </w:tr>
      <w:tr w:rsidR="00B045A3" w:rsidRPr="004A0980" w:rsidTr="00F978BF">
        <w:trPr>
          <w:trHeight w:val="525"/>
        </w:trPr>
        <w:tc>
          <w:tcPr>
            <w:tcW w:w="686" w:type="pct"/>
            <w:vMerge w:val="restart"/>
            <w:vAlign w:val="center"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Estabilización</w:t>
            </w:r>
          </w:p>
        </w:tc>
        <w:tc>
          <w:tcPr>
            <w:tcW w:w="1331" w:type="pct"/>
            <w:shd w:val="clear" w:color="auto" w:fill="auto"/>
            <w:vAlign w:val="center"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Informe de acompañamiento a la operación</w:t>
            </w:r>
          </w:p>
        </w:tc>
        <w:tc>
          <w:tcPr>
            <w:tcW w:w="1800" w:type="pct"/>
            <w:noWrap/>
            <w:vAlign w:val="center"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GLFS2-SM4-INF-InformeDeAcompanamientoALaOperacionEBM.docx</w:t>
            </w:r>
          </w:p>
        </w:tc>
        <w:tc>
          <w:tcPr>
            <w:tcW w:w="1183" w:type="pct"/>
            <w:noWrap/>
            <w:vAlign w:val="center"/>
          </w:tcPr>
          <w:p w:rsidR="00B045A3" w:rsidRPr="004E2BD7" w:rsidRDefault="00B045A3" w:rsidP="00F978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2.0</w:t>
            </w:r>
          </w:p>
        </w:tc>
      </w:tr>
      <w:tr w:rsidR="00B045A3" w:rsidRPr="004A0980" w:rsidTr="00F978BF">
        <w:trPr>
          <w:trHeight w:val="525"/>
        </w:trPr>
        <w:tc>
          <w:tcPr>
            <w:tcW w:w="686" w:type="pct"/>
            <w:vMerge/>
            <w:vAlign w:val="center"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31" w:type="pct"/>
            <w:shd w:val="clear" w:color="auto" w:fill="auto"/>
            <w:vAlign w:val="center"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Código fuente, instaladores, informes de pruebas actualizados.</w:t>
            </w:r>
          </w:p>
        </w:tc>
        <w:tc>
          <w:tcPr>
            <w:tcW w:w="1800" w:type="pct"/>
            <w:noWrap/>
            <w:vAlign w:val="center"/>
          </w:tcPr>
          <w:p w:rsidR="00B045A3" w:rsidRPr="004E2BD7" w:rsidRDefault="00B045A3" w:rsidP="00F978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GLFS2-UTSW-GEL-0037-14-CertificadoEntregaCodigoFuenteEstabilizaciónSM4-EBM</w:t>
            </w:r>
          </w:p>
        </w:tc>
        <w:tc>
          <w:tcPr>
            <w:tcW w:w="1183" w:type="pct"/>
            <w:noWrap/>
            <w:vAlign w:val="center"/>
          </w:tcPr>
          <w:p w:rsidR="00B045A3" w:rsidRPr="004E2BD7" w:rsidRDefault="00B045A3" w:rsidP="00F978BF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N/A</w:t>
            </w:r>
          </w:p>
        </w:tc>
      </w:tr>
    </w:tbl>
    <w:p w:rsidR="0099174D" w:rsidRPr="004E2BD7" w:rsidRDefault="0099174D" w:rsidP="000955B3">
      <w:pPr>
        <w:pStyle w:val="GELParrafo"/>
        <w:rPr>
          <w:lang w:val="es-CO"/>
        </w:rPr>
      </w:pPr>
    </w:p>
    <w:p w:rsidR="0099174D" w:rsidRPr="004E2BD7" w:rsidRDefault="00447DF2" w:rsidP="00B045A3">
      <w:pPr>
        <w:pStyle w:val="Epgrafe"/>
        <w:spacing w:after="0"/>
        <w:jc w:val="center"/>
        <w:rPr>
          <w:lang w:val="es-CO"/>
        </w:rPr>
      </w:pPr>
      <w:bookmarkStart w:id="41" w:name="_Toc386093491"/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 xml:space="preserve">Tabla 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begin"/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instrText xml:space="preserve"> SEQ Tabla \* ARABIC </w:instrTex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separate"/>
      </w:r>
      <w:r w:rsidR="00B24B8F">
        <w:rPr>
          <w:rFonts w:ascii="Arial" w:eastAsia="Times New Roman" w:hAnsi="Arial" w:cs="Times New Roman"/>
          <w:bCs w:val="0"/>
          <w:i/>
          <w:noProof/>
          <w:color w:val="auto"/>
          <w:sz w:val="20"/>
          <w:szCs w:val="20"/>
          <w:lang w:val="es-CO" w:eastAsia="es-ES"/>
        </w:rPr>
        <w:t>17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end"/>
      </w:r>
      <w:r w:rsidR="00B045A3"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 xml:space="preserve">. Entregables Aplicación </w:t>
      </w:r>
      <w:r w:rsidR="002C4662"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>Elefantes Blancos Administrador</w:t>
      </w:r>
      <w:bookmarkEnd w:id="41"/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1291"/>
        <w:gridCol w:w="2362"/>
        <w:gridCol w:w="3260"/>
        <w:gridCol w:w="2143"/>
      </w:tblGrid>
      <w:tr w:rsidR="00B045A3" w:rsidRPr="004A0980" w:rsidTr="002C4662">
        <w:trPr>
          <w:trHeight w:val="465"/>
          <w:tblHeader/>
        </w:trPr>
        <w:tc>
          <w:tcPr>
            <w:tcW w:w="713" w:type="pct"/>
            <w:shd w:val="clear" w:color="auto" w:fill="BFBFBF" w:themeFill="background1" w:themeFillShade="BF"/>
            <w:vAlign w:val="center"/>
            <w:hideMark/>
          </w:tcPr>
          <w:p w:rsidR="00B045A3" w:rsidRPr="004E2BD7" w:rsidRDefault="00B045A3" w:rsidP="002C4662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CO"/>
              </w:rPr>
            </w:pPr>
            <w:bookmarkStart w:id="42" w:name="_Toc342731623"/>
            <w:r w:rsidRPr="004E2BD7">
              <w:rPr>
                <w:rFonts w:ascii="Arial" w:hAnsi="Arial" w:cs="Arial"/>
                <w:b/>
                <w:sz w:val="18"/>
                <w:szCs w:val="18"/>
                <w:lang w:val="es-CO"/>
              </w:rPr>
              <w:t>FASE POR PLIEGOS</w:t>
            </w:r>
          </w:p>
        </w:tc>
        <w:tc>
          <w:tcPr>
            <w:tcW w:w="1304" w:type="pct"/>
            <w:shd w:val="clear" w:color="auto" w:fill="BFBFBF" w:themeFill="background1" w:themeFillShade="BF"/>
            <w:vAlign w:val="center"/>
            <w:hideMark/>
          </w:tcPr>
          <w:p w:rsidR="00B045A3" w:rsidRPr="004E2BD7" w:rsidRDefault="00B045A3" w:rsidP="002C4662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b/>
                <w:sz w:val="18"/>
                <w:szCs w:val="18"/>
                <w:lang w:val="es-CO"/>
              </w:rPr>
              <w:t>NOMBRE ENTREGABLE</w:t>
            </w:r>
          </w:p>
        </w:tc>
        <w:tc>
          <w:tcPr>
            <w:tcW w:w="1800" w:type="pct"/>
            <w:shd w:val="clear" w:color="auto" w:fill="BFBFBF" w:themeFill="background1" w:themeFillShade="BF"/>
            <w:vAlign w:val="center"/>
            <w:hideMark/>
          </w:tcPr>
          <w:p w:rsidR="00B045A3" w:rsidRPr="004E2BD7" w:rsidRDefault="00B045A3" w:rsidP="002C4662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b/>
                <w:sz w:val="18"/>
                <w:szCs w:val="18"/>
                <w:lang w:val="es-CO"/>
              </w:rPr>
              <w:t>NOMBRE DEL ARCHIVO</w:t>
            </w:r>
          </w:p>
        </w:tc>
        <w:tc>
          <w:tcPr>
            <w:tcW w:w="1184" w:type="pct"/>
            <w:shd w:val="clear" w:color="auto" w:fill="BFBFBF" w:themeFill="background1" w:themeFillShade="BF"/>
            <w:vAlign w:val="center"/>
            <w:hideMark/>
          </w:tcPr>
          <w:p w:rsidR="00B045A3" w:rsidRPr="004E2BD7" w:rsidRDefault="00B045A3" w:rsidP="002C4662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b/>
                <w:sz w:val="18"/>
                <w:szCs w:val="18"/>
                <w:lang w:val="es-CO"/>
              </w:rPr>
              <w:t>VERSIÓN</w:t>
            </w:r>
          </w:p>
        </w:tc>
      </w:tr>
      <w:tr w:rsidR="00B045A3" w:rsidRPr="004A0980" w:rsidTr="002C4662">
        <w:trPr>
          <w:trHeight w:val="300"/>
        </w:trPr>
        <w:tc>
          <w:tcPr>
            <w:tcW w:w="713" w:type="pct"/>
            <w:vMerge w:val="restart"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Planeación</w:t>
            </w:r>
          </w:p>
        </w:tc>
        <w:tc>
          <w:tcPr>
            <w:tcW w:w="1304" w:type="pct"/>
            <w:vMerge w:val="restart"/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Criterios de aceptación para cada uno de los entregables</w:t>
            </w:r>
          </w:p>
        </w:tc>
        <w:tc>
          <w:tcPr>
            <w:tcW w:w="1800" w:type="pct"/>
            <w:vMerge w:val="restart"/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GLFS2-SM4-MCA-CriteriosAceptacionEntregables.xlsx</w:t>
            </w:r>
          </w:p>
        </w:tc>
        <w:tc>
          <w:tcPr>
            <w:tcW w:w="1184" w:type="pct"/>
            <w:vMerge w:val="restart"/>
            <w:vAlign w:val="center"/>
            <w:hideMark/>
          </w:tcPr>
          <w:p w:rsidR="00B045A3" w:rsidRPr="004E2BD7" w:rsidRDefault="00B045A3" w:rsidP="002C4662">
            <w:pPr>
              <w:spacing w:after="200"/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N/A</w:t>
            </w:r>
          </w:p>
        </w:tc>
      </w:tr>
      <w:tr w:rsidR="00B045A3" w:rsidRPr="004A0980" w:rsidTr="002C4662">
        <w:trPr>
          <w:trHeight w:val="315"/>
        </w:trPr>
        <w:tc>
          <w:tcPr>
            <w:tcW w:w="713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800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184" w:type="pct"/>
            <w:vMerge/>
            <w:vAlign w:val="center"/>
            <w:hideMark/>
          </w:tcPr>
          <w:p w:rsidR="00B045A3" w:rsidRPr="004E2BD7" w:rsidRDefault="00B045A3" w:rsidP="002C4662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</w:tr>
      <w:tr w:rsidR="00B045A3" w:rsidRPr="004A0980" w:rsidTr="002C4662">
        <w:trPr>
          <w:trHeight w:val="300"/>
        </w:trPr>
        <w:tc>
          <w:tcPr>
            <w:tcW w:w="713" w:type="pct"/>
            <w:vMerge w:val="restart"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Recepción y validación de Requerimientos</w:t>
            </w:r>
          </w:p>
        </w:tc>
        <w:tc>
          <w:tcPr>
            <w:tcW w:w="1304" w:type="pct"/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Formatos de asistencia.</w:t>
            </w:r>
          </w:p>
        </w:tc>
        <w:tc>
          <w:tcPr>
            <w:tcW w:w="1800" w:type="pct"/>
            <w:vMerge w:val="restart"/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 SM4 -OT-FormatosDeAsistenciaYSoportesDeEvaluacionMOYHerramientas.zip</w:t>
            </w:r>
          </w:p>
        </w:tc>
        <w:tc>
          <w:tcPr>
            <w:tcW w:w="1184" w:type="pct"/>
            <w:vMerge w:val="restart"/>
            <w:vAlign w:val="center"/>
            <w:hideMark/>
          </w:tcPr>
          <w:p w:rsidR="00B045A3" w:rsidRPr="004E2BD7" w:rsidRDefault="00B045A3" w:rsidP="002C4662">
            <w:pPr>
              <w:spacing w:after="200"/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N/A</w:t>
            </w:r>
          </w:p>
        </w:tc>
      </w:tr>
      <w:tr w:rsidR="00B045A3" w:rsidRPr="004A0980" w:rsidTr="002C4662">
        <w:trPr>
          <w:trHeight w:val="480"/>
        </w:trPr>
        <w:tc>
          <w:tcPr>
            <w:tcW w:w="713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Soportes de evaluación a los asistentes en la metodología</w:t>
            </w:r>
          </w:p>
        </w:tc>
        <w:tc>
          <w:tcPr>
            <w:tcW w:w="1800" w:type="pct"/>
            <w:vMerge/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184" w:type="pct"/>
            <w:vMerge/>
            <w:vAlign w:val="center"/>
            <w:hideMark/>
          </w:tcPr>
          <w:p w:rsidR="00B045A3" w:rsidRPr="004E2BD7" w:rsidRDefault="00B045A3" w:rsidP="002C4662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</w:tr>
      <w:tr w:rsidR="00B045A3" w:rsidRPr="004A0980" w:rsidTr="002C4662">
        <w:trPr>
          <w:trHeight w:val="300"/>
        </w:trPr>
        <w:tc>
          <w:tcPr>
            <w:tcW w:w="713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Merge w:val="restart"/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Acta de inicio de la solución</w:t>
            </w:r>
          </w:p>
        </w:tc>
        <w:tc>
          <w:tcPr>
            <w:tcW w:w="1800" w:type="pct"/>
            <w:vMerge w:val="restart"/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GLFS2-SM4-ACT-1488-20131115-ReunionKickOffSolucionesMoviles4.docx</w:t>
            </w:r>
          </w:p>
        </w:tc>
        <w:tc>
          <w:tcPr>
            <w:tcW w:w="1184" w:type="pct"/>
            <w:vMerge w:val="restart"/>
            <w:vAlign w:val="center"/>
            <w:hideMark/>
          </w:tcPr>
          <w:p w:rsidR="00B045A3" w:rsidRPr="004E2BD7" w:rsidRDefault="00B045A3" w:rsidP="002C4662">
            <w:pPr>
              <w:spacing w:after="200"/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N/A</w:t>
            </w:r>
          </w:p>
        </w:tc>
      </w:tr>
      <w:tr w:rsidR="00B045A3" w:rsidRPr="004A0980" w:rsidTr="002C4662">
        <w:trPr>
          <w:trHeight w:val="525"/>
        </w:trPr>
        <w:tc>
          <w:tcPr>
            <w:tcW w:w="713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800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184" w:type="pct"/>
            <w:vMerge/>
            <w:vAlign w:val="center"/>
            <w:hideMark/>
          </w:tcPr>
          <w:p w:rsidR="00B045A3" w:rsidRPr="004E2BD7" w:rsidRDefault="00B045A3" w:rsidP="002C4662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</w:tr>
      <w:tr w:rsidR="00B045A3" w:rsidRPr="004A0980" w:rsidTr="002C4662">
        <w:trPr>
          <w:trHeight w:val="1235"/>
        </w:trPr>
        <w:tc>
          <w:tcPr>
            <w:tcW w:w="713" w:type="pct"/>
            <w:vMerge w:val="restart"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Diseño</w:t>
            </w:r>
          </w:p>
        </w:tc>
        <w:tc>
          <w:tcPr>
            <w:tcW w:w="1304" w:type="pct"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Plan para desarrollar una arquitectura robusta para la solución TIC</w:t>
            </w:r>
          </w:p>
        </w:tc>
        <w:tc>
          <w:tcPr>
            <w:tcW w:w="1800" w:type="pct"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GLFS2-SM4-PAR-PlanParaDesarrollarUnaArquitecturaRobustaEBA.docx</w:t>
            </w:r>
          </w:p>
        </w:tc>
        <w:tc>
          <w:tcPr>
            <w:tcW w:w="1184" w:type="pct"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2C4662" w:rsidP="002C4662">
            <w:pPr>
              <w:spacing w:after="200"/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2</w:t>
            </w:r>
            <w:r w:rsidR="00B045A3" w:rsidRPr="004E2BD7">
              <w:rPr>
                <w:rFonts w:ascii="Arial" w:hAnsi="Arial" w:cs="Arial"/>
                <w:sz w:val="18"/>
                <w:szCs w:val="18"/>
                <w:lang w:val="es-CO"/>
              </w:rPr>
              <w:t>.0</w:t>
            </w:r>
          </w:p>
        </w:tc>
      </w:tr>
      <w:tr w:rsidR="00B045A3" w:rsidRPr="004A0980" w:rsidTr="002C4662">
        <w:trPr>
          <w:trHeight w:val="854"/>
        </w:trPr>
        <w:tc>
          <w:tcPr>
            <w:tcW w:w="713" w:type="pct"/>
            <w:vMerge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Documento de diseño detallado</w:t>
            </w:r>
          </w:p>
        </w:tc>
        <w:tc>
          <w:tcPr>
            <w:tcW w:w="1800" w:type="pct"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B045A3" w:rsidP="006C6E00">
            <w:pPr>
              <w:spacing w:before="240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GLFS2-SM4-DD-DisenoDetalladoEBA.docx</w:t>
            </w:r>
          </w:p>
        </w:tc>
        <w:tc>
          <w:tcPr>
            <w:tcW w:w="1184" w:type="pct"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2C4662" w:rsidP="002C4662">
            <w:pPr>
              <w:spacing w:after="200"/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2</w:t>
            </w:r>
            <w:r w:rsidR="00B045A3" w:rsidRPr="004E2BD7">
              <w:rPr>
                <w:rFonts w:ascii="Arial" w:hAnsi="Arial" w:cs="Arial"/>
                <w:sz w:val="18"/>
                <w:szCs w:val="18"/>
                <w:lang w:val="es-CO"/>
              </w:rPr>
              <w:t>.0</w:t>
            </w:r>
          </w:p>
        </w:tc>
      </w:tr>
      <w:tr w:rsidR="00B045A3" w:rsidRPr="004A0980" w:rsidTr="002C4662">
        <w:trPr>
          <w:trHeight w:val="625"/>
        </w:trPr>
        <w:tc>
          <w:tcPr>
            <w:tcW w:w="713" w:type="pct"/>
            <w:vMerge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 xml:space="preserve">Prototipo de la solución </w:t>
            </w:r>
          </w:p>
        </w:tc>
        <w:tc>
          <w:tcPr>
            <w:tcW w:w="1800" w:type="pct"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GLFS2-SM4-PS-PrototipoDeLaSolucionEBA.docx</w:t>
            </w:r>
          </w:p>
        </w:tc>
        <w:tc>
          <w:tcPr>
            <w:tcW w:w="1184" w:type="pct"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B045A3" w:rsidP="002C4662">
            <w:pPr>
              <w:spacing w:after="200"/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N/A</w:t>
            </w:r>
          </w:p>
        </w:tc>
      </w:tr>
      <w:tr w:rsidR="00B045A3" w:rsidRPr="004A0980" w:rsidTr="002C4662">
        <w:trPr>
          <w:trHeight w:val="1028"/>
        </w:trPr>
        <w:tc>
          <w:tcPr>
            <w:tcW w:w="713" w:type="pct"/>
            <w:vMerge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Arquitectura general y detallada de la solución</w:t>
            </w:r>
          </w:p>
        </w:tc>
        <w:tc>
          <w:tcPr>
            <w:tcW w:w="1800" w:type="pct"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GLFS2-SM4-ARQ-ANEXO1 ArquitecturaGeneralYDetalladaDeLaSolucionEB</w:t>
            </w:r>
            <w:r w:rsidR="0045686A" w:rsidRPr="004E2BD7">
              <w:rPr>
                <w:rFonts w:ascii="Arial" w:hAnsi="Arial" w:cs="Arial"/>
                <w:sz w:val="18"/>
                <w:szCs w:val="18"/>
                <w:lang w:val="es-CO"/>
              </w:rPr>
              <w:t>A</w:t>
            </w: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.docx</w:t>
            </w:r>
          </w:p>
        </w:tc>
        <w:tc>
          <w:tcPr>
            <w:tcW w:w="1184" w:type="pct"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B045A3" w:rsidP="002C4662">
            <w:pPr>
              <w:spacing w:after="200"/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N/A</w:t>
            </w:r>
          </w:p>
        </w:tc>
      </w:tr>
      <w:tr w:rsidR="00B045A3" w:rsidRPr="004A0980" w:rsidTr="002C4662">
        <w:trPr>
          <w:trHeight w:val="821"/>
        </w:trPr>
        <w:tc>
          <w:tcPr>
            <w:tcW w:w="713" w:type="pct"/>
            <w:vMerge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 xml:space="preserve">Vista de casos de uso y/o vista por escenarios </w:t>
            </w:r>
          </w:p>
        </w:tc>
        <w:tc>
          <w:tcPr>
            <w:tcW w:w="1800" w:type="pct"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</w:t>
            </w:r>
            <w:r w:rsidR="0045686A" w:rsidRPr="004E2BD7">
              <w:rPr>
                <w:rFonts w:ascii="Arial" w:hAnsi="Arial" w:cs="Arial"/>
                <w:sz w:val="18"/>
                <w:szCs w:val="18"/>
                <w:lang w:val="es-CO"/>
              </w:rPr>
              <w:t>-VCU-ANEXO2 VistaDeCasosDeUsoEBA</w:t>
            </w: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.doc</w:t>
            </w:r>
          </w:p>
        </w:tc>
        <w:tc>
          <w:tcPr>
            <w:tcW w:w="1184" w:type="pct"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B045A3" w:rsidP="002C4662">
            <w:pPr>
              <w:spacing w:after="200"/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N/A</w:t>
            </w:r>
          </w:p>
        </w:tc>
      </w:tr>
      <w:tr w:rsidR="00B045A3" w:rsidRPr="004A0980" w:rsidTr="002C4662">
        <w:trPr>
          <w:trHeight w:val="1028"/>
        </w:trPr>
        <w:tc>
          <w:tcPr>
            <w:tcW w:w="713" w:type="pct"/>
            <w:vMerge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Guía metodológica para los desarrolladores</w:t>
            </w:r>
          </w:p>
        </w:tc>
        <w:tc>
          <w:tcPr>
            <w:tcW w:w="1800" w:type="pct"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GLFS2-SM4-GM-GuiaMetod</w:t>
            </w:r>
            <w:r w:rsidR="0045686A" w:rsidRPr="004E2BD7">
              <w:rPr>
                <w:rFonts w:ascii="Arial" w:hAnsi="Arial" w:cs="Arial"/>
                <w:sz w:val="18"/>
                <w:szCs w:val="18"/>
                <w:lang w:val="es-CO"/>
              </w:rPr>
              <w:t>ologicaParaLosDesarrolladoresEBA</w:t>
            </w: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.docx</w:t>
            </w:r>
          </w:p>
        </w:tc>
        <w:tc>
          <w:tcPr>
            <w:tcW w:w="1184" w:type="pct"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2C4662" w:rsidP="002C4662">
            <w:pPr>
              <w:spacing w:after="200"/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2</w:t>
            </w:r>
            <w:r w:rsidR="00B045A3" w:rsidRPr="004E2BD7">
              <w:rPr>
                <w:rFonts w:ascii="Arial" w:hAnsi="Arial" w:cs="Arial"/>
                <w:sz w:val="18"/>
                <w:szCs w:val="18"/>
                <w:lang w:val="es-CO"/>
              </w:rPr>
              <w:t>.0</w:t>
            </w:r>
          </w:p>
        </w:tc>
      </w:tr>
      <w:tr w:rsidR="00B045A3" w:rsidRPr="004A0980" w:rsidTr="002C4662">
        <w:trPr>
          <w:trHeight w:val="300"/>
        </w:trPr>
        <w:tc>
          <w:tcPr>
            <w:tcW w:w="713" w:type="pct"/>
            <w:vMerge/>
            <w:vAlign w:val="center"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Align w:val="center"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Documento de plan de pruebas</w:t>
            </w:r>
          </w:p>
        </w:tc>
        <w:tc>
          <w:tcPr>
            <w:tcW w:w="1800" w:type="pct"/>
            <w:vAlign w:val="center"/>
          </w:tcPr>
          <w:p w:rsidR="00B045A3" w:rsidRPr="004E2BD7" w:rsidRDefault="0045686A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GLFS2-SM4-PPR-PlanDePruebasEBA</w:t>
            </w:r>
            <w:r w:rsidR="00B045A3" w:rsidRPr="004E2BD7">
              <w:rPr>
                <w:rFonts w:ascii="Arial" w:hAnsi="Arial" w:cs="Arial"/>
                <w:sz w:val="18"/>
                <w:szCs w:val="18"/>
                <w:lang w:val="es-CO"/>
              </w:rPr>
              <w:t>.docx</w:t>
            </w:r>
          </w:p>
        </w:tc>
        <w:tc>
          <w:tcPr>
            <w:tcW w:w="1184" w:type="pct"/>
            <w:vAlign w:val="center"/>
          </w:tcPr>
          <w:p w:rsidR="00B045A3" w:rsidRPr="004E2BD7" w:rsidRDefault="00B045A3" w:rsidP="002C4662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2.0</w:t>
            </w:r>
          </w:p>
        </w:tc>
      </w:tr>
      <w:tr w:rsidR="00B045A3" w:rsidRPr="004A0980" w:rsidTr="002C4662">
        <w:trPr>
          <w:trHeight w:val="661"/>
        </w:trPr>
        <w:tc>
          <w:tcPr>
            <w:tcW w:w="713" w:type="pct"/>
            <w:vMerge/>
            <w:vAlign w:val="center"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Align w:val="center"/>
          </w:tcPr>
          <w:p w:rsidR="00B045A3" w:rsidRPr="004E2BD7" w:rsidDel="00F35EC9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Plan de capacitación</w:t>
            </w:r>
          </w:p>
        </w:tc>
        <w:tc>
          <w:tcPr>
            <w:tcW w:w="1800" w:type="pct"/>
            <w:vAlign w:val="center"/>
          </w:tcPr>
          <w:p w:rsidR="00B045A3" w:rsidRPr="004E2BD7" w:rsidDel="00F35EC9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</w:t>
            </w:r>
            <w:r w:rsidR="0045686A" w:rsidRPr="004E2BD7">
              <w:rPr>
                <w:rFonts w:ascii="Arial" w:hAnsi="Arial" w:cs="Arial"/>
                <w:sz w:val="18"/>
                <w:szCs w:val="18"/>
                <w:lang w:val="es-CO"/>
              </w:rPr>
              <w:t>S2-SM4-PCA-PlanDeCapacitacionEBA</w:t>
            </w: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.docx</w:t>
            </w:r>
          </w:p>
        </w:tc>
        <w:tc>
          <w:tcPr>
            <w:tcW w:w="1184" w:type="pct"/>
            <w:vAlign w:val="center"/>
          </w:tcPr>
          <w:p w:rsidR="00B045A3" w:rsidRPr="004E2BD7" w:rsidDel="00F35EC9" w:rsidRDefault="00B045A3" w:rsidP="002C4662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2.0</w:t>
            </w:r>
          </w:p>
        </w:tc>
      </w:tr>
      <w:tr w:rsidR="00B045A3" w:rsidRPr="004A0980" w:rsidTr="002C4662">
        <w:trPr>
          <w:trHeight w:val="686"/>
        </w:trPr>
        <w:tc>
          <w:tcPr>
            <w:tcW w:w="713" w:type="pct"/>
            <w:vMerge/>
            <w:vAlign w:val="center"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Align w:val="center"/>
          </w:tcPr>
          <w:p w:rsidR="00B045A3" w:rsidRPr="004E2BD7" w:rsidDel="00F35EC9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Plan de administración de la capacidad</w:t>
            </w:r>
          </w:p>
        </w:tc>
        <w:tc>
          <w:tcPr>
            <w:tcW w:w="1800" w:type="pct"/>
            <w:vAlign w:val="center"/>
          </w:tcPr>
          <w:p w:rsidR="00B045A3" w:rsidRPr="004E2BD7" w:rsidDel="00F35EC9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GLFS2-SM4-PAC-Pla</w:t>
            </w:r>
            <w:r w:rsidR="0045686A" w:rsidRPr="004E2BD7">
              <w:rPr>
                <w:rFonts w:ascii="Arial" w:hAnsi="Arial" w:cs="Arial"/>
                <w:sz w:val="18"/>
                <w:szCs w:val="18"/>
                <w:lang w:val="es-CO"/>
              </w:rPr>
              <w:t>nDeAdminiEBMcionDeLaCapacidadEBA</w:t>
            </w: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.docx</w:t>
            </w:r>
          </w:p>
        </w:tc>
        <w:tc>
          <w:tcPr>
            <w:tcW w:w="1184" w:type="pct"/>
            <w:vAlign w:val="center"/>
          </w:tcPr>
          <w:p w:rsidR="00B045A3" w:rsidRPr="004E2BD7" w:rsidDel="00F35EC9" w:rsidRDefault="002C4662" w:rsidP="002C4662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2</w:t>
            </w:r>
            <w:r w:rsidR="00B045A3" w:rsidRPr="004E2BD7">
              <w:rPr>
                <w:rFonts w:ascii="Arial" w:hAnsi="Arial" w:cs="Arial"/>
                <w:sz w:val="18"/>
                <w:szCs w:val="18"/>
                <w:lang w:val="es-CO"/>
              </w:rPr>
              <w:t>.0</w:t>
            </w:r>
          </w:p>
        </w:tc>
      </w:tr>
      <w:tr w:rsidR="00B045A3" w:rsidRPr="004A0980" w:rsidTr="002C4662">
        <w:trPr>
          <w:trHeight w:val="821"/>
        </w:trPr>
        <w:tc>
          <w:tcPr>
            <w:tcW w:w="713" w:type="pct"/>
            <w:vMerge/>
            <w:tcBorders>
              <w:bottom w:val="single" w:sz="4" w:space="0" w:color="auto"/>
            </w:tcBorders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tcBorders>
              <w:bottom w:val="single" w:sz="4" w:space="0" w:color="auto"/>
            </w:tcBorders>
            <w:vAlign w:val="center"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Plan de seguridad de la solución.</w:t>
            </w:r>
          </w:p>
        </w:tc>
        <w:tc>
          <w:tcPr>
            <w:tcW w:w="1800" w:type="pct"/>
            <w:tcBorders>
              <w:bottom w:val="single" w:sz="4" w:space="0" w:color="auto"/>
            </w:tcBorders>
            <w:vAlign w:val="center"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GLFS2-SM4-PS</w:t>
            </w:r>
            <w:r w:rsidR="0045686A" w:rsidRPr="004E2BD7">
              <w:rPr>
                <w:rFonts w:ascii="Arial" w:hAnsi="Arial" w:cs="Arial"/>
                <w:sz w:val="18"/>
                <w:szCs w:val="18"/>
                <w:lang w:val="es-CO"/>
              </w:rPr>
              <w:t>S-PlanDeSeguridadDeLaSolucionEBA</w:t>
            </w: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.docx</w:t>
            </w:r>
          </w:p>
        </w:tc>
        <w:tc>
          <w:tcPr>
            <w:tcW w:w="1184" w:type="pct"/>
            <w:tcBorders>
              <w:bottom w:val="single" w:sz="4" w:space="0" w:color="auto"/>
            </w:tcBorders>
            <w:vAlign w:val="center"/>
          </w:tcPr>
          <w:p w:rsidR="00B045A3" w:rsidRPr="004E2BD7" w:rsidRDefault="002C4662" w:rsidP="002C4662">
            <w:pPr>
              <w:spacing w:after="200"/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2</w:t>
            </w:r>
            <w:r w:rsidR="00B045A3" w:rsidRPr="004E2BD7">
              <w:rPr>
                <w:rFonts w:ascii="Arial" w:hAnsi="Arial" w:cs="Arial"/>
                <w:sz w:val="18"/>
                <w:szCs w:val="18"/>
                <w:lang w:val="es-CO"/>
              </w:rPr>
              <w:t>0</w:t>
            </w:r>
          </w:p>
        </w:tc>
      </w:tr>
      <w:tr w:rsidR="00B045A3" w:rsidRPr="004A0980" w:rsidTr="002C4662">
        <w:trPr>
          <w:trHeight w:val="300"/>
        </w:trPr>
        <w:tc>
          <w:tcPr>
            <w:tcW w:w="713" w:type="pct"/>
            <w:vMerge/>
            <w:vAlign w:val="center"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Align w:val="center"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Plan de construcción detallado</w:t>
            </w:r>
          </w:p>
        </w:tc>
        <w:tc>
          <w:tcPr>
            <w:tcW w:w="1800" w:type="pct"/>
            <w:vAlign w:val="center"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GLFS2-SM4-PCD-PlanD</w:t>
            </w:r>
            <w:r w:rsidR="0045686A" w:rsidRPr="004E2BD7">
              <w:rPr>
                <w:rFonts w:ascii="Arial" w:hAnsi="Arial" w:cs="Arial"/>
                <w:sz w:val="18"/>
                <w:szCs w:val="18"/>
                <w:lang w:val="es-CO"/>
              </w:rPr>
              <w:t>eConstruccionDetalladoEBA</w:t>
            </w: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.docx</w:t>
            </w:r>
          </w:p>
        </w:tc>
        <w:tc>
          <w:tcPr>
            <w:tcW w:w="1184" w:type="pct"/>
            <w:vAlign w:val="center"/>
          </w:tcPr>
          <w:p w:rsidR="00B045A3" w:rsidRPr="004E2BD7" w:rsidRDefault="00B045A3" w:rsidP="002C4662">
            <w:pPr>
              <w:spacing w:after="200"/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2.0</w:t>
            </w:r>
          </w:p>
        </w:tc>
      </w:tr>
      <w:tr w:rsidR="00B045A3" w:rsidRPr="004A0980" w:rsidTr="002C4662">
        <w:trPr>
          <w:trHeight w:val="300"/>
        </w:trPr>
        <w:tc>
          <w:tcPr>
            <w:tcW w:w="713" w:type="pct"/>
            <w:vMerge w:val="restart"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Implementación</w:t>
            </w:r>
          </w:p>
        </w:tc>
        <w:tc>
          <w:tcPr>
            <w:tcW w:w="1304" w:type="pct"/>
            <w:vMerge w:val="restart"/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Informe de Pruebas</w:t>
            </w:r>
          </w:p>
        </w:tc>
        <w:tc>
          <w:tcPr>
            <w:tcW w:w="1800" w:type="pct"/>
            <w:vMerge w:val="restart"/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</w:t>
            </w:r>
            <w:r w:rsidR="0045686A" w:rsidRPr="004E2BD7">
              <w:rPr>
                <w:rFonts w:ascii="Arial" w:hAnsi="Arial" w:cs="Arial"/>
                <w:sz w:val="18"/>
                <w:szCs w:val="18"/>
                <w:lang w:val="es-CO"/>
              </w:rPr>
              <w:t>LFS2-SM4-INF-InformeDePruebasEBA</w:t>
            </w: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.docx</w:t>
            </w:r>
          </w:p>
        </w:tc>
        <w:tc>
          <w:tcPr>
            <w:tcW w:w="1184" w:type="pct"/>
            <w:vMerge w:val="restart"/>
            <w:vAlign w:val="center"/>
            <w:hideMark/>
          </w:tcPr>
          <w:p w:rsidR="00B045A3" w:rsidRPr="004E2BD7" w:rsidRDefault="00B045A3" w:rsidP="002C4662">
            <w:pPr>
              <w:spacing w:after="200"/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2.0</w:t>
            </w:r>
          </w:p>
        </w:tc>
      </w:tr>
      <w:tr w:rsidR="00B045A3" w:rsidRPr="004A0980" w:rsidTr="002C4662">
        <w:trPr>
          <w:trHeight w:val="315"/>
        </w:trPr>
        <w:tc>
          <w:tcPr>
            <w:tcW w:w="713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800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184" w:type="pct"/>
            <w:vMerge/>
            <w:vAlign w:val="center"/>
            <w:hideMark/>
          </w:tcPr>
          <w:p w:rsidR="00B045A3" w:rsidRPr="004E2BD7" w:rsidRDefault="00B045A3" w:rsidP="002C4662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</w:tr>
      <w:tr w:rsidR="00B045A3" w:rsidRPr="004A0980" w:rsidTr="002C4662">
        <w:trPr>
          <w:trHeight w:val="300"/>
        </w:trPr>
        <w:tc>
          <w:tcPr>
            <w:tcW w:w="713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Merge w:val="restart"/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Informe de pruebas de la solución</w:t>
            </w:r>
          </w:p>
        </w:tc>
        <w:tc>
          <w:tcPr>
            <w:tcW w:w="1800" w:type="pct"/>
            <w:vMerge w:val="restart"/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GLFS2-SM4-INF</w:t>
            </w:r>
            <w:r w:rsidR="0045686A" w:rsidRPr="004E2BD7">
              <w:rPr>
                <w:rFonts w:ascii="Arial" w:hAnsi="Arial" w:cs="Arial"/>
                <w:sz w:val="18"/>
                <w:szCs w:val="18"/>
                <w:lang w:val="es-CO"/>
              </w:rPr>
              <w:t>-InformeDePruebasDeLaSolucionEBA</w:t>
            </w: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.docx</w:t>
            </w:r>
          </w:p>
        </w:tc>
        <w:tc>
          <w:tcPr>
            <w:tcW w:w="1184" w:type="pct"/>
            <w:vMerge w:val="restart"/>
            <w:vAlign w:val="center"/>
            <w:hideMark/>
          </w:tcPr>
          <w:p w:rsidR="00B045A3" w:rsidRPr="004E2BD7" w:rsidRDefault="00B045A3" w:rsidP="002C4662">
            <w:pPr>
              <w:spacing w:after="200"/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2.0</w:t>
            </w:r>
          </w:p>
        </w:tc>
      </w:tr>
      <w:tr w:rsidR="00B045A3" w:rsidRPr="004A0980" w:rsidTr="002C4662">
        <w:trPr>
          <w:trHeight w:val="315"/>
        </w:trPr>
        <w:tc>
          <w:tcPr>
            <w:tcW w:w="713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800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184" w:type="pct"/>
            <w:vMerge/>
            <w:vAlign w:val="center"/>
            <w:hideMark/>
          </w:tcPr>
          <w:p w:rsidR="00B045A3" w:rsidRPr="004E2BD7" w:rsidRDefault="00B045A3" w:rsidP="002C4662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</w:tr>
      <w:tr w:rsidR="00B045A3" w:rsidRPr="004A0980" w:rsidTr="002C4662">
        <w:trPr>
          <w:trHeight w:val="300"/>
        </w:trPr>
        <w:tc>
          <w:tcPr>
            <w:tcW w:w="713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Merge w:val="restart"/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Informe de pruebas de estrés y carga.</w:t>
            </w:r>
          </w:p>
        </w:tc>
        <w:tc>
          <w:tcPr>
            <w:tcW w:w="1800" w:type="pct"/>
            <w:vMerge w:val="restart"/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GLFS2-SM4-INF-InformeDePruebas</w:t>
            </w:r>
            <w:r w:rsidR="0045686A" w:rsidRPr="004E2BD7">
              <w:rPr>
                <w:rFonts w:ascii="Arial" w:hAnsi="Arial" w:cs="Arial"/>
                <w:sz w:val="18"/>
                <w:szCs w:val="18"/>
                <w:lang w:val="es-CO"/>
              </w:rPr>
              <w:t>DeEstres_Y_CargaPreproduccionEBA</w:t>
            </w: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.docx</w:t>
            </w:r>
          </w:p>
        </w:tc>
        <w:tc>
          <w:tcPr>
            <w:tcW w:w="1184" w:type="pct"/>
            <w:vMerge w:val="restart"/>
            <w:vAlign w:val="center"/>
            <w:hideMark/>
          </w:tcPr>
          <w:p w:rsidR="00B045A3" w:rsidRPr="004E2BD7" w:rsidRDefault="00B045A3" w:rsidP="002C4662">
            <w:pPr>
              <w:spacing w:after="200"/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2.0</w:t>
            </w:r>
          </w:p>
        </w:tc>
      </w:tr>
      <w:tr w:rsidR="00B045A3" w:rsidRPr="004A0980" w:rsidTr="002C4662">
        <w:trPr>
          <w:trHeight w:val="405"/>
        </w:trPr>
        <w:tc>
          <w:tcPr>
            <w:tcW w:w="713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800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184" w:type="pct"/>
            <w:vMerge/>
            <w:vAlign w:val="center"/>
            <w:hideMark/>
          </w:tcPr>
          <w:p w:rsidR="00B045A3" w:rsidRPr="004E2BD7" w:rsidRDefault="00B045A3" w:rsidP="002C4662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</w:tr>
      <w:tr w:rsidR="00B045A3" w:rsidRPr="004A0980" w:rsidTr="002C4662">
        <w:trPr>
          <w:trHeight w:val="300"/>
        </w:trPr>
        <w:tc>
          <w:tcPr>
            <w:tcW w:w="713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Merge w:val="restart"/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Informe de pruebas de vulnerabilidad.</w:t>
            </w:r>
          </w:p>
        </w:tc>
        <w:tc>
          <w:tcPr>
            <w:tcW w:w="1800" w:type="pct"/>
            <w:vMerge w:val="restart"/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GLFS2-SM4-INF-InformeDePrueba</w:t>
            </w:r>
            <w:r w:rsidR="0045686A" w:rsidRPr="004E2BD7">
              <w:rPr>
                <w:rFonts w:ascii="Arial" w:hAnsi="Arial" w:cs="Arial"/>
                <w:sz w:val="18"/>
                <w:szCs w:val="18"/>
                <w:lang w:val="es-CO"/>
              </w:rPr>
              <w:t>sDeVunerabilidadPreproduccionEBA</w:t>
            </w: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.docx</w:t>
            </w:r>
          </w:p>
        </w:tc>
        <w:tc>
          <w:tcPr>
            <w:tcW w:w="1184" w:type="pct"/>
            <w:vMerge w:val="restart"/>
            <w:vAlign w:val="center"/>
            <w:hideMark/>
          </w:tcPr>
          <w:p w:rsidR="00B045A3" w:rsidRPr="004E2BD7" w:rsidRDefault="00B045A3" w:rsidP="002C4662">
            <w:pPr>
              <w:spacing w:after="200"/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2.0</w:t>
            </w:r>
          </w:p>
        </w:tc>
      </w:tr>
      <w:tr w:rsidR="00B045A3" w:rsidRPr="004A0980" w:rsidTr="002C4662">
        <w:trPr>
          <w:trHeight w:val="315"/>
        </w:trPr>
        <w:tc>
          <w:tcPr>
            <w:tcW w:w="713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800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184" w:type="pct"/>
            <w:vMerge/>
            <w:vAlign w:val="center"/>
            <w:hideMark/>
          </w:tcPr>
          <w:p w:rsidR="00B045A3" w:rsidRPr="004E2BD7" w:rsidRDefault="00B045A3" w:rsidP="002C4662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</w:tr>
      <w:tr w:rsidR="00B045A3" w:rsidRPr="004A0980" w:rsidTr="002C4662">
        <w:trPr>
          <w:trHeight w:val="300"/>
        </w:trPr>
        <w:tc>
          <w:tcPr>
            <w:tcW w:w="713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Merge w:val="restart"/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 xml:space="preserve">Informe de </w:t>
            </w:r>
            <w:proofErr w:type="spellStart"/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Ethical</w:t>
            </w:r>
            <w:proofErr w:type="spellEnd"/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 xml:space="preserve"> Hacking</w:t>
            </w:r>
          </w:p>
        </w:tc>
        <w:tc>
          <w:tcPr>
            <w:tcW w:w="1800" w:type="pct"/>
            <w:vMerge w:val="restart"/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GLFS2-SM4-INF-InformeDePruebas</w:t>
            </w:r>
            <w:r w:rsidR="0045686A" w:rsidRPr="004E2BD7">
              <w:rPr>
                <w:rFonts w:ascii="Arial" w:hAnsi="Arial" w:cs="Arial"/>
                <w:sz w:val="18"/>
                <w:szCs w:val="18"/>
                <w:lang w:val="es-CO"/>
              </w:rPr>
              <w:t>DeEthicalHackingPreproduccionEBA</w:t>
            </w: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.docx</w:t>
            </w:r>
          </w:p>
        </w:tc>
        <w:tc>
          <w:tcPr>
            <w:tcW w:w="1184" w:type="pct"/>
            <w:vMerge w:val="restart"/>
            <w:vAlign w:val="center"/>
            <w:hideMark/>
          </w:tcPr>
          <w:p w:rsidR="00B045A3" w:rsidRPr="004E2BD7" w:rsidRDefault="00B045A3" w:rsidP="002C4662">
            <w:pPr>
              <w:spacing w:after="200"/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2.0</w:t>
            </w:r>
          </w:p>
        </w:tc>
      </w:tr>
      <w:tr w:rsidR="00B045A3" w:rsidRPr="004A0980" w:rsidTr="002C4662">
        <w:trPr>
          <w:trHeight w:val="315"/>
        </w:trPr>
        <w:tc>
          <w:tcPr>
            <w:tcW w:w="713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800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184" w:type="pct"/>
            <w:vMerge/>
            <w:vAlign w:val="center"/>
            <w:hideMark/>
          </w:tcPr>
          <w:p w:rsidR="00B045A3" w:rsidRPr="004E2BD7" w:rsidRDefault="00B045A3" w:rsidP="002C4662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</w:tr>
      <w:tr w:rsidR="00B045A3" w:rsidRPr="004A0980" w:rsidTr="002C4662">
        <w:trPr>
          <w:trHeight w:val="300"/>
        </w:trPr>
        <w:tc>
          <w:tcPr>
            <w:tcW w:w="713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Merge w:val="restart"/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Certificación de entrega del código fuente</w:t>
            </w:r>
          </w:p>
        </w:tc>
        <w:tc>
          <w:tcPr>
            <w:tcW w:w="1800" w:type="pct"/>
            <w:vMerge w:val="restart"/>
            <w:vAlign w:val="center"/>
            <w:hideMark/>
          </w:tcPr>
          <w:p w:rsidR="00B045A3" w:rsidRPr="004E2BD7" w:rsidRDefault="0045686A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GLFS2-UTSW-S&amp;M-0018-14-CertificadoEntregaCodigoFuentePreproduccionSM4-EBA</w:t>
            </w:r>
          </w:p>
        </w:tc>
        <w:tc>
          <w:tcPr>
            <w:tcW w:w="1184" w:type="pct"/>
            <w:vMerge w:val="restart"/>
            <w:vAlign w:val="center"/>
            <w:hideMark/>
          </w:tcPr>
          <w:p w:rsidR="00B045A3" w:rsidRPr="004E2BD7" w:rsidRDefault="00B045A3" w:rsidP="002C4662">
            <w:pPr>
              <w:spacing w:after="200"/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N/A</w:t>
            </w:r>
          </w:p>
        </w:tc>
      </w:tr>
      <w:tr w:rsidR="00B045A3" w:rsidRPr="004A0980" w:rsidTr="002C4662">
        <w:trPr>
          <w:trHeight w:val="315"/>
        </w:trPr>
        <w:tc>
          <w:tcPr>
            <w:tcW w:w="713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800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184" w:type="pct"/>
            <w:vMerge/>
            <w:vAlign w:val="center"/>
            <w:hideMark/>
          </w:tcPr>
          <w:p w:rsidR="00B045A3" w:rsidRPr="004E2BD7" w:rsidRDefault="00B045A3" w:rsidP="002C4662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</w:tr>
      <w:tr w:rsidR="00B045A3" w:rsidRPr="004A0980" w:rsidTr="002C4662">
        <w:trPr>
          <w:trHeight w:val="300"/>
        </w:trPr>
        <w:tc>
          <w:tcPr>
            <w:tcW w:w="713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Merge w:val="restart"/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Manuales de uso y operación</w:t>
            </w:r>
          </w:p>
        </w:tc>
        <w:tc>
          <w:tcPr>
            <w:tcW w:w="1800" w:type="pct"/>
            <w:vMerge w:val="restart"/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</w:t>
            </w:r>
            <w:r w:rsidR="0045686A" w:rsidRPr="004E2BD7">
              <w:rPr>
                <w:rFonts w:ascii="Arial" w:hAnsi="Arial" w:cs="Arial"/>
                <w:sz w:val="18"/>
                <w:szCs w:val="18"/>
                <w:lang w:val="es-CO"/>
              </w:rPr>
              <w:t>MAN-ManualesDeUso_Y_OperacionEBA</w:t>
            </w: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.docx</w:t>
            </w:r>
          </w:p>
        </w:tc>
        <w:tc>
          <w:tcPr>
            <w:tcW w:w="1184" w:type="pct"/>
            <w:vMerge w:val="restart"/>
            <w:vAlign w:val="center"/>
            <w:hideMark/>
          </w:tcPr>
          <w:p w:rsidR="00B045A3" w:rsidRPr="004E2BD7" w:rsidRDefault="002C4662" w:rsidP="002C4662">
            <w:pPr>
              <w:spacing w:after="200"/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2</w:t>
            </w:r>
            <w:r w:rsidR="00B045A3" w:rsidRPr="004E2BD7">
              <w:rPr>
                <w:rFonts w:ascii="Arial" w:hAnsi="Arial" w:cs="Arial"/>
                <w:sz w:val="18"/>
                <w:szCs w:val="18"/>
                <w:lang w:val="es-CO"/>
              </w:rPr>
              <w:t>.0</w:t>
            </w:r>
          </w:p>
        </w:tc>
      </w:tr>
      <w:tr w:rsidR="00B045A3" w:rsidRPr="004A0980" w:rsidTr="002C4662">
        <w:trPr>
          <w:trHeight w:val="315"/>
        </w:trPr>
        <w:tc>
          <w:tcPr>
            <w:tcW w:w="713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800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184" w:type="pct"/>
            <w:vMerge/>
            <w:vAlign w:val="center"/>
            <w:hideMark/>
          </w:tcPr>
          <w:p w:rsidR="00B045A3" w:rsidRPr="004E2BD7" w:rsidRDefault="00B045A3" w:rsidP="002C4662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</w:tr>
      <w:tr w:rsidR="00B045A3" w:rsidRPr="004A0980" w:rsidTr="002C4662">
        <w:trPr>
          <w:trHeight w:val="300"/>
        </w:trPr>
        <w:tc>
          <w:tcPr>
            <w:tcW w:w="713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Merge w:val="restart"/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Modelo de Operación</w:t>
            </w:r>
          </w:p>
        </w:tc>
        <w:tc>
          <w:tcPr>
            <w:tcW w:w="1800" w:type="pct"/>
            <w:vMerge w:val="restart"/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GLFS2-SM4-M</w:t>
            </w:r>
            <w:r w:rsidR="0045686A" w:rsidRPr="004E2BD7">
              <w:rPr>
                <w:rFonts w:ascii="Arial" w:hAnsi="Arial" w:cs="Arial"/>
                <w:sz w:val="18"/>
                <w:szCs w:val="18"/>
                <w:lang w:val="es-CO"/>
              </w:rPr>
              <w:t>OP-Anexo1_Modelo_de_OperacionEBA</w:t>
            </w: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.docx</w:t>
            </w:r>
          </w:p>
        </w:tc>
        <w:tc>
          <w:tcPr>
            <w:tcW w:w="1184" w:type="pct"/>
            <w:vMerge w:val="restart"/>
            <w:vAlign w:val="center"/>
            <w:hideMark/>
          </w:tcPr>
          <w:p w:rsidR="00B045A3" w:rsidRPr="004E2BD7" w:rsidRDefault="00B045A3" w:rsidP="002C4662">
            <w:pPr>
              <w:spacing w:after="200"/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N/A</w:t>
            </w:r>
          </w:p>
        </w:tc>
      </w:tr>
      <w:tr w:rsidR="00B045A3" w:rsidRPr="004A0980" w:rsidTr="002C4662">
        <w:trPr>
          <w:trHeight w:val="315"/>
        </w:trPr>
        <w:tc>
          <w:tcPr>
            <w:tcW w:w="713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800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184" w:type="pct"/>
            <w:vMerge/>
            <w:vAlign w:val="center"/>
            <w:hideMark/>
          </w:tcPr>
          <w:p w:rsidR="00B045A3" w:rsidRPr="004E2BD7" w:rsidRDefault="00B045A3" w:rsidP="002C4662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</w:tr>
      <w:tr w:rsidR="00B045A3" w:rsidRPr="004A0980" w:rsidTr="002C4662">
        <w:trPr>
          <w:trHeight w:val="300"/>
        </w:trPr>
        <w:tc>
          <w:tcPr>
            <w:tcW w:w="713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Merge w:val="restart"/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Manual de instalación, configuración y solución de problemas</w:t>
            </w:r>
          </w:p>
        </w:tc>
        <w:tc>
          <w:tcPr>
            <w:tcW w:w="1800" w:type="pct"/>
            <w:vMerge w:val="restart"/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GLFS2-SM4-MAN-ManualDeInstalacionConfig</w:t>
            </w:r>
            <w:r w:rsidR="0045686A" w:rsidRPr="004E2BD7">
              <w:rPr>
                <w:rFonts w:ascii="Arial" w:hAnsi="Arial" w:cs="Arial"/>
                <w:sz w:val="18"/>
                <w:szCs w:val="18"/>
                <w:lang w:val="es-CO"/>
              </w:rPr>
              <w:t>uracion_Y_SolucionDeProblemasEBA</w:t>
            </w: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.docx</w:t>
            </w:r>
          </w:p>
        </w:tc>
        <w:tc>
          <w:tcPr>
            <w:tcW w:w="1184" w:type="pct"/>
            <w:vMerge w:val="restart"/>
            <w:vAlign w:val="center"/>
            <w:hideMark/>
          </w:tcPr>
          <w:p w:rsidR="00B045A3" w:rsidRPr="004E2BD7" w:rsidRDefault="002C4662" w:rsidP="002C4662">
            <w:pPr>
              <w:spacing w:after="200"/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2</w:t>
            </w:r>
            <w:r w:rsidR="00B045A3" w:rsidRPr="004E2BD7">
              <w:rPr>
                <w:rFonts w:ascii="Arial" w:hAnsi="Arial" w:cs="Arial"/>
                <w:sz w:val="18"/>
                <w:szCs w:val="18"/>
                <w:lang w:val="es-CO"/>
              </w:rPr>
              <w:t>.0</w:t>
            </w:r>
          </w:p>
        </w:tc>
      </w:tr>
      <w:tr w:rsidR="00B045A3" w:rsidRPr="004A0980" w:rsidTr="002C4662">
        <w:trPr>
          <w:trHeight w:val="315"/>
        </w:trPr>
        <w:tc>
          <w:tcPr>
            <w:tcW w:w="713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800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184" w:type="pct"/>
            <w:vMerge/>
            <w:vAlign w:val="center"/>
            <w:hideMark/>
          </w:tcPr>
          <w:p w:rsidR="00B045A3" w:rsidRPr="004E2BD7" w:rsidRDefault="00B045A3" w:rsidP="002C4662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</w:tr>
      <w:tr w:rsidR="00B045A3" w:rsidRPr="004A0980" w:rsidTr="002C4662">
        <w:trPr>
          <w:trHeight w:val="300"/>
        </w:trPr>
        <w:tc>
          <w:tcPr>
            <w:tcW w:w="713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Merge w:val="restart"/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Informe de capacitación</w:t>
            </w:r>
          </w:p>
        </w:tc>
        <w:tc>
          <w:tcPr>
            <w:tcW w:w="1800" w:type="pct"/>
            <w:vMerge w:val="restart"/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</w:t>
            </w:r>
            <w:r w:rsidR="0045686A" w:rsidRPr="004E2BD7">
              <w:rPr>
                <w:rFonts w:ascii="Arial" w:hAnsi="Arial" w:cs="Arial"/>
                <w:sz w:val="18"/>
                <w:szCs w:val="18"/>
                <w:lang w:val="es-CO"/>
              </w:rPr>
              <w:t>SM4-INF-InformeDeCapacitacionEBA</w:t>
            </w: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.docx</w:t>
            </w:r>
          </w:p>
        </w:tc>
        <w:tc>
          <w:tcPr>
            <w:tcW w:w="1184" w:type="pct"/>
            <w:vMerge w:val="restart"/>
            <w:vAlign w:val="center"/>
            <w:hideMark/>
          </w:tcPr>
          <w:p w:rsidR="00B045A3" w:rsidRPr="004E2BD7" w:rsidRDefault="00B045A3" w:rsidP="002C4662">
            <w:pPr>
              <w:spacing w:after="200"/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2.0</w:t>
            </w:r>
          </w:p>
        </w:tc>
      </w:tr>
      <w:tr w:rsidR="00B045A3" w:rsidRPr="004A0980" w:rsidTr="002C4662">
        <w:trPr>
          <w:trHeight w:val="315"/>
        </w:trPr>
        <w:tc>
          <w:tcPr>
            <w:tcW w:w="713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800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184" w:type="pct"/>
            <w:vMerge/>
            <w:vAlign w:val="center"/>
            <w:hideMark/>
          </w:tcPr>
          <w:p w:rsidR="00B045A3" w:rsidRPr="004E2BD7" w:rsidRDefault="00B045A3" w:rsidP="002C4662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</w:tr>
      <w:tr w:rsidR="00B045A3" w:rsidRPr="004A0980" w:rsidTr="002C4662">
        <w:trPr>
          <w:trHeight w:val="300"/>
        </w:trPr>
        <w:tc>
          <w:tcPr>
            <w:tcW w:w="713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Merge w:val="restart"/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Informe de instalación en ambiente de preproducción.</w:t>
            </w:r>
          </w:p>
        </w:tc>
        <w:tc>
          <w:tcPr>
            <w:tcW w:w="1800" w:type="pct"/>
            <w:vMerge w:val="restart"/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GLFS2-SM4-INF-InformeDeInstala</w:t>
            </w:r>
            <w:r w:rsidR="0045686A" w:rsidRPr="004E2BD7">
              <w:rPr>
                <w:rFonts w:ascii="Arial" w:hAnsi="Arial" w:cs="Arial"/>
                <w:sz w:val="18"/>
                <w:szCs w:val="18"/>
                <w:lang w:val="es-CO"/>
              </w:rPr>
              <w:t>cionEnAmbienteDePreProduccionEBA</w:t>
            </w: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.docx</w:t>
            </w:r>
          </w:p>
        </w:tc>
        <w:tc>
          <w:tcPr>
            <w:tcW w:w="1184" w:type="pct"/>
            <w:vMerge w:val="restart"/>
            <w:vAlign w:val="center"/>
            <w:hideMark/>
          </w:tcPr>
          <w:p w:rsidR="00B045A3" w:rsidRPr="004E2BD7" w:rsidRDefault="00B045A3" w:rsidP="002C4662">
            <w:pPr>
              <w:spacing w:after="200"/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2.0</w:t>
            </w:r>
          </w:p>
        </w:tc>
      </w:tr>
      <w:tr w:rsidR="00B045A3" w:rsidRPr="004A0980" w:rsidTr="002C4662">
        <w:trPr>
          <w:trHeight w:val="315"/>
        </w:trPr>
        <w:tc>
          <w:tcPr>
            <w:tcW w:w="713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800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184" w:type="pct"/>
            <w:vMerge/>
            <w:vAlign w:val="center"/>
            <w:hideMark/>
          </w:tcPr>
          <w:p w:rsidR="00B045A3" w:rsidRPr="004E2BD7" w:rsidRDefault="00B045A3" w:rsidP="002C4662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</w:tr>
      <w:tr w:rsidR="00B045A3" w:rsidRPr="004A0980" w:rsidTr="002C4662">
        <w:trPr>
          <w:trHeight w:val="300"/>
        </w:trPr>
        <w:tc>
          <w:tcPr>
            <w:tcW w:w="713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Merge w:val="restart"/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Formato diligenciado de solicitud de infraestructura</w:t>
            </w:r>
          </w:p>
        </w:tc>
        <w:tc>
          <w:tcPr>
            <w:tcW w:w="1800" w:type="pct"/>
            <w:vMerge w:val="restart"/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GLFS2-SM4-FMS-FormatoDiligenciad</w:t>
            </w:r>
            <w:r w:rsidR="0045686A" w:rsidRPr="004E2BD7">
              <w:rPr>
                <w:rFonts w:ascii="Arial" w:hAnsi="Arial" w:cs="Arial"/>
                <w:sz w:val="18"/>
                <w:szCs w:val="18"/>
                <w:lang w:val="es-CO"/>
              </w:rPr>
              <w:t>oDeSolicitudDeInfraestructuraEBA</w:t>
            </w: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.zip</w:t>
            </w:r>
          </w:p>
        </w:tc>
        <w:tc>
          <w:tcPr>
            <w:tcW w:w="1184" w:type="pct"/>
            <w:vMerge w:val="restart"/>
            <w:vAlign w:val="center"/>
            <w:hideMark/>
          </w:tcPr>
          <w:p w:rsidR="00B045A3" w:rsidRPr="004E2BD7" w:rsidRDefault="00B045A3" w:rsidP="002C4662">
            <w:pPr>
              <w:spacing w:after="200"/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N/A</w:t>
            </w:r>
          </w:p>
        </w:tc>
      </w:tr>
      <w:tr w:rsidR="00B045A3" w:rsidRPr="004A0980" w:rsidTr="002C4662">
        <w:trPr>
          <w:trHeight w:val="315"/>
        </w:trPr>
        <w:tc>
          <w:tcPr>
            <w:tcW w:w="713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800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184" w:type="pct"/>
            <w:vMerge/>
            <w:vAlign w:val="center"/>
            <w:hideMark/>
          </w:tcPr>
          <w:p w:rsidR="00B045A3" w:rsidRPr="004E2BD7" w:rsidRDefault="00B045A3" w:rsidP="002C4662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</w:tr>
      <w:tr w:rsidR="00B045A3" w:rsidRPr="004A0980" w:rsidTr="002C4662">
        <w:trPr>
          <w:trHeight w:val="300"/>
        </w:trPr>
        <w:tc>
          <w:tcPr>
            <w:tcW w:w="713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Merge w:val="restart"/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Acta de instalación</w:t>
            </w:r>
          </w:p>
        </w:tc>
        <w:tc>
          <w:tcPr>
            <w:tcW w:w="1800" w:type="pct"/>
            <w:vMerge w:val="restart"/>
            <w:vAlign w:val="center"/>
            <w:hideMark/>
          </w:tcPr>
          <w:p w:rsidR="00B045A3" w:rsidRPr="004E2BD7" w:rsidRDefault="0045686A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GLFS2-UTSW-S&amp;M-0019-14-ActaDeInstalacionPreproduccionSM4-EBA</w:t>
            </w:r>
          </w:p>
        </w:tc>
        <w:tc>
          <w:tcPr>
            <w:tcW w:w="1184" w:type="pct"/>
            <w:vMerge w:val="restart"/>
            <w:vAlign w:val="center"/>
            <w:hideMark/>
          </w:tcPr>
          <w:p w:rsidR="00B045A3" w:rsidRPr="004E2BD7" w:rsidRDefault="00B045A3" w:rsidP="002C4662">
            <w:pPr>
              <w:spacing w:after="200"/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N/A</w:t>
            </w:r>
          </w:p>
        </w:tc>
      </w:tr>
      <w:tr w:rsidR="00B045A3" w:rsidRPr="004A0980" w:rsidTr="002C4662">
        <w:trPr>
          <w:trHeight w:val="315"/>
        </w:trPr>
        <w:tc>
          <w:tcPr>
            <w:tcW w:w="713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800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184" w:type="pct"/>
            <w:vMerge/>
            <w:vAlign w:val="center"/>
            <w:hideMark/>
          </w:tcPr>
          <w:p w:rsidR="00B045A3" w:rsidRPr="004E2BD7" w:rsidRDefault="00B045A3" w:rsidP="002C4662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</w:tr>
      <w:tr w:rsidR="00B045A3" w:rsidRPr="004A0980" w:rsidTr="002C4662">
        <w:trPr>
          <w:trHeight w:val="300"/>
        </w:trPr>
        <w:tc>
          <w:tcPr>
            <w:tcW w:w="713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Merge w:val="restart"/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Entrega de licencias de desarrollo</w:t>
            </w:r>
          </w:p>
        </w:tc>
        <w:tc>
          <w:tcPr>
            <w:tcW w:w="1800" w:type="pct"/>
            <w:vMerge w:val="restart"/>
            <w:vAlign w:val="center"/>
            <w:hideMark/>
          </w:tcPr>
          <w:p w:rsidR="00B045A3" w:rsidRPr="004E2BD7" w:rsidRDefault="0045686A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GLFS2-UTSW-GEL-0038-14-LicenciamientoPreproduccionSM4-EBA</w:t>
            </w:r>
          </w:p>
        </w:tc>
        <w:tc>
          <w:tcPr>
            <w:tcW w:w="1184" w:type="pct"/>
            <w:vMerge w:val="restart"/>
            <w:vAlign w:val="center"/>
            <w:hideMark/>
          </w:tcPr>
          <w:p w:rsidR="00B045A3" w:rsidRPr="004E2BD7" w:rsidRDefault="00B045A3" w:rsidP="002C4662">
            <w:pPr>
              <w:spacing w:after="200"/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N/A</w:t>
            </w:r>
          </w:p>
        </w:tc>
      </w:tr>
      <w:tr w:rsidR="00B045A3" w:rsidRPr="004A0980" w:rsidTr="002C4662">
        <w:trPr>
          <w:trHeight w:val="315"/>
        </w:trPr>
        <w:tc>
          <w:tcPr>
            <w:tcW w:w="713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800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184" w:type="pct"/>
            <w:vMerge/>
            <w:vAlign w:val="center"/>
            <w:hideMark/>
          </w:tcPr>
          <w:p w:rsidR="00B045A3" w:rsidRPr="004E2BD7" w:rsidRDefault="00B045A3" w:rsidP="002C4662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</w:tr>
      <w:tr w:rsidR="00B045A3" w:rsidRPr="004A0980" w:rsidTr="002C4662">
        <w:trPr>
          <w:trHeight w:val="300"/>
        </w:trPr>
        <w:tc>
          <w:tcPr>
            <w:tcW w:w="713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Merge w:val="restart"/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Acta de entrega de la solución TIC</w:t>
            </w:r>
          </w:p>
        </w:tc>
        <w:tc>
          <w:tcPr>
            <w:tcW w:w="1800" w:type="pct"/>
            <w:vMerge w:val="restart"/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n-US"/>
              </w:rPr>
              <w:t>GLFS2-UDCM-ACT-GLFS2-SM4-ACT-ActaDeEntre</w:t>
            </w:r>
            <w:r w:rsidR="0045686A" w:rsidRPr="004E2BD7">
              <w:rPr>
                <w:rFonts w:ascii="Arial" w:hAnsi="Arial" w:cs="Arial"/>
                <w:sz w:val="18"/>
                <w:szCs w:val="18"/>
                <w:lang w:val="en-US"/>
              </w:rPr>
              <w:t>gaSolucionTIC-EBA</w:t>
            </w:r>
            <w:r w:rsidRPr="004E2BD7">
              <w:rPr>
                <w:rFonts w:ascii="Arial" w:hAnsi="Arial" w:cs="Arial"/>
                <w:sz w:val="18"/>
                <w:szCs w:val="18"/>
                <w:lang w:val="en-US"/>
              </w:rPr>
              <w:t>.docx</w:t>
            </w:r>
          </w:p>
        </w:tc>
        <w:tc>
          <w:tcPr>
            <w:tcW w:w="1184" w:type="pct"/>
            <w:vMerge w:val="restart"/>
            <w:vAlign w:val="center"/>
            <w:hideMark/>
          </w:tcPr>
          <w:p w:rsidR="00B045A3" w:rsidRPr="004E2BD7" w:rsidRDefault="00B045A3" w:rsidP="002C4662">
            <w:pPr>
              <w:spacing w:after="200"/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N/A</w:t>
            </w:r>
          </w:p>
        </w:tc>
      </w:tr>
      <w:tr w:rsidR="00B045A3" w:rsidRPr="004A0980" w:rsidTr="002C4662">
        <w:trPr>
          <w:trHeight w:val="315"/>
        </w:trPr>
        <w:tc>
          <w:tcPr>
            <w:tcW w:w="713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800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184" w:type="pct"/>
            <w:vMerge/>
            <w:vAlign w:val="center"/>
            <w:hideMark/>
          </w:tcPr>
          <w:p w:rsidR="00B045A3" w:rsidRPr="004E2BD7" w:rsidRDefault="00B045A3" w:rsidP="002C4662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</w:tr>
      <w:tr w:rsidR="00B045A3" w:rsidRPr="004A0980" w:rsidTr="002C4662">
        <w:trPr>
          <w:trHeight w:val="405"/>
        </w:trPr>
        <w:tc>
          <w:tcPr>
            <w:tcW w:w="713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800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184" w:type="pct"/>
            <w:vMerge/>
            <w:vAlign w:val="center"/>
            <w:hideMark/>
          </w:tcPr>
          <w:p w:rsidR="00B045A3" w:rsidRPr="004E2BD7" w:rsidRDefault="00B045A3" w:rsidP="002C4662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</w:tr>
      <w:tr w:rsidR="00B045A3" w:rsidRPr="004A0980" w:rsidTr="002C4662">
        <w:trPr>
          <w:trHeight w:val="315"/>
        </w:trPr>
        <w:tc>
          <w:tcPr>
            <w:tcW w:w="713" w:type="pct"/>
            <w:vMerge w:val="restart"/>
            <w:vAlign w:val="center"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Paso a Producción</w:t>
            </w:r>
          </w:p>
        </w:tc>
        <w:tc>
          <w:tcPr>
            <w:tcW w:w="1304" w:type="pct"/>
            <w:vAlign w:val="center"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Informe de pruebas de vulnerabilidad</w:t>
            </w:r>
          </w:p>
        </w:tc>
        <w:tc>
          <w:tcPr>
            <w:tcW w:w="1800" w:type="pct"/>
            <w:noWrap/>
            <w:vAlign w:val="center"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GLFS2-SM4-INF-InformeDePrue</w:t>
            </w:r>
            <w:r w:rsidR="0045686A" w:rsidRPr="004E2BD7">
              <w:rPr>
                <w:rFonts w:ascii="Arial" w:hAnsi="Arial" w:cs="Arial"/>
                <w:sz w:val="18"/>
                <w:szCs w:val="18"/>
                <w:lang w:val="es-CO"/>
              </w:rPr>
              <w:t>basDeVulnerabilidadProduccionEBA</w:t>
            </w: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.docx</w:t>
            </w:r>
          </w:p>
        </w:tc>
        <w:tc>
          <w:tcPr>
            <w:tcW w:w="1184" w:type="pct"/>
            <w:noWrap/>
            <w:vAlign w:val="center"/>
          </w:tcPr>
          <w:p w:rsidR="00B045A3" w:rsidRPr="004E2BD7" w:rsidRDefault="00B045A3" w:rsidP="002C4662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2.0</w:t>
            </w:r>
          </w:p>
        </w:tc>
      </w:tr>
      <w:tr w:rsidR="00B045A3" w:rsidRPr="004A0980" w:rsidTr="002C4662">
        <w:trPr>
          <w:trHeight w:val="315"/>
        </w:trPr>
        <w:tc>
          <w:tcPr>
            <w:tcW w:w="713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 xml:space="preserve">Informe del </w:t>
            </w:r>
            <w:proofErr w:type="spellStart"/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Ethical</w:t>
            </w:r>
            <w:proofErr w:type="spellEnd"/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 xml:space="preserve"> Hacking realizado a la solución en el ambiente productivo, si aplica</w:t>
            </w:r>
          </w:p>
        </w:tc>
        <w:tc>
          <w:tcPr>
            <w:tcW w:w="1800" w:type="pct"/>
            <w:noWrap/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 </w:t>
            </w:r>
          </w:p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GLFS2-SM4-INF-InformeDePruebasDeEthicalHackingProduccionEB</w:t>
            </w:r>
            <w:r w:rsidR="0045686A" w:rsidRPr="004E2BD7">
              <w:rPr>
                <w:rFonts w:ascii="Arial" w:hAnsi="Arial" w:cs="Arial"/>
                <w:sz w:val="18"/>
                <w:szCs w:val="18"/>
                <w:lang w:val="es-CO"/>
              </w:rPr>
              <w:t>A</w:t>
            </w: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.docx</w:t>
            </w:r>
          </w:p>
        </w:tc>
        <w:tc>
          <w:tcPr>
            <w:tcW w:w="1184" w:type="pct"/>
            <w:noWrap/>
            <w:vAlign w:val="center"/>
            <w:hideMark/>
          </w:tcPr>
          <w:p w:rsidR="00B045A3" w:rsidRPr="004E2BD7" w:rsidRDefault="00B045A3" w:rsidP="002C4662">
            <w:pPr>
              <w:spacing w:after="200"/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2.0</w:t>
            </w:r>
          </w:p>
        </w:tc>
      </w:tr>
      <w:tr w:rsidR="00B045A3" w:rsidRPr="004A0980" w:rsidTr="002C4662">
        <w:trPr>
          <w:trHeight w:val="525"/>
        </w:trPr>
        <w:tc>
          <w:tcPr>
            <w:tcW w:w="713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Informe de pruebas de estrés y carga</w:t>
            </w:r>
          </w:p>
        </w:tc>
        <w:tc>
          <w:tcPr>
            <w:tcW w:w="1800" w:type="pct"/>
            <w:noWrap/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 GLFS2-SM4-INF-InformeDePrue</w:t>
            </w:r>
            <w:r w:rsidR="0045686A" w:rsidRPr="004E2BD7">
              <w:rPr>
                <w:rFonts w:ascii="Arial" w:hAnsi="Arial" w:cs="Arial"/>
                <w:sz w:val="18"/>
                <w:szCs w:val="18"/>
                <w:lang w:val="es-CO"/>
              </w:rPr>
              <w:t>basDeEstres_Y_CargaProduccionEBA</w:t>
            </w: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.docx</w:t>
            </w:r>
          </w:p>
        </w:tc>
        <w:tc>
          <w:tcPr>
            <w:tcW w:w="1184" w:type="pct"/>
            <w:noWrap/>
            <w:vAlign w:val="center"/>
            <w:hideMark/>
          </w:tcPr>
          <w:p w:rsidR="00B045A3" w:rsidRPr="004E2BD7" w:rsidRDefault="00B045A3" w:rsidP="002C4662">
            <w:pPr>
              <w:spacing w:after="200"/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2.0</w:t>
            </w:r>
          </w:p>
        </w:tc>
      </w:tr>
      <w:tr w:rsidR="00B045A3" w:rsidRPr="004A0980" w:rsidTr="002C4662">
        <w:trPr>
          <w:trHeight w:val="315"/>
        </w:trPr>
        <w:tc>
          <w:tcPr>
            <w:tcW w:w="713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Solución final instalada</w:t>
            </w:r>
          </w:p>
        </w:tc>
        <w:tc>
          <w:tcPr>
            <w:tcW w:w="1800" w:type="pct"/>
            <w:noWrap/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 </w:t>
            </w:r>
          </w:p>
          <w:p w:rsidR="00B045A3" w:rsidRPr="004E2BD7" w:rsidRDefault="0045686A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GLFS2-UTSW-S&amp;M-0031-14-CertificadoEntregaCodigoFuenteProduccionSM4-EBA</w:t>
            </w:r>
          </w:p>
        </w:tc>
        <w:tc>
          <w:tcPr>
            <w:tcW w:w="1184" w:type="pct"/>
            <w:noWrap/>
            <w:vAlign w:val="center"/>
            <w:hideMark/>
          </w:tcPr>
          <w:p w:rsidR="00B045A3" w:rsidRPr="004E2BD7" w:rsidRDefault="00B045A3" w:rsidP="002C4662">
            <w:pPr>
              <w:spacing w:after="200"/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N/A</w:t>
            </w:r>
          </w:p>
        </w:tc>
      </w:tr>
      <w:tr w:rsidR="00B045A3" w:rsidRPr="004A0980" w:rsidTr="002C4662">
        <w:trPr>
          <w:trHeight w:val="315"/>
        </w:trPr>
        <w:tc>
          <w:tcPr>
            <w:tcW w:w="713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Informe de instalación en ambiente de producción</w:t>
            </w:r>
          </w:p>
        </w:tc>
        <w:tc>
          <w:tcPr>
            <w:tcW w:w="1800" w:type="pct"/>
            <w:noWrap/>
            <w:vAlign w:val="bottom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GLFS2-SM4-INF-InformeDeInst</w:t>
            </w:r>
            <w:r w:rsidR="0045686A" w:rsidRPr="004E2BD7">
              <w:rPr>
                <w:rFonts w:ascii="Arial" w:hAnsi="Arial" w:cs="Arial"/>
                <w:sz w:val="18"/>
                <w:szCs w:val="18"/>
                <w:lang w:val="es-CO"/>
              </w:rPr>
              <w:t>alacionEnAmbienteDeProduccionEBA</w:t>
            </w: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.docx</w:t>
            </w:r>
          </w:p>
        </w:tc>
        <w:tc>
          <w:tcPr>
            <w:tcW w:w="1184" w:type="pct"/>
            <w:noWrap/>
            <w:vAlign w:val="center"/>
            <w:hideMark/>
          </w:tcPr>
          <w:p w:rsidR="00B045A3" w:rsidRPr="004E2BD7" w:rsidRDefault="00B045A3" w:rsidP="002C4662">
            <w:pPr>
              <w:spacing w:after="200"/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2.0</w:t>
            </w:r>
          </w:p>
        </w:tc>
      </w:tr>
      <w:tr w:rsidR="00B045A3" w:rsidRPr="004A0980" w:rsidTr="002C4662">
        <w:trPr>
          <w:trHeight w:val="315"/>
        </w:trPr>
        <w:tc>
          <w:tcPr>
            <w:tcW w:w="713" w:type="pct"/>
            <w:vMerge/>
            <w:vAlign w:val="center"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Align w:val="center"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Acta de instalación</w:t>
            </w:r>
          </w:p>
        </w:tc>
        <w:tc>
          <w:tcPr>
            <w:tcW w:w="1800" w:type="pct"/>
            <w:noWrap/>
            <w:vAlign w:val="bottom"/>
          </w:tcPr>
          <w:p w:rsidR="00B045A3" w:rsidRPr="004E2BD7" w:rsidRDefault="0045686A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GLFS2-UTSW-S&amp;M-0032-14-ActaDeInstalacionProduccionSM4-EBA</w:t>
            </w:r>
          </w:p>
        </w:tc>
        <w:tc>
          <w:tcPr>
            <w:tcW w:w="1184" w:type="pct"/>
            <w:noWrap/>
            <w:vAlign w:val="center"/>
          </w:tcPr>
          <w:p w:rsidR="00B045A3" w:rsidRPr="004E2BD7" w:rsidRDefault="00B045A3" w:rsidP="002C4662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N/A</w:t>
            </w:r>
          </w:p>
        </w:tc>
      </w:tr>
      <w:tr w:rsidR="00B045A3" w:rsidRPr="004A0980" w:rsidTr="002C4662">
        <w:trPr>
          <w:trHeight w:val="315"/>
        </w:trPr>
        <w:tc>
          <w:tcPr>
            <w:tcW w:w="713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Licencias del software, si aplica</w:t>
            </w:r>
            <w:r w:rsidRPr="004E2BD7" w:rsidDel="00941E6E">
              <w:rPr>
                <w:rFonts w:ascii="Arial" w:hAnsi="Arial" w:cs="Arial"/>
                <w:sz w:val="18"/>
                <w:szCs w:val="18"/>
                <w:lang w:val="es-CO"/>
              </w:rPr>
              <w:t xml:space="preserve"> </w:t>
            </w:r>
          </w:p>
        </w:tc>
        <w:tc>
          <w:tcPr>
            <w:tcW w:w="1800" w:type="pct"/>
            <w:noWrap/>
            <w:vAlign w:val="bottom"/>
            <w:hideMark/>
          </w:tcPr>
          <w:p w:rsidR="00B045A3" w:rsidRPr="004E2BD7" w:rsidRDefault="0045686A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GLFS2-UTSW-GEL-0035-14-LicenciamientoProduccionSM4-EBA</w:t>
            </w:r>
          </w:p>
        </w:tc>
        <w:tc>
          <w:tcPr>
            <w:tcW w:w="1184" w:type="pct"/>
            <w:noWrap/>
            <w:vAlign w:val="center"/>
            <w:hideMark/>
          </w:tcPr>
          <w:p w:rsidR="00B045A3" w:rsidRPr="004E2BD7" w:rsidRDefault="00B045A3" w:rsidP="002C4662">
            <w:pPr>
              <w:spacing w:after="200"/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N/A</w:t>
            </w:r>
          </w:p>
        </w:tc>
      </w:tr>
      <w:tr w:rsidR="00B045A3" w:rsidRPr="004A0980" w:rsidTr="002C4662">
        <w:trPr>
          <w:trHeight w:val="525"/>
        </w:trPr>
        <w:tc>
          <w:tcPr>
            <w:tcW w:w="713" w:type="pct"/>
            <w:vMerge/>
            <w:vAlign w:val="center"/>
            <w:hideMark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shd w:val="clear" w:color="auto" w:fill="auto"/>
            <w:vAlign w:val="center"/>
            <w:hideMark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Carta de garantía y soporte</w:t>
            </w:r>
          </w:p>
        </w:tc>
        <w:tc>
          <w:tcPr>
            <w:tcW w:w="1800" w:type="pct"/>
            <w:noWrap/>
            <w:vAlign w:val="bottom"/>
            <w:hideMark/>
          </w:tcPr>
          <w:p w:rsidR="00B045A3" w:rsidRPr="004E2BD7" w:rsidRDefault="0045686A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GLFS2-SM4-CGS-001-14-CartaDeGarantia-EBA</w:t>
            </w:r>
          </w:p>
        </w:tc>
        <w:tc>
          <w:tcPr>
            <w:tcW w:w="1184" w:type="pct"/>
            <w:noWrap/>
            <w:vAlign w:val="center"/>
            <w:hideMark/>
          </w:tcPr>
          <w:p w:rsidR="00B045A3" w:rsidRPr="004E2BD7" w:rsidRDefault="00B045A3" w:rsidP="002C4662">
            <w:pPr>
              <w:spacing w:after="200"/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N/A</w:t>
            </w:r>
          </w:p>
        </w:tc>
      </w:tr>
      <w:tr w:rsidR="00B045A3" w:rsidRPr="004A0980" w:rsidTr="002C4662">
        <w:trPr>
          <w:trHeight w:val="525"/>
        </w:trPr>
        <w:tc>
          <w:tcPr>
            <w:tcW w:w="713" w:type="pct"/>
            <w:vMerge w:val="restart"/>
            <w:vAlign w:val="center"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Estabilización</w:t>
            </w:r>
          </w:p>
        </w:tc>
        <w:tc>
          <w:tcPr>
            <w:tcW w:w="1304" w:type="pct"/>
            <w:shd w:val="clear" w:color="auto" w:fill="auto"/>
            <w:vAlign w:val="center"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Informe de acompañamiento a la operación</w:t>
            </w:r>
          </w:p>
        </w:tc>
        <w:tc>
          <w:tcPr>
            <w:tcW w:w="1800" w:type="pct"/>
            <w:noWrap/>
            <w:vAlign w:val="bottom"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GLFS2-SM4-INF-Inform</w:t>
            </w:r>
            <w:r w:rsidR="0045686A" w:rsidRPr="004E2BD7">
              <w:rPr>
                <w:rFonts w:ascii="Arial" w:hAnsi="Arial" w:cs="Arial"/>
                <w:sz w:val="18"/>
                <w:szCs w:val="18"/>
                <w:lang w:val="es-CO"/>
              </w:rPr>
              <w:t>eDeAcompanamientoALaOperacionEBA</w:t>
            </w: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.docx</w:t>
            </w:r>
          </w:p>
        </w:tc>
        <w:tc>
          <w:tcPr>
            <w:tcW w:w="1184" w:type="pct"/>
            <w:noWrap/>
            <w:vAlign w:val="center"/>
          </w:tcPr>
          <w:p w:rsidR="00B045A3" w:rsidRPr="004E2BD7" w:rsidRDefault="00B045A3" w:rsidP="002C4662">
            <w:pPr>
              <w:spacing w:after="200"/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2.0</w:t>
            </w:r>
          </w:p>
        </w:tc>
      </w:tr>
      <w:tr w:rsidR="00B045A3" w:rsidRPr="004A0980" w:rsidTr="002C4662">
        <w:trPr>
          <w:trHeight w:val="525"/>
        </w:trPr>
        <w:tc>
          <w:tcPr>
            <w:tcW w:w="713" w:type="pct"/>
            <w:vMerge/>
            <w:vAlign w:val="center"/>
          </w:tcPr>
          <w:p w:rsidR="00B045A3" w:rsidRPr="004E2BD7" w:rsidRDefault="00B045A3" w:rsidP="002C4662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:rsidR="00B045A3" w:rsidRPr="004E2BD7" w:rsidRDefault="00B045A3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Código fuente, instaladores, informes de pruebas actualizados.</w:t>
            </w:r>
          </w:p>
        </w:tc>
        <w:tc>
          <w:tcPr>
            <w:tcW w:w="1800" w:type="pct"/>
            <w:noWrap/>
            <w:vAlign w:val="bottom"/>
          </w:tcPr>
          <w:p w:rsidR="00B045A3" w:rsidRPr="004E2BD7" w:rsidRDefault="0045686A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GLFS2-UTSW-S&amp;M-0041-14-CertificadoEntregaCodigoFuenteEstabilizacion-EBA</w:t>
            </w:r>
          </w:p>
        </w:tc>
        <w:tc>
          <w:tcPr>
            <w:tcW w:w="1184" w:type="pct"/>
            <w:noWrap/>
            <w:vAlign w:val="center"/>
          </w:tcPr>
          <w:p w:rsidR="00B045A3" w:rsidRPr="004E2BD7" w:rsidRDefault="00B045A3" w:rsidP="002C4662">
            <w:pPr>
              <w:spacing w:after="200"/>
              <w:jc w:val="center"/>
              <w:rPr>
                <w:rFonts w:ascii="Arial" w:hAnsi="Arial" w:cs="Arial"/>
                <w:b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N/A</w:t>
            </w:r>
          </w:p>
        </w:tc>
      </w:tr>
    </w:tbl>
    <w:p w:rsidR="002A2711" w:rsidRPr="004E2BD7" w:rsidRDefault="002A2711" w:rsidP="002A2711">
      <w:pPr>
        <w:pStyle w:val="Epgrafe"/>
        <w:spacing w:after="0"/>
        <w:jc w:val="center"/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</w:pPr>
    </w:p>
    <w:p w:rsidR="006C6E00" w:rsidRPr="004E2BD7" w:rsidRDefault="006C6E00" w:rsidP="006C6E00">
      <w:pPr>
        <w:pStyle w:val="Epgrafe"/>
        <w:spacing w:after="0"/>
        <w:jc w:val="center"/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</w:pPr>
    </w:p>
    <w:p w:rsidR="006C6E00" w:rsidRPr="004E2BD7" w:rsidRDefault="006C6E00" w:rsidP="006C6E00">
      <w:pPr>
        <w:pStyle w:val="Epgrafe"/>
        <w:spacing w:after="0"/>
        <w:jc w:val="center"/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</w:pPr>
    </w:p>
    <w:p w:rsidR="006C6E00" w:rsidRPr="004E2BD7" w:rsidRDefault="006C6E00" w:rsidP="006C6E00">
      <w:pPr>
        <w:pStyle w:val="Epgrafe"/>
        <w:spacing w:after="0"/>
        <w:jc w:val="center"/>
        <w:rPr>
          <w:lang w:val="es-CO" w:eastAsia="es-ES"/>
        </w:rPr>
      </w:pPr>
      <w:bookmarkStart w:id="43" w:name="_Toc386093492"/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 xml:space="preserve">Tabla 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begin"/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instrText xml:space="preserve"> SEQ Tabla \* ARABIC </w:instrTex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separate"/>
      </w:r>
      <w:r w:rsidR="00B24B8F">
        <w:rPr>
          <w:rFonts w:ascii="Arial" w:eastAsia="Times New Roman" w:hAnsi="Arial" w:cs="Times New Roman"/>
          <w:bCs w:val="0"/>
          <w:i/>
          <w:noProof/>
          <w:color w:val="auto"/>
          <w:sz w:val="20"/>
          <w:szCs w:val="20"/>
          <w:lang w:val="es-CO" w:eastAsia="es-ES"/>
        </w:rPr>
        <w:t>18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end"/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>. Entregables Aplicación PEC</w:t>
      </w:r>
      <w:bookmarkEnd w:id="43"/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1291"/>
        <w:gridCol w:w="2362"/>
        <w:gridCol w:w="3260"/>
        <w:gridCol w:w="2143"/>
      </w:tblGrid>
      <w:tr w:rsidR="006C6E00" w:rsidRPr="004A0980" w:rsidTr="006C6E00">
        <w:trPr>
          <w:trHeight w:val="465"/>
          <w:tblHeader/>
        </w:trPr>
        <w:tc>
          <w:tcPr>
            <w:tcW w:w="713" w:type="pct"/>
            <w:shd w:val="clear" w:color="auto" w:fill="BFBFBF" w:themeFill="background1" w:themeFillShade="BF"/>
            <w:vAlign w:val="center"/>
            <w:hideMark/>
          </w:tcPr>
          <w:p w:rsidR="006C6E00" w:rsidRPr="004E2BD7" w:rsidRDefault="006C6E00" w:rsidP="006C6E00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b/>
                <w:sz w:val="18"/>
                <w:szCs w:val="18"/>
                <w:lang w:val="es-CO"/>
              </w:rPr>
              <w:t>FASE POR PLIEGOS</w:t>
            </w:r>
          </w:p>
        </w:tc>
        <w:tc>
          <w:tcPr>
            <w:tcW w:w="1304" w:type="pct"/>
            <w:shd w:val="clear" w:color="auto" w:fill="BFBFBF" w:themeFill="background1" w:themeFillShade="BF"/>
            <w:vAlign w:val="center"/>
            <w:hideMark/>
          </w:tcPr>
          <w:p w:rsidR="006C6E00" w:rsidRPr="004E2BD7" w:rsidRDefault="006C6E00" w:rsidP="006C6E00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b/>
                <w:sz w:val="18"/>
                <w:szCs w:val="18"/>
                <w:lang w:val="es-CO"/>
              </w:rPr>
              <w:t>NOMBRE ENTREGABLE</w:t>
            </w:r>
          </w:p>
        </w:tc>
        <w:tc>
          <w:tcPr>
            <w:tcW w:w="1800" w:type="pct"/>
            <w:shd w:val="clear" w:color="auto" w:fill="BFBFBF" w:themeFill="background1" w:themeFillShade="BF"/>
            <w:vAlign w:val="center"/>
            <w:hideMark/>
          </w:tcPr>
          <w:p w:rsidR="006C6E00" w:rsidRPr="004E2BD7" w:rsidRDefault="006C6E00" w:rsidP="006C6E00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b/>
                <w:sz w:val="18"/>
                <w:szCs w:val="18"/>
                <w:lang w:val="es-CO"/>
              </w:rPr>
              <w:t>NOMBRE DEL ARCHIVO</w:t>
            </w:r>
          </w:p>
        </w:tc>
        <w:tc>
          <w:tcPr>
            <w:tcW w:w="1183" w:type="pct"/>
            <w:shd w:val="clear" w:color="auto" w:fill="BFBFBF" w:themeFill="background1" w:themeFillShade="BF"/>
            <w:vAlign w:val="center"/>
            <w:hideMark/>
          </w:tcPr>
          <w:p w:rsidR="006C6E00" w:rsidRPr="004E2BD7" w:rsidRDefault="006C6E00" w:rsidP="006C6E00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b/>
                <w:sz w:val="18"/>
                <w:szCs w:val="18"/>
                <w:lang w:val="es-CO"/>
              </w:rPr>
              <w:t>VERSIÓN</w:t>
            </w:r>
          </w:p>
        </w:tc>
      </w:tr>
      <w:tr w:rsidR="006C6E00" w:rsidRPr="004A0980" w:rsidTr="006C6E00">
        <w:trPr>
          <w:trHeight w:val="300"/>
        </w:trPr>
        <w:tc>
          <w:tcPr>
            <w:tcW w:w="713" w:type="pct"/>
            <w:vMerge w:val="restart"/>
            <w:vAlign w:val="center"/>
            <w:hideMark/>
          </w:tcPr>
          <w:p w:rsidR="006C6E00" w:rsidRPr="004E2BD7" w:rsidRDefault="006C6E00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Planeación</w:t>
            </w:r>
          </w:p>
        </w:tc>
        <w:tc>
          <w:tcPr>
            <w:tcW w:w="1304" w:type="pct"/>
            <w:vMerge w:val="restart"/>
            <w:vAlign w:val="center"/>
            <w:hideMark/>
          </w:tcPr>
          <w:p w:rsidR="006C6E00" w:rsidRPr="004E2BD7" w:rsidRDefault="006C6E00" w:rsidP="00683C89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Criterios de aceptación para cada uno de los entregables</w:t>
            </w:r>
          </w:p>
        </w:tc>
        <w:tc>
          <w:tcPr>
            <w:tcW w:w="1800" w:type="pct"/>
            <w:vMerge w:val="restart"/>
            <w:vAlign w:val="center"/>
            <w:hideMark/>
          </w:tcPr>
          <w:p w:rsidR="006C6E00" w:rsidRPr="004E2BD7" w:rsidRDefault="006C6E00" w:rsidP="00683C89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GLFS2-SM4-MCA-CriteriosAceptacionEntregables.xlsx</w:t>
            </w:r>
          </w:p>
        </w:tc>
        <w:tc>
          <w:tcPr>
            <w:tcW w:w="1183" w:type="pct"/>
            <w:vMerge w:val="restart"/>
            <w:vAlign w:val="center"/>
            <w:hideMark/>
          </w:tcPr>
          <w:p w:rsidR="006C6E00" w:rsidRPr="004E2BD7" w:rsidRDefault="006C6E00" w:rsidP="006C6E00">
            <w:pPr>
              <w:spacing w:after="200"/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N/A</w:t>
            </w:r>
          </w:p>
        </w:tc>
      </w:tr>
      <w:tr w:rsidR="006C6E00" w:rsidRPr="004A0980" w:rsidTr="006C6E00">
        <w:trPr>
          <w:trHeight w:val="315"/>
        </w:trPr>
        <w:tc>
          <w:tcPr>
            <w:tcW w:w="713" w:type="pct"/>
            <w:vMerge/>
            <w:vAlign w:val="center"/>
            <w:hideMark/>
          </w:tcPr>
          <w:p w:rsidR="006C6E00" w:rsidRPr="004E2BD7" w:rsidRDefault="006C6E00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Merge/>
            <w:vAlign w:val="center"/>
            <w:hideMark/>
          </w:tcPr>
          <w:p w:rsidR="006C6E00" w:rsidRPr="004E2BD7" w:rsidRDefault="006C6E00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800" w:type="pct"/>
            <w:vMerge/>
            <w:vAlign w:val="center"/>
            <w:hideMark/>
          </w:tcPr>
          <w:p w:rsidR="006C6E00" w:rsidRPr="004E2BD7" w:rsidRDefault="006C6E00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183" w:type="pct"/>
            <w:vMerge/>
            <w:vAlign w:val="center"/>
            <w:hideMark/>
          </w:tcPr>
          <w:p w:rsidR="006C6E00" w:rsidRPr="004E2BD7" w:rsidRDefault="006C6E00" w:rsidP="006C6E00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</w:tr>
      <w:tr w:rsidR="006C6E00" w:rsidRPr="004A0980" w:rsidTr="006C6E00">
        <w:trPr>
          <w:trHeight w:val="300"/>
        </w:trPr>
        <w:tc>
          <w:tcPr>
            <w:tcW w:w="713" w:type="pct"/>
            <w:vMerge w:val="restart"/>
            <w:vAlign w:val="center"/>
            <w:hideMark/>
          </w:tcPr>
          <w:p w:rsidR="006C6E00" w:rsidRPr="004E2BD7" w:rsidRDefault="006C6E00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Recepción y validación de Requerimientos</w:t>
            </w:r>
          </w:p>
        </w:tc>
        <w:tc>
          <w:tcPr>
            <w:tcW w:w="1304" w:type="pct"/>
            <w:vAlign w:val="center"/>
            <w:hideMark/>
          </w:tcPr>
          <w:p w:rsidR="006C6E00" w:rsidRPr="004E2BD7" w:rsidRDefault="006C6E00" w:rsidP="00683C89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Formatos de asistencia.</w:t>
            </w:r>
          </w:p>
        </w:tc>
        <w:tc>
          <w:tcPr>
            <w:tcW w:w="1800" w:type="pct"/>
            <w:vMerge w:val="restart"/>
            <w:vAlign w:val="center"/>
            <w:hideMark/>
          </w:tcPr>
          <w:p w:rsidR="006C6E00" w:rsidRPr="004E2BD7" w:rsidRDefault="006C6E00" w:rsidP="00683C89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 SM4 -OT-FormatosDeAsistenciaYSoportesDeEvaluacionMOYHerramientas.zip</w:t>
            </w:r>
          </w:p>
        </w:tc>
        <w:tc>
          <w:tcPr>
            <w:tcW w:w="1183" w:type="pct"/>
            <w:vMerge w:val="restart"/>
            <w:vAlign w:val="center"/>
            <w:hideMark/>
          </w:tcPr>
          <w:p w:rsidR="006C6E00" w:rsidRPr="004E2BD7" w:rsidRDefault="006C6E00" w:rsidP="006C6E00">
            <w:pPr>
              <w:spacing w:after="200"/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N/A</w:t>
            </w:r>
          </w:p>
        </w:tc>
      </w:tr>
      <w:tr w:rsidR="006C6E00" w:rsidRPr="004A0980" w:rsidTr="006C6E00">
        <w:trPr>
          <w:trHeight w:val="480"/>
        </w:trPr>
        <w:tc>
          <w:tcPr>
            <w:tcW w:w="713" w:type="pct"/>
            <w:vMerge/>
            <w:vAlign w:val="center"/>
            <w:hideMark/>
          </w:tcPr>
          <w:p w:rsidR="006C6E00" w:rsidRPr="004E2BD7" w:rsidRDefault="006C6E00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Align w:val="center"/>
            <w:hideMark/>
          </w:tcPr>
          <w:p w:rsidR="006C6E00" w:rsidRPr="004E2BD7" w:rsidRDefault="006C6E00" w:rsidP="00683C89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Soportes de evaluación a los asistentes en la metodología</w:t>
            </w:r>
          </w:p>
        </w:tc>
        <w:tc>
          <w:tcPr>
            <w:tcW w:w="1800" w:type="pct"/>
            <w:vMerge/>
            <w:vAlign w:val="center"/>
            <w:hideMark/>
          </w:tcPr>
          <w:p w:rsidR="006C6E00" w:rsidRPr="004E2BD7" w:rsidRDefault="006C6E00" w:rsidP="00557FBF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183" w:type="pct"/>
            <w:vMerge/>
            <w:vAlign w:val="center"/>
            <w:hideMark/>
          </w:tcPr>
          <w:p w:rsidR="006C6E00" w:rsidRPr="004E2BD7" w:rsidRDefault="006C6E00" w:rsidP="006C6E00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</w:tr>
      <w:tr w:rsidR="006C6E00" w:rsidRPr="004A0980" w:rsidTr="006C6E00">
        <w:trPr>
          <w:trHeight w:val="300"/>
        </w:trPr>
        <w:tc>
          <w:tcPr>
            <w:tcW w:w="713" w:type="pct"/>
            <w:vMerge/>
            <w:vAlign w:val="center"/>
            <w:hideMark/>
          </w:tcPr>
          <w:p w:rsidR="006C6E00" w:rsidRPr="004E2BD7" w:rsidRDefault="006C6E00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Merge w:val="restart"/>
            <w:vAlign w:val="center"/>
            <w:hideMark/>
          </w:tcPr>
          <w:p w:rsidR="006C6E00" w:rsidRPr="004E2BD7" w:rsidRDefault="006C6E00" w:rsidP="00683C89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Acta de inicio de la solución</w:t>
            </w:r>
          </w:p>
        </w:tc>
        <w:tc>
          <w:tcPr>
            <w:tcW w:w="1800" w:type="pct"/>
            <w:vMerge w:val="restart"/>
            <w:vAlign w:val="center"/>
            <w:hideMark/>
          </w:tcPr>
          <w:p w:rsidR="006C6E00" w:rsidRPr="004E2BD7" w:rsidRDefault="006C6E00" w:rsidP="00683C89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GLFS2-SM4-ACT-1585-20140113-KickOffSolucionesMoviles4PEC</w:t>
            </w:r>
          </w:p>
        </w:tc>
        <w:tc>
          <w:tcPr>
            <w:tcW w:w="1183" w:type="pct"/>
            <w:vMerge w:val="restart"/>
            <w:vAlign w:val="center"/>
            <w:hideMark/>
          </w:tcPr>
          <w:p w:rsidR="006C6E00" w:rsidRPr="004E2BD7" w:rsidRDefault="006C6E00" w:rsidP="006C6E00">
            <w:pPr>
              <w:spacing w:after="200"/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N/A</w:t>
            </w:r>
          </w:p>
        </w:tc>
      </w:tr>
      <w:tr w:rsidR="006C6E00" w:rsidRPr="004A0980" w:rsidTr="006C6E00">
        <w:trPr>
          <w:trHeight w:val="525"/>
        </w:trPr>
        <w:tc>
          <w:tcPr>
            <w:tcW w:w="713" w:type="pct"/>
            <w:vMerge/>
            <w:vAlign w:val="center"/>
            <w:hideMark/>
          </w:tcPr>
          <w:p w:rsidR="006C6E00" w:rsidRPr="004E2BD7" w:rsidRDefault="006C6E00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vMerge/>
            <w:vAlign w:val="center"/>
            <w:hideMark/>
          </w:tcPr>
          <w:p w:rsidR="006C6E00" w:rsidRPr="004E2BD7" w:rsidRDefault="006C6E00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800" w:type="pct"/>
            <w:vMerge/>
            <w:vAlign w:val="center"/>
            <w:hideMark/>
          </w:tcPr>
          <w:p w:rsidR="006C6E00" w:rsidRPr="004E2BD7" w:rsidRDefault="006C6E00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183" w:type="pct"/>
            <w:vMerge/>
            <w:vAlign w:val="center"/>
            <w:hideMark/>
          </w:tcPr>
          <w:p w:rsidR="006C6E00" w:rsidRPr="004E2BD7" w:rsidRDefault="006C6E00" w:rsidP="006C6E00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</w:tr>
      <w:tr w:rsidR="006C6E00" w:rsidRPr="004A0980" w:rsidTr="006C6E00">
        <w:trPr>
          <w:trHeight w:val="1235"/>
        </w:trPr>
        <w:tc>
          <w:tcPr>
            <w:tcW w:w="713" w:type="pct"/>
            <w:vMerge w:val="restart"/>
            <w:tcBorders>
              <w:bottom w:val="single" w:sz="4" w:space="0" w:color="auto"/>
            </w:tcBorders>
            <w:vAlign w:val="center"/>
            <w:hideMark/>
          </w:tcPr>
          <w:p w:rsidR="006C6E00" w:rsidRPr="004E2BD7" w:rsidRDefault="006C6E00" w:rsidP="006C6E00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6C6E00" w:rsidRPr="004E2BD7" w:rsidRDefault="006C6E00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6C6E00" w:rsidRPr="004E2BD7" w:rsidRDefault="006C6E00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6C6E00" w:rsidRPr="004E2BD7" w:rsidRDefault="006C6E00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6C6E00" w:rsidRPr="004E2BD7" w:rsidRDefault="006C6E00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6C6E00" w:rsidRPr="004E2BD7" w:rsidRDefault="006C6E00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6C6E00" w:rsidRPr="004E2BD7" w:rsidRDefault="006C6E00" w:rsidP="006C6E00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6C6E00" w:rsidRPr="004E2BD7" w:rsidRDefault="006C6E00" w:rsidP="006C6E00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6C6E00" w:rsidRPr="004E2BD7" w:rsidRDefault="006C6E00" w:rsidP="006C6E00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6C6E00" w:rsidRPr="004E2BD7" w:rsidRDefault="006C6E00" w:rsidP="006C6E00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6C6E00" w:rsidRPr="004E2BD7" w:rsidRDefault="006C6E00" w:rsidP="006C6E00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6C6E00" w:rsidRPr="004E2BD7" w:rsidRDefault="006C6E00" w:rsidP="006C6E00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6C6E00" w:rsidRPr="004E2BD7" w:rsidRDefault="006C6E00" w:rsidP="006C6E00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6C6E00" w:rsidRPr="004E2BD7" w:rsidRDefault="006C6E00" w:rsidP="006C6E00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6C6E00" w:rsidRPr="004E2BD7" w:rsidRDefault="006C6E00" w:rsidP="006C6E00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6C6E00" w:rsidRPr="004E2BD7" w:rsidRDefault="006C6E00" w:rsidP="006C6E00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6C6E00" w:rsidRPr="004E2BD7" w:rsidRDefault="006C6E00" w:rsidP="006C6E00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6C6E00" w:rsidRPr="004E2BD7" w:rsidRDefault="006C6E00" w:rsidP="006C6E00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6C6E00" w:rsidRPr="004E2BD7" w:rsidRDefault="006C6E00" w:rsidP="006C6E00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6C6E00" w:rsidRPr="004E2BD7" w:rsidRDefault="006C6E00" w:rsidP="006C6E00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6C6E00" w:rsidRPr="004E2BD7" w:rsidRDefault="006C6E00" w:rsidP="006C6E00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6C6E00" w:rsidRPr="004E2BD7" w:rsidRDefault="006C6E00" w:rsidP="006C6E00">
            <w:pPr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Diseño</w:t>
            </w:r>
          </w:p>
        </w:tc>
        <w:tc>
          <w:tcPr>
            <w:tcW w:w="1304" w:type="pct"/>
            <w:tcBorders>
              <w:bottom w:val="single" w:sz="4" w:space="0" w:color="auto"/>
            </w:tcBorders>
            <w:vAlign w:val="center"/>
            <w:hideMark/>
          </w:tcPr>
          <w:p w:rsidR="006C6E00" w:rsidRPr="004E2BD7" w:rsidRDefault="006C6E00" w:rsidP="00683C89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Plan para desarrollar una arquitectura robusta para la solución TIC</w:t>
            </w:r>
          </w:p>
        </w:tc>
        <w:tc>
          <w:tcPr>
            <w:tcW w:w="1800" w:type="pct"/>
            <w:tcBorders>
              <w:bottom w:val="single" w:sz="4" w:space="0" w:color="auto"/>
            </w:tcBorders>
            <w:vAlign w:val="center"/>
            <w:hideMark/>
          </w:tcPr>
          <w:p w:rsidR="006C6E00" w:rsidRPr="004E2BD7" w:rsidRDefault="006C6E00" w:rsidP="00683C89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GLFS2-SM4-PAR-PlanParaDesarrollarUnaArquitecturaRobustaPEC.docx</w:t>
            </w:r>
          </w:p>
        </w:tc>
        <w:tc>
          <w:tcPr>
            <w:tcW w:w="1183" w:type="pct"/>
            <w:tcBorders>
              <w:bottom w:val="single" w:sz="4" w:space="0" w:color="auto"/>
            </w:tcBorders>
            <w:vAlign w:val="center"/>
            <w:hideMark/>
          </w:tcPr>
          <w:p w:rsidR="006C6E00" w:rsidRPr="004E2BD7" w:rsidRDefault="006C6E00" w:rsidP="006C6E00">
            <w:pPr>
              <w:spacing w:after="200"/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3.0</w:t>
            </w:r>
          </w:p>
        </w:tc>
      </w:tr>
      <w:tr w:rsidR="006C6E00" w:rsidRPr="004A0980" w:rsidTr="006C6E00">
        <w:trPr>
          <w:trHeight w:val="854"/>
        </w:trPr>
        <w:tc>
          <w:tcPr>
            <w:tcW w:w="713" w:type="pct"/>
            <w:vMerge/>
            <w:tcBorders>
              <w:bottom w:val="single" w:sz="4" w:space="0" w:color="auto"/>
            </w:tcBorders>
            <w:vAlign w:val="center"/>
            <w:hideMark/>
          </w:tcPr>
          <w:p w:rsidR="006C6E00" w:rsidRPr="004E2BD7" w:rsidRDefault="006C6E00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tcBorders>
              <w:bottom w:val="single" w:sz="4" w:space="0" w:color="auto"/>
            </w:tcBorders>
            <w:vAlign w:val="center"/>
            <w:hideMark/>
          </w:tcPr>
          <w:p w:rsidR="006C6E00" w:rsidRPr="004E2BD7" w:rsidRDefault="006C6E00" w:rsidP="00683C89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Documento de diseño detallado</w:t>
            </w:r>
          </w:p>
        </w:tc>
        <w:tc>
          <w:tcPr>
            <w:tcW w:w="1800" w:type="pct"/>
            <w:tcBorders>
              <w:bottom w:val="single" w:sz="4" w:space="0" w:color="auto"/>
            </w:tcBorders>
            <w:vAlign w:val="center"/>
            <w:hideMark/>
          </w:tcPr>
          <w:p w:rsidR="006C6E00" w:rsidRPr="004E2BD7" w:rsidRDefault="006C6E00" w:rsidP="00683C89">
            <w:pPr>
              <w:spacing w:before="240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GLFS2-SM4-DD-DisenoDetalladoPEC.docx</w:t>
            </w:r>
          </w:p>
        </w:tc>
        <w:tc>
          <w:tcPr>
            <w:tcW w:w="1183" w:type="pct"/>
            <w:tcBorders>
              <w:bottom w:val="single" w:sz="4" w:space="0" w:color="auto"/>
            </w:tcBorders>
            <w:vAlign w:val="center"/>
            <w:hideMark/>
          </w:tcPr>
          <w:p w:rsidR="006C6E00" w:rsidRPr="004E2BD7" w:rsidRDefault="006C6E00" w:rsidP="006C6E00">
            <w:pPr>
              <w:spacing w:after="200"/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3.0</w:t>
            </w:r>
          </w:p>
        </w:tc>
      </w:tr>
      <w:tr w:rsidR="006C6E00" w:rsidRPr="004A0980" w:rsidTr="006C6E00">
        <w:trPr>
          <w:trHeight w:val="625"/>
        </w:trPr>
        <w:tc>
          <w:tcPr>
            <w:tcW w:w="713" w:type="pct"/>
            <w:vMerge/>
            <w:tcBorders>
              <w:bottom w:val="single" w:sz="4" w:space="0" w:color="auto"/>
            </w:tcBorders>
            <w:vAlign w:val="center"/>
            <w:hideMark/>
          </w:tcPr>
          <w:p w:rsidR="006C6E00" w:rsidRPr="004E2BD7" w:rsidRDefault="006C6E00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tcBorders>
              <w:bottom w:val="single" w:sz="4" w:space="0" w:color="auto"/>
            </w:tcBorders>
            <w:vAlign w:val="center"/>
            <w:hideMark/>
          </w:tcPr>
          <w:p w:rsidR="006C6E00" w:rsidRPr="004E2BD7" w:rsidRDefault="006C6E00" w:rsidP="00683C89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 xml:space="preserve">Prototipo de la solución </w:t>
            </w:r>
          </w:p>
        </w:tc>
        <w:tc>
          <w:tcPr>
            <w:tcW w:w="1800" w:type="pct"/>
            <w:tcBorders>
              <w:bottom w:val="single" w:sz="4" w:space="0" w:color="auto"/>
            </w:tcBorders>
            <w:vAlign w:val="center"/>
            <w:hideMark/>
          </w:tcPr>
          <w:p w:rsidR="006C6E00" w:rsidRPr="004E2BD7" w:rsidRDefault="006C6E00" w:rsidP="00683C89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GLFS2-SM4-PS-PrototipoDeLaSolucionPEC.docx</w:t>
            </w:r>
          </w:p>
        </w:tc>
        <w:tc>
          <w:tcPr>
            <w:tcW w:w="1183" w:type="pct"/>
            <w:tcBorders>
              <w:bottom w:val="single" w:sz="4" w:space="0" w:color="auto"/>
            </w:tcBorders>
            <w:vAlign w:val="center"/>
            <w:hideMark/>
          </w:tcPr>
          <w:p w:rsidR="006C6E00" w:rsidRPr="004E2BD7" w:rsidRDefault="006C6E00" w:rsidP="006C6E00">
            <w:pPr>
              <w:spacing w:after="200"/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N/A</w:t>
            </w:r>
          </w:p>
        </w:tc>
      </w:tr>
      <w:tr w:rsidR="006C6E00" w:rsidRPr="004A0980" w:rsidTr="006C6E00">
        <w:trPr>
          <w:trHeight w:val="1028"/>
        </w:trPr>
        <w:tc>
          <w:tcPr>
            <w:tcW w:w="713" w:type="pct"/>
            <w:vMerge/>
            <w:tcBorders>
              <w:bottom w:val="single" w:sz="4" w:space="0" w:color="auto"/>
            </w:tcBorders>
            <w:vAlign w:val="center"/>
            <w:hideMark/>
          </w:tcPr>
          <w:p w:rsidR="006C6E00" w:rsidRPr="004E2BD7" w:rsidRDefault="006C6E00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tcBorders>
              <w:bottom w:val="single" w:sz="4" w:space="0" w:color="auto"/>
            </w:tcBorders>
            <w:vAlign w:val="center"/>
            <w:hideMark/>
          </w:tcPr>
          <w:p w:rsidR="006C6E00" w:rsidRPr="004E2BD7" w:rsidRDefault="006C6E00" w:rsidP="00683C89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Arquitectura general y detallada de la solución</w:t>
            </w:r>
          </w:p>
        </w:tc>
        <w:tc>
          <w:tcPr>
            <w:tcW w:w="1800" w:type="pct"/>
            <w:tcBorders>
              <w:bottom w:val="single" w:sz="4" w:space="0" w:color="auto"/>
            </w:tcBorders>
            <w:vAlign w:val="center"/>
            <w:hideMark/>
          </w:tcPr>
          <w:p w:rsidR="006C6E00" w:rsidRPr="004E2BD7" w:rsidRDefault="006C6E00" w:rsidP="00683C89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GLFS2-SM4-ARQ-ANEXO1 ArquitecturaGeneralYDetalladaDeLaSolucionPEC.docx</w:t>
            </w:r>
          </w:p>
        </w:tc>
        <w:tc>
          <w:tcPr>
            <w:tcW w:w="1183" w:type="pct"/>
            <w:tcBorders>
              <w:bottom w:val="single" w:sz="4" w:space="0" w:color="auto"/>
            </w:tcBorders>
            <w:vAlign w:val="center"/>
            <w:hideMark/>
          </w:tcPr>
          <w:p w:rsidR="006C6E00" w:rsidRPr="004E2BD7" w:rsidRDefault="006C6E00" w:rsidP="006C6E00">
            <w:pPr>
              <w:spacing w:after="200"/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N/A</w:t>
            </w:r>
          </w:p>
        </w:tc>
      </w:tr>
      <w:tr w:rsidR="006C6E00" w:rsidRPr="004A0980" w:rsidTr="006C6E00">
        <w:trPr>
          <w:trHeight w:val="821"/>
        </w:trPr>
        <w:tc>
          <w:tcPr>
            <w:tcW w:w="713" w:type="pct"/>
            <w:vMerge/>
            <w:tcBorders>
              <w:bottom w:val="single" w:sz="4" w:space="0" w:color="auto"/>
            </w:tcBorders>
            <w:vAlign w:val="center"/>
            <w:hideMark/>
          </w:tcPr>
          <w:p w:rsidR="006C6E00" w:rsidRPr="004E2BD7" w:rsidRDefault="006C6E00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tcBorders>
              <w:bottom w:val="single" w:sz="4" w:space="0" w:color="auto"/>
            </w:tcBorders>
            <w:vAlign w:val="center"/>
            <w:hideMark/>
          </w:tcPr>
          <w:p w:rsidR="006C6E00" w:rsidRPr="004E2BD7" w:rsidRDefault="006C6E00" w:rsidP="00683C89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 xml:space="preserve">Vista de casos de uso y/o vista por escenarios </w:t>
            </w:r>
          </w:p>
        </w:tc>
        <w:tc>
          <w:tcPr>
            <w:tcW w:w="1800" w:type="pct"/>
            <w:tcBorders>
              <w:bottom w:val="single" w:sz="4" w:space="0" w:color="auto"/>
            </w:tcBorders>
            <w:vAlign w:val="center"/>
            <w:hideMark/>
          </w:tcPr>
          <w:p w:rsidR="006C6E00" w:rsidRPr="004E2BD7" w:rsidRDefault="006C6E00" w:rsidP="00683C89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GLFS2-SM4-VCU-ANEXO2 VistaDeCasosDeUsoPEC.doc</w:t>
            </w:r>
          </w:p>
        </w:tc>
        <w:tc>
          <w:tcPr>
            <w:tcW w:w="1183" w:type="pct"/>
            <w:tcBorders>
              <w:bottom w:val="single" w:sz="4" w:space="0" w:color="auto"/>
            </w:tcBorders>
            <w:vAlign w:val="center"/>
            <w:hideMark/>
          </w:tcPr>
          <w:p w:rsidR="006C6E00" w:rsidRPr="004E2BD7" w:rsidRDefault="006C6E00" w:rsidP="006C6E00">
            <w:pPr>
              <w:spacing w:after="200"/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N/A</w:t>
            </w:r>
          </w:p>
        </w:tc>
      </w:tr>
      <w:tr w:rsidR="006C6E00" w:rsidRPr="004A0980" w:rsidTr="006C6E00">
        <w:trPr>
          <w:trHeight w:val="1028"/>
        </w:trPr>
        <w:tc>
          <w:tcPr>
            <w:tcW w:w="713" w:type="pct"/>
            <w:vMerge/>
            <w:tcBorders>
              <w:bottom w:val="single" w:sz="4" w:space="0" w:color="auto"/>
            </w:tcBorders>
            <w:vAlign w:val="center"/>
            <w:hideMark/>
          </w:tcPr>
          <w:p w:rsidR="006C6E00" w:rsidRPr="004E2BD7" w:rsidRDefault="006C6E00" w:rsidP="006C6E00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304" w:type="pct"/>
            <w:tcBorders>
              <w:bottom w:val="single" w:sz="4" w:space="0" w:color="auto"/>
            </w:tcBorders>
            <w:vAlign w:val="center"/>
            <w:hideMark/>
          </w:tcPr>
          <w:p w:rsidR="006C6E00" w:rsidRPr="004E2BD7" w:rsidRDefault="006C6E00" w:rsidP="00683C89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Guía metodológica para los desarrolladores</w:t>
            </w:r>
          </w:p>
        </w:tc>
        <w:tc>
          <w:tcPr>
            <w:tcW w:w="1800" w:type="pct"/>
            <w:tcBorders>
              <w:bottom w:val="single" w:sz="4" w:space="0" w:color="auto"/>
            </w:tcBorders>
            <w:vAlign w:val="center"/>
            <w:hideMark/>
          </w:tcPr>
          <w:p w:rsidR="006C6E00" w:rsidRPr="004E2BD7" w:rsidRDefault="006C6E00" w:rsidP="00683C89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GLFS2-SM4-GM-GuiaMetodologicaParaLosDesarrolladoresPEC.docx</w:t>
            </w:r>
          </w:p>
        </w:tc>
        <w:tc>
          <w:tcPr>
            <w:tcW w:w="1183" w:type="pct"/>
            <w:tcBorders>
              <w:bottom w:val="single" w:sz="4" w:space="0" w:color="auto"/>
            </w:tcBorders>
            <w:vAlign w:val="center"/>
            <w:hideMark/>
          </w:tcPr>
          <w:p w:rsidR="006C6E00" w:rsidRPr="004E2BD7" w:rsidRDefault="006C6E00" w:rsidP="006C6E00">
            <w:pPr>
              <w:spacing w:after="200"/>
              <w:jc w:val="center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4E2BD7">
              <w:rPr>
                <w:rFonts w:ascii="Arial" w:hAnsi="Arial" w:cs="Arial"/>
                <w:sz w:val="18"/>
                <w:szCs w:val="18"/>
                <w:lang w:val="es-CO"/>
              </w:rPr>
              <w:t>3.0</w:t>
            </w:r>
          </w:p>
        </w:tc>
      </w:tr>
    </w:tbl>
    <w:p w:rsidR="006C6E00" w:rsidRPr="004E2BD7" w:rsidRDefault="006C6E00" w:rsidP="00683C89">
      <w:pPr>
        <w:rPr>
          <w:lang w:val="es-CO" w:eastAsia="es-ES"/>
        </w:rPr>
      </w:pPr>
    </w:p>
    <w:bookmarkEnd w:id="42"/>
    <w:p w:rsidR="00C4518E" w:rsidRPr="004E2BD7" w:rsidRDefault="00C4518E" w:rsidP="00C4518E">
      <w:pPr>
        <w:pStyle w:val="GELParrafo"/>
        <w:rPr>
          <w:lang w:val="es-CO"/>
        </w:rPr>
      </w:pPr>
      <w:r w:rsidRPr="004E2BD7">
        <w:rPr>
          <w:lang w:val="es-CO"/>
        </w:rPr>
        <w:t>Durante la ejecución del proyecto no se presentó  incumplimiento de los ANS.</w:t>
      </w:r>
    </w:p>
    <w:p w:rsidR="00C4518E" w:rsidRPr="004E2BD7" w:rsidRDefault="00C4518E" w:rsidP="00133EA9">
      <w:pPr>
        <w:rPr>
          <w:lang w:val="es-CO"/>
        </w:rPr>
      </w:pPr>
    </w:p>
    <w:p w:rsidR="00E92D82" w:rsidRPr="004E2BD7" w:rsidRDefault="00E92D82" w:rsidP="00133EA9">
      <w:pPr>
        <w:rPr>
          <w:lang w:val="es-CO"/>
        </w:rPr>
      </w:pPr>
    </w:p>
    <w:p w:rsidR="00E53646" w:rsidRPr="004E2BD7" w:rsidRDefault="00E53646" w:rsidP="00E53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CO"/>
        </w:rPr>
      </w:pPr>
      <w:r w:rsidRPr="00927EF4">
        <w:rPr>
          <w:noProof/>
          <w:lang w:val="es-CO" w:eastAsia="es-CO"/>
        </w:rPr>
        <w:drawing>
          <wp:inline distT="0" distB="0" distL="0" distR="0" wp14:anchorId="174FF1B3" wp14:editId="70F811A1">
            <wp:extent cx="5612130" cy="2249170"/>
            <wp:effectExtent l="0" t="0" r="762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7EF4">
        <w:rPr>
          <w:noProof/>
          <w:lang w:val="es-CO" w:eastAsia="es-CO"/>
        </w:rPr>
        <w:drawing>
          <wp:inline distT="0" distB="0" distL="0" distR="0" wp14:anchorId="77C930C4" wp14:editId="7C60C2F7">
            <wp:extent cx="5612130" cy="1341120"/>
            <wp:effectExtent l="0" t="0" r="762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7EF4">
        <w:rPr>
          <w:noProof/>
          <w:lang w:val="es-CO" w:eastAsia="es-CO"/>
        </w:rPr>
        <w:drawing>
          <wp:inline distT="0" distB="0" distL="0" distR="0" wp14:anchorId="27246FFF" wp14:editId="3BE963A0">
            <wp:extent cx="5612130" cy="1640205"/>
            <wp:effectExtent l="0" t="0" r="762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95B">
        <w:rPr>
          <w:noProof/>
          <w:lang w:val="es-CO" w:eastAsia="es-CO"/>
        </w:rPr>
        <w:drawing>
          <wp:inline distT="0" distB="0" distL="0" distR="0" wp14:anchorId="039FD0BD" wp14:editId="25178D72">
            <wp:extent cx="5612130" cy="1280795"/>
            <wp:effectExtent l="0" t="0" r="762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95B">
        <w:rPr>
          <w:noProof/>
          <w:lang w:val="es-CO" w:eastAsia="es-CO"/>
        </w:rPr>
        <w:drawing>
          <wp:inline distT="0" distB="0" distL="0" distR="0" wp14:anchorId="139A1D64" wp14:editId="1A664A0A">
            <wp:extent cx="5612130" cy="705485"/>
            <wp:effectExtent l="0" t="0" r="762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2BD7">
        <w:rPr>
          <w:noProof/>
          <w:lang w:val="es-CO" w:eastAsia="es-CO"/>
        </w:rPr>
        <w:t xml:space="preserve"> </w:t>
      </w:r>
      <w:r w:rsidRPr="004A0980">
        <w:rPr>
          <w:noProof/>
          <w:lang w:val="es-CO" w:eastAsia="es-CO"/>
        </w:rPr>
        <w:drawing>
          <wp:inline distT="0" distB="0" distL="0" distR="0" wp14:anchorId="61332AC3" wp14:editId="02FC5F79">
            <wp:extent cx="5612130" cy="1106805"/>
            <wp:effectExtent l="0" t="0" r="762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D82" w:rsidRPr="004E2BD7" w:rsidRDefault="00E92D82" w:rsidP="00E92D82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rPr>
          <w:lang w:val="es-CO"/>
        </w:rPr>
      </w:pPr>
    </w:p>
    <w:p w:rsidR="00E92D82" w:rsidRPr="004E2BD7" w:rsidRDefault="00447DF2" w:rsidP="00E92D82">
      <w:pPr>
        <w:pStyle w:val="Epgrafe"/>
        <w:jc w:val="center"/>
        <w:rPr>
          <w:rFonts w:ascii="Arial" w:hAnsi="Arial" w:cs="Arial"/>
          <w:i/>
          <w:color w:val="auto"/>
          <w:sz w:val="20"/>
          <w:szCs w:val="20"/>
          <w:lang w:val="es-CO"/>
        </w:rPr>
      </w:pPr>
      <w:bookmarkStart w:id="44" w:name="_Toc375150804"/>
      <w:bookmarkStart w:id="45" w:name="_Toc386093432"/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 xml:space="preserve">Figura 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begin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instrText xml:space="preserve"> SEQ Figura \* ARABIC </w:instrTex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separate"/>
      </w:r>
      <w:r w:rsidR="00B24B8F">
        <w:rPr>
          <w:rFonts w:ascii="Arial" w:hAnsi="Arial" w:cs="Arial"/>
          <w:i/>
          <w:noProof/>
          <w:color w:val="000000" w:themeColor="text1"/>
          <w:sz w:val="20"/>
          <w:szCs w:val="20"/>
          <w:lang w:val="es-CO"/>
        </w:rPr>
        <w:t>7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end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>.</w:t>
      </w:r>
      <w:r w:rsidR="00E92D82"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 xml:space="preserve"> A</w:t>
      </w:r>
      <w:r w:rsidR="00E53646"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>NS</w:t>
      </w:r>
      <w:r w:rsidR="00E92D82"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 xml:space="preserve"> – </w:t>
      </w:r>
      <w:r w:rsidR="00E92D82" w:rsidRPr="004E2BD7">
        <w:rPr>
          <w:rFonts w:ascii="Arial" w:hAnsi="Arial" w:cs="Arial"/>
          <w:i/>
          <w:color w:val="auto"/>
          <w:sz w:val="20"/>
          <w:szCs w:val="20"/>
          <w:lang w:val="es-CO"/>
        </w:rPr>
        <w:t xml:space="preserve">Estado final </w:t>
      </w:r>
      <w:proofErr w:type="spellStart"/>
      <w:r w:rsidR="00E92D82" w:rsidRPr="004E2BD7">
        <w:rPr>
          <w:rFonts w:ascii="Arial" w:hAnsi="Arial" w:cs="Arial"/>
          <w:i/>
          <w:color w:val="auto"/>
          <w:sz w:val="20"/>
          <w:szCs w:val="20"/>
          <w:lang w:val="es-CO"/>
        </w:rPr>
        <w:t>ANS´s</w:t>
      </w:r>
      <w:bookmarkEnd w:id="44"/>
      <w:bookmarkEnd w:id="45"/>
      <w:proofErr w:type="spellEnd"/>
    </w:p>
    <w:p w:rsidR="00E92D82" w:rsidRPr="004E2BD7" w:rsidRDefault="00E92D82" w:rsidP="00E92D82">
      <w:pPr>
        <w:jc w:val="center"/>
        <w:rPr>
          <w:lang w:val="es-CO"/>
        </w:rPr>
      </w:pPr>
    </w:p>
    <w:p w:rsidR="00E92D82" w:rsidRPr="004E2BD7" w:rsidRDefault="00E92D82" w:rsidP="00E92D82">
      <w:pPr>
        <w:rPr>
          <w:lang w:val="es-CO"/>
        </w:rPr>
      </w:pPr>
    </w:p>
    <w:p w:rsidR="00E92D82" w:rsidRPr="004E2BD7" w:rsidRDefault="00E92D82" w:rsidP="00E92D82">
      <w:pPr>
        <w:rPr>
          <w:lang w:val="es-CO"/>
        </w:rPr>
        <w:sectPr w:rsidR="00E92D82" w:rsidRPr="004E2BD7" w:rsidSect="0086197A">
          <w:headerReference w:type="even" r:id="rId31"/>
          <w:headerReference w:type="default" r:id="rId32"/>
          <w:footerReference w:type="even" r:id="rId33"/>
          <w:pgSz w:w="12242" w:h="15842" w:code="1"/>
          <w:pgMar w:top="1486" w:right="1701" w:bottom="1134" w:left="1701" w:header="851" w:footer="113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067695" w:rsidRPr="004E2BD7" w:rsidRDefault="003E1410" w:rsidP="00B60DE0">
      <w:pPr>
        <w:pStyle w:val="GELTtulo1"/>
        <w:ind w:left="714" w:hanging="357"/>
        <w:rPr>
          <w:caps w:val="0"/>
          <w:color w:val="000000" w:themeColor="text1"/>
          <w:lang w:val="es-CO"/>
        </w:rPr>
      </w:pPr>
      <w:bookmarkStart w:id="46" w:name="_Toc386093546"/>
      <w:r w:rsidRPr="004E2BD7">
        <w:rPr>
          <w:caps w:val="0"/>
          <w:color w:val="000000" w:themeColor="text1"/>
          <w:lang w:val="es-CO"/>
        </w:rPr>
        <w:t>RIESGOS</w:t>
      </w:r>
      <w:bookmarkEnd w:id="46"/>
    </w:p>
    <w:p w:rsidR="00B60DE0" w:rsidRPr="004E2BD7" w:rsidRDefault="00B60DE0" w:rsidP="00B60DE0">
      <w:pPr>
        <w:pStyle w:val="GELParrafo"/>
        <w:rPr>
          <w:color w:val="365F91" w:themeColor="accent1" w:themeShade="BF"/>
          <w:lang w:val="es-CO"/>
        </w:rPr>
      </w:pPr>
      <w:r w:rsidRPr="004E2BD7">
        <w:rPr>
          <w:lang w:val="es-CO"/>
        </w:rPr>
        <w:t>Se presenta tabla con los riesgos presentados durante el periodo del informe, basado en el formato de riesgos planteado para el proyecto</w:t>
      </w:r>
      <w:r w:rsidR="00C46706" w:rsidRPr="004E2BD7">
        <w:rPr>
          <w:lang w:val="es-CO"/>
        </w:rPr>
        <w:t>, adicionalmente se detalla si algún riesgo fue materializado o si se identific</w:t>
      </w:r>
      <w:r w:rsidR="00F4657A" w:rsidRPr="004E2BD7">
        <w:rPr>
          <w:lang w:val="es-CO"/>
        </w:rPr>
        <w:t>ó</w:t>
      </w:r>
      <w:r w:rsidR="00C46706" w:rsidRPr="004E2BD7">
        <w:rPr>
          <w:lang w:val="es-CO"/>
        </w:rPr>
        <w:t xml:space="preserve"> uno nuevo</w:t>
      </w:r>
      <w:r w:rsidRPr="004E2BD7">
        <w:rPr>
          <w:lang w:val="es-CO"/>
        </w:rPr>
        <w:t>.</w:t>
      </w:r>
      <w:r w:rsidR="00F4657A" w:rsidRPr="004E2BD7">
        <w:rPr>
          <w:lang w:val="es-CO"/>
        </w:rPr>
        <w:t xml:space="preserve"> </w:t>
      </w:r>
    </w:p>
    <w:p w:rsidR="00B60DE0" w:rsidRPr="004E2BD7" w:rsidRDefault="001A290E" w:rsidP="00B60DE0">
      <w:pPr>
        <w:pStyle w:val="GELParrafo"/>
        <w:rPr>
          <w:color w:val="365F91" w:themeColor="accent1" w:themeShade="BF"/>
          <w:lang w:val="es-CO"/>
        </w:rPr>
      </w:pPr>
      <w:r w:rsidRPr="004E2BD7">
        <w:rPr>
          <w:lang w:val="es-CO"/>
        </w:rPr>
        <w:t xml:space="preserve">Fecha de seguimiento </w:t>
      </w:r>
      <w:r w:rsidR="00DC60C5" w:rsidRPr="004E2BD7">
        <w:rPr>
          <w:lang w:val="es-CO"/>
        </w:rPr>
        <w:t>201</w:t>
      </w:r>
      <w:r w:rsidR="00E711D2" w:rsidRPr="004E2BD7">
        <w:rPr>
          <w:lang w:val="es-CO"/>
        </w:rPr>
        <w:t>4</w:t>
      </w:r>
      <w:r w:rsidR="00DC60C5" w:rsidRPr="004E2BD7">
        <w:rPr>
          <w:lang w:val="es-CO"/>
        </w:rPr>
        <w:t>-</w:t>
      </w:r>
      <w:r w:rsidR="00E92D82" w:rsidRPr="004E2BD7">
        <w:rPr>
          <w:lang w:val="es-CO"/>
        </w:rPr>
        <w:t>03</w:t>
      </w:r>
      <w:r w:rsidR="002919AF" w:rsidRPr="004E2BD7">
        <w:rPr>
          <w:lang w:val="es-CO"/>
        </w:rPr>
        <w:t>-</w:t>
      </w:r>
      <w:r w:rsidR="00E92D82" w:rsidRPr="004E2BD7">
        <w:rPr>
          <w:lang w:val="es-CO"/>
        </w:rPr>
        <w:t>31</w:t>
      </w:r>
    </w:p>
    <w:p w:rsidR="00033A76" w:rsidRPr="004E2BD7" w:rsidRDefault="00033A76" w:rsidP="00B60DE0">
      <w:pPr>
        <w:pStyle w:val="GELParrafo"/>
        <w:rPr>
          <w:lang w:val="es-CO"/>
        </w:rPr>
      </w:pPr>
    </w:p>
    <w:p w:rsidR="00BF29D7" w:rsidRPr="004E2BD7" w:rsidRDefault="00B60DE0" w:rsidP="006E10F6">
      <w:pPr>
        <w:pStyle w:val="Epgrafe"/>
        <w:spacing w:after="0"/>
        <w:jc w:val="center"/>
        <w:rPr>
          <w:lang w:val="es-CO"/>
        </w:rPr>
      </w:pPr>
      <w:bookmarkStart w:id="47" w:name="_Toc321267062"/>
      <w:bookmarkStart w:id="48" w:name="_Toc386093493"/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 xml:space="preserve">Tabla 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begin"/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instrText xml:space="preserve"> SEQ Tabla \* ARABIC </w:instrTex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separate"/>
      </w:r>
      <w:r w:rsidR="00B24B8F">
        <w:rPr>
          <w:rFonts w:ascii="Arial" w:eastAsia="Times New Roman" w:hAnsi="Arial" w:cs="Times New Roman"/>
          <w:bCs w:val="0"/>
          <w:i/>
          <w:noProof/>
          <w:color w:val="auto"/>
          <w:sz w:val="20"/>
          <w:szCs w:val="20"/>
          <w:lang w:val="es-CO" w:eastAsia="es-ES"/>
        </w:rPr>
        <w:t>19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end"/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>. Riesgos</w:t>
      </w:r>
      <w:bookmarkEnd w:id="47"/>
      <w:bookmarkEnd w:id="48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90"/>
        <w:gridCol w:w="2953"/>
        <w:gridCol w:w="1521"/>
        <w:gridCol w:w="1601"/>
        <w:gridCol w:w="2151"/>
        <w:gridCol w:w="1702"/>
        <w:gridCol w:w="1430"/>
        <w:gridCol w:w="1414"/>
      </w:tblGrid>
      <w:tr w:rsidR="006E10F6" w:rsidRPr="004A0980" w:rsidTr="00040469">
        <w:trPr>
          <w:trHeight w:val="570"/>
          <w:tblHeader/>
        </w:trPr>
        <w:tc>
          <w:tcPr>
            <w:tcW w:w="22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0C0C0"/>
            <w:vAlign w:val="center"/>
            <w:hideMark/>
          </w:tcPr>
          <w:p w:rsidR="006E10F6" w:rsidRPr="004A0980" w:rsidRDefault="006E10F6" w:rsidP="006E10F6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No.</w:t>
            </w:r>
          </w:p>
        </w:tc>
        <w:tc>
          <w:tcPr>
            <w:tcW w:w="110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C0C0C0"/>
            <w:vAlign w:val="center"/>
            <w:hideMark/>
          </w:tcPr>
          <w:p w:rsidR="006E10F6" w:rsidRPr="002F26A1" w:rsidRDefault="006E10F6" w:rsidP="006E10F6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RIESGO</w:t>
            </w:r>
          </w:p>
        </w:tc>
        <w:tc>
          <w:tcPr>
            <w:tcW w:w="56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0C0C0"/>
            <w:vAlign w:val="center"/>
            <w:hideMark/>
          </w:tcPr>
          <w:p w:rsidR="006E10F6" w:rsidRPr="004A0980" w:rsidRDefault="006E10F6" w:rsidP="006E10F6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PROBABILIDAD</w:t>
            </w:r>
          </w:p>
        </w:tc>
        <w:tc>
          <w:tcPr>
            <w:tcW w:w="59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0C0C0"/>
            <w:vAlign w:val="center"/>
            <w:hideMark/>
          </w:tcPr>
          <w:p w:rsidR="006E10F6" w:rsidRPr="004A0980" w:rsidRDefault="006E10F6" w:rsidP="006E10F6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CONSECUENCIA</w:t>
            </w:r>
          </w:p>
        </w:tc>
        <w:tc>
          <w:tcPr>
            <w:tcW w:w="80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C0C0C0"/>
            <w:vAlign w:val="center"/>
            <w:hideMark/>
          </w:tcPr>
          <w:p w:rsidR="006E10F6" w:rsidRPr="004A0980" w:rsidRDefault="006E10F6" w:rsidP="006E10F6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PLAN DE ACCIÓN SUGERIDO</w:t>
            </w:r>
          </w:p>
        </w:tc>
        <w:tc>
          <w:tcPr>
            <w:tcW w:w="63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0C0C0"/>
            <w:vAlign w:val="center"/>
            <w:hideMark/>
          </w:tcPr>
          <w:p w:rsidR="006E10F6" w:rsidRPr="004A0980" w:rsidRDefault="006E10F6" w:rsidP="006E10F6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RESPONSABLE</w:t>
            </w:r>
          </w:p>
        </w:tc>
        <w:tc>
          <w:tcPr>
            <w:tcW w:w="53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0C0C0"/>
            <w:vAlign w:val="center"/>
            <w:hideMark/>
          </w:tcPr>
          <w:p w:rsidR="006E10F6" w:rsidRPr="004A0980" w:rsidRDefault="006E10F6" w:rsidP="006E10F6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CALIFICACION DEL RIESGO</w:t>
            </w:r>
          </w:p>
        </w:tc>
        <w:tc>
          <w:tcPr>
            <w:tcW w:w="52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0C0C0"/>
            <w:vAlign w:val="center"/>
            <w:hideMark/>
          </w:tcPr>
          <w:p w:rsidR="006E10F6" w:rsidRPr="004A0980" w:rsidRDefault="006E10F6" w:rsidP="006E10F6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bCs/>
                <w:sz w:val="18"/>
                <w:szCs w:val="18"/>
                <w:lang w:val="es-CO" w:eastAsia="es-CO"/>
              </w:rPr>
              <w:t>SEGUIMIENTO</w:t>
            </w:r>
          </w:p>
        </w:tc>
      </w:tr>
      <w:tr w:rsidR="006E10F6" w:rsidRPr="004A0980" w:rsidTr="00040469">
        <w:trPr>
          <w:trHeight w:val="255"/>
        </w:trPr>
        <w:tc>
          <w:tcPr>
            <w:tcW w:w="22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10F6" w:rsidRPr="004A0980" w:rsidRDefault="006E10F6" w:rsidP="006E10F6">
            <w:pPr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</w:p>
        </w:tc>
        <w:tc>
          <w:tcPr>
            <w:tcW w:w="110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E10F6" w:rsidRPr="004A0980" w:rsidRDefault="006E10F6" w:rsidP="006E10F6">
            <w:pPr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</w:p>
        </w:tc>
        <w:tc>
          <w:tcPr>
            <w:tcW w:w="56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10F6" w:rsidRPr="004A0980" w:rsidRDefault="006E10F6" w:rsidP="006E10F6">
            <w:pPr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</w:p>
        </w:tc>
        <w:tc>
          <w:tcPr>
            <w:tcW w:w="59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10F6" w:rsidRPr="004A0980" w:rsidRDefault="006E10F6" w:rsidP="006E10F6">
            <w:pPr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</w:p>
        </w:tc>
        <w:tc>
          <w:tcPr>
            <w:tcW w:w="80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E10F6" w:rsidRPr="004A0980" w:rsidRDefault="006E10F6" w:rsidP="006E10F6">
            <w:pPr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</w:p>
        </w:tc>
        <w:tc>
          <w:tcPr>
            <w:tcW w:w="63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10F6" w:rsidRPr="004A0980" w:rsidRDefault="006E10F6" w:rsidP="006E10F6">
            <w:pPr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</w:p>
        </w:tc>
        <w:tc>
          <w:tcPr>
            <w:tcW w:w="53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10F6" w:rsidRPr="004A0980" w:rsidRDefault="006E10F6" w:rsidP="006E10F6">
            <w:pPr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</w:p>
        </w:tc>
        <w:tc>
          <w:tcPr>
            <w:tcW w:w="52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10F6" w:rsidRPr="004A0980" w:rsidRDefault="006E10F6" w:rsidP="006E10F6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  <w:lang w:val="es-CO" w:eastAsia="es-CO"/>
              </w:rPr>
            </w:pPr>
          </w:p>
        </w:tc>
      </w:tr>
      <w:tr w:rsidR="006E10F6" w:rsidRPr="004A0980" w:rsidTr="00040469">
        <w:trPr>
          <w:trHeight w:val="2745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10F6" w:rsidRPr="004A0980" w:rsidRDefault="006E10F6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1</w:t>
            </w:r>
          </w:p>
        </w:tc>
        <w:tc>
          <w:tcPr>
            <w:tcW w:w="11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6E10F6" w:rsidRPr="004A0980" w:rsidRDefault="006E10F6" w:rsidP="006E10F6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Demoras en las revisiones de los entregables del proyecto </w:t>
            </w:r>
            <w:r w:rsidRPr="004A0980">
              <w:rPr>
                <w:rFonts w:ascii="Arial" w:eastAsia="Times New Roman" w:hAnsi="Arial" w:cs="Arial"/>
                <w:color w:val="FF0000"/>
                <w:sz w:val="18"/>
                <w:szCs w:val="18"/>
                <w:lang w:val="es-CO" w:eastAsia="es-CO"/>
              </w:rPr>
              <w:t>POR</w:t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 la cantidad de revisores involucrados (GEL,  Interventoría y Entidades) </w:t>
            </w:r>
            <w:r w:rsidRPr="004A0980">
              <w:rPr>
                <w:rFonts w:ascii="Arial" w:eastAsia="Times New Roman" w:hAnsi="Arial" w:cs="Arial"/>
                <w:color w:val="FF0000"/>
                <w:sz w:val="18"/>
                <w:szCs w:val="18"/>
                <w:lang w:val="es-CO" w:eastAsia="es-CO"/>
              </w:rPr>
              <w:t>LO QUE OCASIONARÍA</w:t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 que se afecten los niveles de respuesta a GEL o se afecte a la UT Software Works porque se tendrían tiempos muertos en sus recursos.</w:t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  <w:t>Asociado al riesgo de pliegos:</w:t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  <w:t>“Retrasos en el desarrollo de las Soluciones por comunicación deficiente entre la entidad contratante y las entidades que requieren la solución informática”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10F6" w:rsidRPr="004A0980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Muy remoto</w:t>
            </w:r>
          </w:p>
        </w:tc>
        <w:tc>
          <w:tcPr>
            <w:tcW w:w="5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10F6" w:rsidRPr="004A0980" w:rsidRDefault="006E10F6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Menor</w:t>
            </w:r>
          </w:p>
        </w:tc>
        <w:tc>
          <w:tcPr>
            <w:tcW w:w="8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E10F6" w:rsidRPr="004A0980" w:rsidRDefault="006E10F6" w:rsidP="00DC60C5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Establecer revisiones conjuntas donde se puedan abordar los documentos y se puedan hacer correcciones inmediatas sobre los mismos. Este mecanismo será validado dependiendo del entregable a revisar. Se revisará tabla de contenido y criterios de aceptación por entregable.</w:t>
            </w:r>
          </w:p>
        </w:tc>
        <w:tc>
          <w:tcPr>
            <w:tcW w:w="6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10F6" w:rsidRPr="004A0980" w:rsidRDefault="006E10F6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GEL</w:t>
            </w:r>
          </w:p>
        </w:tc>
        <w:tc>
          <w:tcPr>
            <w:tcW w:w="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6E10F6" w:rsidRPr="004A0980" w:rsidRDefault="0070720C" w:rsidP="006E10F6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Muy Bajo-</w:t>
            </w:r>
          </w:p>
        </w:tc>
        <w:tc>
          <w:tcPr>
            <w:tcW w:w="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2CE1" w:rsidRPr="004E2BD7" w:rsidRDefault="004B2CE1" w:rsidP="004B2CE1">
            <w:pPr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Baja la calificación del riesgo.</w:t>
            </w: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br/>
              <w:t>Probabilidad “Muy remoto” y Consecuencia “Menor”.</w:t>
            </w:r>
          </w:p>
          <w:p w:rsidR="006E10F6" w:rsidRPr="004E2BD7" w:rsidRDefault="006E10F6" w:rsidP="00B54DC6">
            <w:pP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</w:p>
        </w:tc>
      </w:tr>
      <w:tr w:rsidR="00040469" w:rsidRPr="004A0980" w:rsidTr="00040469">
        <w:trPr>
          <w:trHeight w:val="2745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0469" w:rsidRPr="004A0980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2</w:t>
            </w:r>
          </w:p>
        </w:tc>
        <w:tc>
          <w:tcPr>
            <w:tcW w:w="11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040469" w:rsidRPr="004A0980" w:rsidRDefault="00040469" w:rsidP="006E10F6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No disponibilidad de la información o de soluciones actual</w:t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es provistas por terceros </w:t>
            </w:r>
            <w:r w:rsidRPr="004A0980">
              <w:rPr>
                <w:rFonts w:ascii="Arial" w:eastAsia="Times New Roman" w:hAnsi="Arial" w:cs="Arial"/>
                <w:color w:val="FF0000"/>
                <w:sz w:val="18"/>
                <w:szCs w:val="18"/>
                <w:lang w:val="es-CO" w:eastAsia="es-CO"/>
              </w:rPr>
              <w:t>POR</w:t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 falta de formalización de  responsabilidades de las partes o incumplimiento de las mismas  </w:t>
            </w:r>
            <w:r w:rsidRPr="004A0980">
              <w:rPr>
                <w:rFonts w:ascii="Arial" w:eastAsia="Times New Roman" w:hAnsi="Arial" w:cs="Arial"/>
                <w:color w:val="FF0000"/>
                <w:sz w:val="18"/>
                <w:szCs w:val="18"/>
                <w:lang w:val="es-CO" w:eastAsia="es-CO"/>
              </w:rPr>
              <w:t>LO QUE OCASIONARÍA</w:t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 retrasos en el desarrollo de los entregables del proyecto.</w:t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  <w:t>Asociado al riesgo de pliegos:</w:t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  <w:t>“Errores, imprecisiones, indisponibilidad o ausencia de personal idóneo y capaz, por parte de la Entidad a la que se le brinda apoyo en el desarrollo del proyecto, para establecer los requisitos funcionales y técnicos de las soluciones a ser desarrolladas”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4A0980" w:rsidRDefault="00040469" w:rsidP="006074B0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Muy remoto</w:t>
            </w:r>
          </w:p>
        </w:tc>
        <w:tc>
          <w:tcPr>
            <w:tcW w:w="5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4A0980" w:rsidRDefault="00040469" w:rsidP="006074B0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Menor</w:t>
            </w:r>
          </w:p>
        </w:tc>
        <w:tc>
          <w:tcPr>
            <w:tcW w:w="8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40469" w:rsidRPr="004A0980" w:rsidRDefault="00040469" w:rsidP="00DC60C5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Apoyarse en el GEL para la consecución temprana de disponibilidad de las soluciones. Formalizar responsabilidades de las partes.</w:t>
            </w:r>
          </w:p>
        </w:tc>
        <w:tc>
          <w:tcPr>
            <w:tcW w:w="6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4A0980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GEL</w:t>
            </w:r>
          </w:p>
        </w:tc>
        <w:tc>
          <w:tcPr>
            <w:tcW w:w="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040469" w:rsidRPr="004A0980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Muy Bajo-</w:t>
            </w:r>
          </w:p>
        </w:tc>
        <w:tc>
          <w:tcPr>
            <w:tcW w:w="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4E2BD7" w:rsidRDefault="00040469" w:rsidP="004B2CE1">
            <w:pPr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Baja la calificación del riesgo.</w:t>
            </w: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br/>
              <w:t>Probabilidad “Muy remoto” y Consecuencia “Menor”.</w:t>
            </w:r>
          </w:p>
          <w:p w:rsidR="00040469" w:rsidRPr="004E2BD7" w:rsidRDefault="00040469" w:rsidP="00B54DC6">
            <w:pP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</w:p>
        </w:tc>
      </w:tr>
      <w:tr w:rsidR="00040469" w:rsidRPr="004A0980" w:rsidTr="00040469">
        <w:trPr>
          <w:trHeight w:val="2715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0469" w:rsidRPr="004A0980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3</w:t>
            </w:r>
          </w:p>
        </w:tc>
        <w:tc>
          <w:tcPr>
            <w:tcW w:w="11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040469" w:rsidRPr="004A0980" w:rsidRDefault="00040469" w:rsidP="006E10F6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Retrasos en el desarrollo de las </w:t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Soluciones, </w:t>
            </w:r>
            <w:r w:rsidRPr="004A0980">
              <w:rPr>
                <w:rFonts w:ascii="Arial" w:eastAsia="Times New Roman" w:hAnsi="Arial" w:cs="Arial"/>
                <w:color w:val="FF0000"/>
                <w:sz w:val="18"/>
                <w:szCs w:val="18"/>
                <w:lang w:val="es-CO" w:eastAsia="es-CO"/>
              </w:rPr>
              <w:t>POR</w:t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 no contar  con el suficiente nivel de detalle del requerimiento proporcionado  por GEL </w:t>
            </w:r>
            <w:r w:rsidRPr="004A0980">
              <w:rPr>
                <w:rFonts w:ascii="Arial" w:eastAsia="Times New Roman" w:hAnsi="Arial" w:cs="Arial"/>
                <w:color w:val="FF0000"/>
                <w:sz w:val="18"/>
                <w:szCs w:val="18"/>
                <w:lang w:val="es-CO" w:eastAsia="es-CO"/>
              </w:rPr>
              <w:t>LO QUE OCASIONARÍA</w:t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 retrasos en el desarrollo de los entregables del proyecto.</w:t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  <w:t>Asociado al riesgo de pliegos:</w:t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  <w:t>“Errores, imprecisiones, indisponibilidad o ausencia de personal idóneo y capaz, por parte de la Entidad a la que se le brinda apoyo en el desarrollo del proyecto, para establecer los requisitos funcionales y técnicos de las soluciones a ser desarrolladas”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4A0980" w:rsidRDefault="00040469" w:rsidP="006074B0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Muy remoto</w:t>
            </w:r>
          </w:p>
        </w:tc>
        <w:tc>
          <w:tcPr>
            <w:tcW w:w="5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4A0980" w:rsidRDefault="00040469" w:rsidP="006074B0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Menor</w:t>
            </w:r>
          </w:p>
        </w:tc>
        <w:tc>
          <w:tcPr>
            <w:tcW w:w="8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40469" w:rsidRPr="004A0980" w:rsidRDefault="00040469" w:rsidP="00DC60C5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Se incluirá  actualización del alcance del proyecto dentro de la fase de diseño de las soluciones y se ajustará el alcance a través del Procedimiento de Control de Cambios.</w:t>
            </w:r>
          </w:p>
        </w:tc>
        <w:tc>
          <w:tcPr>
            <w:tcW w:w="6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4A0980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GEL</w:t>
            </w:r>
          </w:p>
        </w:tc>
        <w:tc>
          <w:tcPr>
            <w:tcW w:w="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040469" w:rsidRPr="004A0980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Muy Bajo-</w:t>
            </w:r>
          </w:p>
        </w:tc>
        <w:tc>
          <w:tcPr>
            <w:tcW w:w="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4E2BD7" w:rsidRDefault="00040469" w:rsidP="004B2CE1">
            <w:pPr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Baja la calificación del riesgo.</w:t>
            </w: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br/>
              <w:t>Probabilidad “Muy remoto” y Consecuencia “Menor”.</w:t>
            </w:r>
          </w:p>
          <w:p w:rsidR="00040469" w:rsidRPr="004E2BD7" w:rsidRDefault="00040469" w:rsidP="00B54DC6">
            <w:pP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</w:p>
        </w:tc>
      </w:tr>
      <w:tr w:rsidR="00040469" w:rsidRPr="004A0980" w:rsidTr="00040469">
        <w:trPr>
          <w:trHeight w:val="2175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0469" w:rsidRPr="004A0980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4</w:t>
            </w:r>
          </w:p>
        </w:tc>
        <w:tc>
          <w:tcPr>
            <w:tcW w:w="11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040469" w:rsidRPr="004A0980" w:rsidRDefault="00040469" w:rsidP="006E10F6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Retraso</w:t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s en el desarrollo de las Soluciones, </w:t>
            </w:r>
            <w:r w:rsidRPr="004A0980">
              <w:rPr>
                <w:rFonts w:ascii="Arial" w:eastAsia="Times New Roman" w:hAnsi="Arial" w:cs="Arial"/>
                <w:color w:val="FF0000"/>
                <w:sz w:val="18"/>
                <w:szCs w:val="18"/>
                <w:lang w:val="es-CO" w:eastAsia="es-CO"/>
              </w:rPr>
              <w:t>POR</w:t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  no involucrar los perfiles de los equipos por demanda en las estimaciones </w:t>
            </w:r>
            <w:r w:rsidRPr="004A0980">
              <w:rPr>
                <w:rFonts w:ascii="Arial" w:eastAsia="Times New Roman" w:hAnsi="Arial" w:cs="Arial"/>
                <w:color w:val="FF0000"/>
                <w:sz w:val="18"/>
                <w:szCs w:val="18"/>
                <w:lang w:val="es-CO" w:eastAsia="es-CO"/>
              </w:rPr>
              <w:t>LO QUE OCASIONARÍA</w:t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 retrasos en el desarrollo de los entregables del proyecto.</w:t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  <w:t>Asociado al riesgo de pliegos:</w:t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  <w:t>“Errores o imprecisiones por parte del contratista al identificar los requisitos funcionales y técnicos de las soluciones”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4A0980" w:rsidRDefault="00040469" w:rsidP="006074B0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Muy remoto</w:t>
            </w:r>
          </w:p>
        </w:tc>
        <w:tc>
          <w:tcPr>
            <w:tcW w:w="5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4A0980" w:rsidRDefault="00040469" w:rsidP="006074B0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Menor</w:t>
            </w:r>
          </w:p>
        </w:tc>
        <w:tc>
          <w:tcPr>
            <w:tcW w:w="8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40469" w:rsidRPr="004A0980" w:rsidRDefault="00040469" w:rsidP="00DC60C5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Se garantizará la inclusión de personal con experiencia en levantamiento y especificación de requerimientos funcionales y técnicos y se harán verificaciones en los comités de seguimiento</w:t>
            </w:r>
          </w:p>
        </w:tc>
        <w:tc>
          <w:tcPr>
            <w:tcW w:w="6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4A0980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UT Software Works</w:t>
            </w:r>
          </w:p>
        </w:tc>
        <w:tc>
          <w:tcPr>
            <w:tcW w:w="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040469" w:rsidRPr="004A0980" w:rsidRDefault="00040469" w:rsidP="006E10F6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Muy Bajo-</w:t>
            </w:r>
          </w:p>
        </w:tc>
        <w:tc>
          <w:tcPr>
            <w:tcW w:w="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4A0980" w:rsidRDefault="00040469" w:rsidP="0070720C">
            <w:pP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Baja la calificación del riesgo.</w:t>
            </w:r>
          </w:p>
          <w:p w:rsidR="00040469" w:rsidRPr="004A0980" w:rsidRDefault="00040469" w:rsidP="0070720C">
            <w:pP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Probabilidad “Muy remoto” y Consecuencia “Menor”.</w:t>
            </w:r>
          </w:p>
        </w:tc>
      </w:tr>
      <w:tr w:rsidR="00040469" w:rsidRPr="004A0980" w:rsidTr="00040469">
        <w:trPr>
          <w:trHeight w:val="2205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0469" w:rsidRPr="004A0980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5</w:t>
            </w:r>
          </w:p>
        </w:tc>
        <w:tc>
          <w:tcPr>
            <w:tcW w:w="11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040469" w:rsidRPr="004A0980" w:rsidRDefault="00040469" w:rsidP="006E10F6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Delitos Informáticos (Todos aquellos contemplados en la ley 1273 de 2009) cometidos por parte de ter</w:t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ceros </w:t>
            </w:r>
            <w:r w:rsidRPr="004A0980">
              <w:rPr>
                <w:rFonts w:ascii="Arial" w:eastAsia="Times New Roman" w:hAnsi="Arial" w:cs="Arial"/>
                <w:color w:val="FF0000"/>
                <w:sz w:val="18"/>
                <w:szCs w:val="18"/>
                <w:lang w:val="es-CO" w:eastAsia="es-CO"/>
              </w:rPr>
              <w:t>POR</w:t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  no contemplar en el diseño los aspectos de seguridad suficientes </w:t>
            </w:r>
            <w:r w:rsidRPr="004A0980">
              <w:rPr>
                <w:rFonts w:ascii="Arial" w:eastAsia="Times New Roman" w:hAnsi="Arial" w:cs="Arial"/>
                <w:color w:val="FF0000"/>
                <w:sz w:val="18"/>
                <w:szCs w:val="18"/>
                <w:lang w:val="es-CO" w:eastAsia="es-CO"/>
              </w:rPr>
              <w:t>LO QUE OCASIONARÍA</w:t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 problemas en la integridad de información sensible de la solución.</w:t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  <w:t>Asociado al riesgo de pliegos:</w:t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  <w:t>“Delitos Informáticos (Todos aquellos contemplados en la ley 1273 de 2009)”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4A0980" w:rsidRDefault="00040469" w:rsidP="006074B0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Muy remoto</w:t>
            </w:r>
          </w:p>
        </w:tc>
        <w:tc>
          <w:tcPr>
            <w:tcW w:w="5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4A0980" w:rsidRDefault="00040469" w:rsidP="006074B0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Menor</w:t>
            </w:r>
          </w:p>
        </w:tc>
        <w:tc>
          <w:tcPr>
            <w:tcW w:w="8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40469" w:rsidRPr="004A0980" w:rsidRDefault="00040469" w:rsidP="00DC60C5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Un experto en seguridad hará parte del equipo para ejecutar pruebas de vulnerabilidad y de seguridad en general, además de apoyar en la elaboración de los planes de seguridad de la solución.</w:t>
            </w:r>
          </w:p>
        </w:tc>
        <w:tc>
          <w:tcPr>
            <w:tcW w:w="6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4A0980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UT Software Works</w:t>
            </w:r>
          </w:p>
        </w:tc>
        <w:tc>
          <w:tcPr>
            <w:tcW w:w="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040469" w:rsidRPr="004A0980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Muy Bajo-</w:t>
            </w:r>
          </w:p>
        </w:tc>
        <w:tc>
          <w:tcPr>
            <w:tcW w:w="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4A0980" w:rsidRDefault="00040469" w:rsidP="0070720C">
            <w:pP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Baja la calificación del riesgo.</w:t>
            </w:r>
          </w:p>
          <w:p w:rsidR="00040469" w:rsidRPr="004A0980" w:rsidRDefault="00040469" w:rsidP="0070720C">
            <w:pP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Probabilidad “Muy remoto” y Consecuencia “Menor”.</w:t>
            </w:r>
          </w:p>
        </w:tc>
      </w:tr>
      <w:tr w:rsidR="00040469" w:rsidRPr="004A0980" w:rsidTr="00040469">
        <w:trPr>
          <w:trHeight w:val="3165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0469" w:rsidRPr="004A0980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6</w:t>
            </w:r>
          </w:p>
        </w:tc>
        <w:tc>
          <w:tcPr>
            <w:tcW w:w="11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040469" w:rsidRPr="004A0980" w:rsidRDefault="00040469" w:rsidP="006E10F6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No tener a tiempo la infraestructura requerida para la instalación de la solución por parte de GEL o la entidad correspondiente donde quedará alojada la solución WEB </w:t>
            </w:r>
            <w:r w:rsidRPr="004A0980">
              <w:rPr>
                <w:rFonts w:ascii="Arial" w:eastAsia="Times New Roman" w:hAnsi="Arial" w:cs="Arial"/>
                <w:color w:val="FF0000"/>
                <w:sz w:val="18"/>
                <w:szCs w:val="18"/>
                <w:lang w:val="es-CO" w:eastAsia="es-CO"/>
              </w:rPr>
              <w:t>POR</w:t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  no realizar las proyecciones y preparación temprana de las condiciones de infraestructura requeridas para realizar la instalación de la solución </w:t>
            </w:r>
            <w:r w:rsidRPr="004A0980">
              <w:rPr>
                <w:rFonts w:ascii="Arial" w:eastAsia="Times New Roman" w:hAnsi="Arial" w:cs="Arial"/>
                <w:color w:val="FF0000"/>
                <w:sz w:val="18"/>
                <w:szCs w:val="18"/>
                <w:lang w:val="es-CO" w:eastAsia="es-CO"/>
              </w:rPr>
              <w:t>LO QUE OCASIONARÍA</w:t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 retrasos en las pruebas del producto y puesta en marcha del mismo.</w:t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  <w:t>Asociado al riesgo de pliegos:</w:t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  <w:t>“Errores, imprecisiones, indisponibilidad o ausencia de personal idóneo y capaz, por parte de la Entidad a la que se le brinda apoyo en el desarrollo del proyecto, para establecer los requisitos funcionales y técnicos de las soluciones a ser desarrolladas”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4A0980" w:rsidRDefault="00040469" w:rsidP="006074B0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Muy remoto</w:t>
            </w:r>
          </w:p>
        </w:tc>
        <w:tc>
          <w:tcPr>
            <w:tcW w:w="5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4A0980" w:rsidRDefault="00040469" w:rsidP="006074B0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Menor</w:t>
            </w:r>
          </w:p>
        </w:tc>
        <w:tc>
          <w:tcPr>
            <w:tcW w:w="8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40469" w:rsidRPr="004A0980" w:rsidRDefault="00040469" w:rsidP="00DC60C5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Realizar las proyecciones y preparación temprana de las condiciones de infraestructura requeridas del ambiente de producción para realizar el despliegue de la solución.</w:t>
            </w:r>
          </w:p>
        </w:tc>
        <w:tc>
          <w:tcPr>
            <w:tcW w:w="6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4A0980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GEL </w:t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  <w:t>ENTIDADES</w:t>
            </w:r>
          </w:p>
        </w:tc>
        <w:tc>
          <w:tcPr>
            <w:tcW w:w="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040469" w:rsidRPr="004A0980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Muy Bajo-</w:t>
            </w:r>
          </w:p>
        </w:tc>
        <w:tc>
          <w:tcPr>
            <w:tcW w:w="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4A0980" w:rsidRDefault="00040469" w:rsidP="0070720C">
            <w:pP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Baja la calificación del riesgo.</w:t>
            </w:r>
          </w:p>
          <w:p w:rsidR="00040469" w:rsidRPr="004A0980" w:rsidRDefault="00040469" w:rsidP="0070720C">
            <w:pP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Probabilidad “Muy remoto” y Consecuencia “Menor”.</w:t>
            </w:r>
          </w:p>
        </w:tc>
      </w:tr>
      <w:tr w:rsidR="00040469" w:rsidRPr="004A0980" w:rsidTr="00040469">
        <w:trPr>
          <w:trHeight w:val="3165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0469" w:rsidRPr="004A0980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7</w:t>
            </w:r>
          </w:p>
        </w:tc>
        <w:tc>
          <w:tcPr>
            <w:tcW w:w="11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040469" w:rsidRPr="004A0980" w:rsidRDefault="00040469" w:rsidP="006E10F6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No tener a tiempo la infraestructura requerida para la instalación de la solución por parte de GEL o la entidad correspondiente donde quedará alojada la solución móvil </w:t>
            </w:r>
            <w:r w:rsidRPr="004A0980">
              <w:rPr>
                <w:rFonts w:ascii="Arial" w:eastAsia="Times New Roman" w:hAnsi="Arial" w:cs="Arial"/>
                <w:color w:val="FF0000"/>
                <w:sz w:val="18"/>
                <w:szCs w:val="18"/>
                <w:lang w:val="es-CO" w:eastAsia="es-CO"/>
              </w:rPr>
              <w:t>POR</w:t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  no realizar la suscripción en las tiendas Apple Store y Google </w:t>
            </w:r>
            <w:proofErr w:type="spellStart"/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play</w:t>
            </w:r>
            <w:proofErr w:type="spellEnd"/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 store con el debido tiempo </w:t>
            </w:r>
            <w:r w:rsidRPr="004A0980">
              <w:rPr>
                <w:rFonts w:ascii="Arial" w:eastAsia="Times New Roman" w:hAnsi="Arial" w:cs="Arial"/>
                <w:color w:val="FF0000"/>
                <w:sz w:val="18"/>
                <w:szCs w:val="18"/>
                <w:lang w:val="es-CO" w:eastAsia="es-CO"/>
              </w:rPr>
              <w:t>LO QUE OCASIONARÍA</w:t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 retrasos en las pruebas del producto y puesta en producción del mismo.</w:t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  <w:t>Asociado al riesgo de pliegos:</w:t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  <w:t>“Errores, imprecisiones, indisponibilidad o ausencia de personal idóneo y capaz, por parte de la Entidad a la que se le brinda apoyo en el desarrollo del proyecto, para establecer los requisitos funcionales y técnicos de las soluciones a ser desarrolladas”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4A0980" w:rsidRDefault="00040469" w:rsidP="006074B0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Muy remoto</w:t>
            </w:r>
          </w:p>
        </w:tc>
        <w:tc>
          <w:tcPr>
            <w:tcW w:w="5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4A0980" w:rsidRDefault="00040469" w:rsidP="006074B0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Menor</w:t>
            </w:r>
          </w:p>
        </w:tc>
        <w:tc>
          <w:tcPr>
            <w:tcW w:w="8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40469" w:rsidRPr="004A0980" w:rsidRDefault="00040469" w:rsidP="00DC60C5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Realizar las proyecciones y preparación temprana de las condiciones de infraestructura requeridas del ambiente de producción para realizar el despliegue de la solución.</w:t>
            </w:r>
          </w:p>
        </w:tc>
        <w:tc>
          <w:tcPr>
            <w:tcW w:w="6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4A0980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GEL </w:t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  <w:t>ENTIDADES</w:t>
            </w:r>
          </w:p>
        </w:tc>
        <w:tc>
          <w:tcPr>
            <w:tcW w:w="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040469" w:rsidRPr="004A0980" w:rsidRDefault="00040469" w:rsidP="0070720C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Muy Bajo-</w:t>
            </w:r>
          </w:p>
        </w:tc>
        <w:tc>
          <w:tcPr>
            <w:tcW w:w="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4A0980" w:rsidRDefault="00040469" w:rsidP="0070720C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Baja la calificación del riesgo.</w:t>
            </w:r>
          </w:p>
          <w:p w:rsidR="00040469" w:rsidRPr="004A0980" w:rsidRDefault="00040469" w:rsidP="0070720C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Probabilidad “Muy remoto” y Consecuencia “Menor”</w:t>
            </w:r>
          </w:p>
        </w:tc>
      </w:tr>
      <w:tr w:rsidR="00040469" w:rsidRPr="004A0980" w:rsidTr="00040469">
        <w:trPr>
          <w:trHeight w:val="1935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0469" w:rsidRPr="004A0980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8</w:t>
            </w:r>
          </w:p>
        </w:tc>
        <w:tc>
          <w:tcPr>
            <w:tcW w:w="11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040469" w:rsidRPr="004A0980" w:rsidRDefault="00040469" w:rsidP="006E10F6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Ausencia de personal clave (arquitect</w:t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o, líder de requerimientos, líderes técnicos) </w:t>
            </w:r>
            <w:r w:rsidRPr="004A0980">
              <w:rPr>
                <w:rFonts w:ascii="Arial" w:eastAsia="Times New Roman" w:hAnsi="Arial" w:cs="Arial"/>
                <w:color w:val="FF0000"/>
                <w:sz w:val="18"/>
                <w:szCs w:val="18"/>
                <w:lang w:val="es-CO" w:eastAsia="es-CO"/>
              </w:rPr>
              <w:t> POR</w:t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 diferentes circunstancias  </w:t>
            </w:r>
            <w:r w:rsidRPr="004A0980">
              <w:rPr>
                <w:rFonts w:ascii="Arial" w:eastAsia="Times New Roman" w:hAnsi="Arial" w:cs="Arial"/>
                <w:color w:val="FF0000"/>
                <w:sz w:val="18"/>
                <w:szCs w:val="18"/>
                <w:lang w:val="es-CO" w:eastAsia="es-CO"/>
              </w:rPr>
              <w:t>LO QUE OCASIONARIA</w:t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 pérdida de conocimiento del proyecto y retrasos en el desarrollo de las Soluciones.</w:t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  <w:t xml:space="preserve">Asociado al riesgo de pliegos: </w:t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  <w:t>Retrasos en el desarrollo de las Soluciones, por ausencia de persona clave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4A0980" w:rsidRDefault="00040469" w:rsidP="006074B0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Muy remoto</w:t>
            </w:r>
          </w:p>
        </w:tc>
        <w:tc>
          <w:tcPr>
            <w:tcW w:w="5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4A0980" w:rsidRDefault="00040469" w:rsidP="006074B0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Menor</w:t>
            </w:r>
          </w:p>
        </w:tc>
        <w:tc>
          <w:tcPr>
            <w:tcW w:w="8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4A0980" w:rsidRDefault="00040469" w:rsidP="006E10F6">
            <w:pPr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color w:val="000000"/>
                <w:sz w:val="18"/>
                <w:szCs w:val="18"/>
                <w:lang w:val="es-CO" w:eastAsia="es-CO"/>
              </w:rPr>
              <w:t xml:space="preserve">1. Elaboración y documentación de procedimientos detallados para las tareas desempeñadas por el personal clave.  </w:t>
            </w:r>
            <w:r w:rsidRPr="004A0980">
              <w:rPr>
                <w:rFonts w:ascii="Arial" w:eastAsia="Times New Roman" w:hAnsi="Arial" w:cs="Arial"/>
                <w:color w:val="000000"/>
                <w:sz w:val="18"/>
                <w:szCs w:val="18"/>
                <w:lang w:val="es-CO" w:eastAsia="es-CO"/>
              </w:rPr>
              <w:br/>
              <w:t xml:space="preserve"> 2. Establecer incentivos que sean atractivos para posibles nuevos colaboradores que tengan la experiencia requerida.</w:t>
            </w:r>
          </w:p>
        </w:tc>
        <w:tc>
          <w:tcPr>
            <w:tcW w:w="6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0469" w:rsidRPr="004A0980" w:rsidRDefault="00040469" w:rsidP="006E10F6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color w:val="000000"/>
                <w:sz w:val="18"/>
                <w:szCs w:val="18"/>
                <w:lang w:val="es-CO" w:eastAsia="es-CO"/>
              </w:rPr>
              <w:t>UT Software Works</w:t>
            </w:r>
          </w:p>
        </w:tc>
        <w:tc>
          <w:tcPr>
            <w:tcW w:w="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040469" w:rsidRPr="004A0980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Muy Bajo-</w:t>
            </w:r>
          </w:p>
        </w:tc>
        <w:tc>
          <w:tcPr>
            <w:tcW w:w="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4A0980" w:rsidRDefault="00040469" w:rsidP="0070720C">
            <w:pP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Baja la calificación del riesgo.</w:t>
            </w:r>
          </w:p>
          <w:p w:rsidR="00040469" w:rsidRPr="004A0980" w:rsidRDefault="00040469" w:rsidP="0070720C">
            <w:pP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Probabilidad “Muy remoto” y Consecuencia “Menor”.</w:t>
            </w:r>
          </w:p>
        </w:tc>
      </w:tr>
      <w:tr w:rsidR="00040469" w:rsidRPr="004A0980" w:rsidTr="00040469">
        <w:trPr>
          <w:trHeight w:val="2235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0469" w:rsidRPr="004A0980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9</w:t>
            </w:r>
          </w:p>
        </w:tc>
        <w:tc>
          <w:tcPr>
            <w:tcW w:w="11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040469" w:rsidRPr="004A0980" w:rsidRDefault="00040469" w:rsidP="006E10F6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La calidad de los entregables generados  no cumple con los niveles esperados por GEL </w:t>
            </w:r>
            <w:r w:rsidRPr="004A0980">
              <w:rPr>
                <w:rFonts w:ascii="Arial" w:eastAsia="Times New Roman" w:hAnsi="Arial" w:cs="Arial"/>
                <w:color w:val="FF0000"/>
                <w:sz w:val="18"/>
                <w:szCs w:val="18"/>
                <w:lang w:val="es-CO" w:eastAsia="es-CO"/>
              </w:rPr>
              <w:t>POR</w:t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 la no interpretación adecuada de la información levantada </w:t>
            </w:r>
            <w:r w:rsidRPr="004A0980">
              <w:rPr>
                <w:rFonts w:ascii="Arial" w:eastAsia="Times New Roman" w:hAnsi="Arial" w:cs="Arial"/>
                <w:color w:val="FF0000"/>
                <w:sz w:val="18"/>
                <w:szCs w:val="18"/>
                <w:lang w:val="es-CO" w:eastAsia="es-CO"/>
              </w:rPr>
              <w:t xml:space="preserve">LO QUE OCASIONARÍA </w:t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retrasos en la ejecución del proyecto.</w:t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  <w:t xml:space="preserve">Asociado al riesgo de pliegos: </w:t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  <w:t>Errores o imprecisiones por parte del contratista al identificar los requisitos funcionales y técnicos de las soluciones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4A0980" w:rsidRDefault="00040469" w:rsidP="006074B0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Muy remoto</w:t>
            </w:r>
          </w:p>
        </w:tc>
        <w:tc>
          <w:tcPr>
            <w:tcW w:w="5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4A0980" w:rsidRDefault="00040469" w:rsidP="006074B0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Menor</w:t>
            </w:r>
          </w:p>
        </w:tc>
        <w:tc>
          <w:tcPr>
            <w:tcW w:w="8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4A0980" w:rsidRDefault="00040469" w:rsidP="006E10F6">
            <w:pPr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color w:val="000000"/>
                <w:sz w:val="18"/>
                <w:szCs w:val="18"/>
                <w:lang w:val="es-CO" w:eastAsia="es-CO"/>
              </w:rPr>
              <w:t>Redacción del acta al finalizar la reunión para revisión conjunta con el entrevistado.</w:t>
            </w:r>
            <w:r w:rsidRPr="004A0980">
              <w:rPr>
                <w:rFonts w:ascii="Arial" w:eastAsia="Times New Roman" w:hAnsi="Arial" w:cs="Arial"/>
                <w:color w:val="000000"/>
                <w:sz w:val="18"/>
                <w:szCs w:val="18"/>
                <w:lang w:val="es-CO" w:eastAsia="es-CO"/>
              </w:rPr>
              <w:br/>
              <w:t>Revisiones internas de la UT para validar con audios y con la persona que lidero la reunión.</w:t>
            </w:r>
            <w:r w:rsidRPr="004A0980">
              <w:rPr>
                <w:rFonts w:ascii="Arial" w:eastAsia="Times New Roman" w:hAnsi="Arial" w:cs="Arial"/>
                <w:color w:val="000000"/>
                <w:sz w:val="18"/>
                <w:szCs w:val="18"/>
                <w:lang w:val="es-CO" w:eastAsia="es-CO"/>
              </w:rPr>
              <w:br/>
              <w:t>Revisión por parte de interventoría de que se incluyan los aspectos más relevantes tratados en la reunión.</w:t>
            </w:r>
            <w:r w:rsidRPr="004A0980">
              <w:rPr>
                <w:rFonts w:ascii="Arial" w:eastAsia="Times New Roman" w:hAnsi="Arial" w:cs="Arial"/>
                <w:color w:val="000000"/>
                <w:sz w:val="18"/>
                <w:szCs w:val="18"/>
                <w:lang w:val="es-CO" w:eastAsia="es-CO"/>
              </w:rPr>
              <w:br/>
              <w:t>Proceso de revisión continuo y cercano a GEL para retroalimentación y ajustes a entregables antes de publicaciones formales.</w:t>
            </w:r>
          </w:p>
        </w:tc>
        <w:tc>
          <w:tcPr>
            <w:tcW w:w="6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0469" w:rsidRPr="004A0980" w:rsidRDefault="00040469" w:rsidP="006E10F6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color w:val="000000"/>
                <w:sz w:val="18"/>
                <w:szCs w:val="18"/>
                <w:lang w:val="es-CO" w:eastAsia="es-CO"/>
              </w:rPr>
              <w:t>UT Software Works</w:t>
            </w:r>
          </w:p>
        </w:tc>
        <w:tc>
          <w:tcPr>
            <w:tcW w:w="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040469" w:rsidRPr="004A0980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Muy Bajo-</w:t>
            </w:r>
          </w:p>
        </w:tc>
        <w:tc>
          <w:tcPr>
            <w:tcW w:w="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4A0980" w:rsidRDefault="00040469" w:rsidP="0070720C">
            <w:pP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Baja la calificación del riesgo.</w:t>
            </w:r>
          </w:p>
          <w:p w:rsidR="00040469" w:rsidRPr="004A0980" w:rsidRDefault="00040469" w:rsidP="0070720C">
            <w:pP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Probabilidad “Muy remoto” y Consecuencia “Menor”.</w:t>
            </w:r>
          </w:p>
        </w:tc>
      </w:tr>
      <w:tr w:rsidR="00040469" w:rsidRPr="004A0980" w:rsidTr="00040469">
        <w:trPr>
          <w:trHeight w:val="2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0469" w:rsidRPr="004A0980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10</w:t>
            </w:r>
          </w:p>
        </w:tc>
        <w:tc>
          <w:tcPr>
            <w:tcW w:w="11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040469" w:rsidRPr="004A0980" w:rsidRDefault="00040469" w:rsidP="006E10F6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Alcance del proyecto afectado</w:t>
            </w:r>
            <w:r w:rsidRPr="004A0980">
              <w:rPr>
                <w:rFonts w:ascii="Arial" w:eastAsia="Times New Roman" w:hAnsi="Arial" w:cs="Arial"/>
                <w:color w:val="FF0000"/>
                <w:sz w:val="18"/>
                <w:szCs w:val="18"/>
                <w:lang w:val="es-CO" w:eastAsia="es-CO"/>
              </w:rPr>
              <w:t xml:space="preserve"> POR</w:t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 requerimientos en constante cambio </w:t>
            </w:r>
            <w:r w:rsidRPr="004A0980">
              <w:rPr>
                <w:rFonts w:ascii="Arial" w:eastAsia="Times New Roman" w:hAnsi="Arial" w:cs="Arial"/>
                <w:color w:val="FF0000"/>
                <w:sz w:val="18"/>
                <w:szCs w:val="18"/>
                <w:lang w:val="es-CO" w:eastAsia="es-CO"/>
              </w:rPr>
              <w:t>LO QUE OCASIONARÍA</w:t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 retrasos en la ejecución del proyecto.</w:t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  <w:t xml:space="preserve">Asociado al riesgo de pliegos: </w:t>
            </w: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  <w:t>Errores, imprecisiones, indisponibilidad o ausencia de personal idóneo y capaz, por parte de la Entidad a la que se le brinda apoyo en el desarrollo del proyecto, para establecer los requisitos funcionales y técnicos de las soluciones a ser desarrolladas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4A0980" w:rsidRDefault="00040469" w:rsidP="006074B0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Muy remoto</w:t>
            </w:r>
          </w:p>
        </w:tc>
        <w:tc>
          <w:tcPr>
            <w:tcW w:w="5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4A0980" w:rsidRDefault="00040469" w:rsidP="006074B0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Menor</w:t>
            </w:r>
          </w:p>
        </w:tc>
        <w:tc>
          <w:tcPr>
            <w:tcW w:w="8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4A0980" w:rsidRDefault="00040469" w:rsidP="006E10F6">
            <w:pPr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color w:val="000000"/>
                <w:sz w:val="18"/>
                <w:szCs w:val="18"/>
                <w:lang w:val="es-CO" w:eastAsia="es-CO"/>
              </w:rPr>
              <w:t xml:space="preserve">Enmarcar la planeación de los </w:t>
            </w:r>
            <w:proofErr w:type="spellStart"/>
            <w:r w:rsidRPr="004A0980">
              <w:rPr>
                <w:rFonts w:ascii="Arial" w:eastAsia="Times New Roman" w:hAnsi="Arial" w:cs="Arial"/>
                <w:color w:val="000000"/>
                <w:sz w:val="18"/>
                <w:szCs w:val="18"/>
                <w:lang w:val="es-CO" w:eastAsia="es-CO"/>
              </w:rPr>
              <w:t>sprints</w:t>
            </w:r>
            <w:proofErr w:type="spellEnd"/>
            <w:r w:rsidRPr="004A0980">
              <w:rPr>
                <w:rFonts w:ascii="Arial" w:eastAsia="Times New Roman" w:hAnsi="Arial" w:cs="Arial"/>
                <w:color w:val="000000"/>
                <w:sz w:val="18"/>
                <w:szCs w:val="18"/>
                <w:lang w:val="es-CO" w:eastAsia="es-CO"/>
              </w:rPr>
              <w:t xml:space="preserve"> dentro del alcance definido en el plan de proyecto</w:t>
            </w:r>
          </w:p>
        </w:tc>
        <w:tc>
          <w:tcPr>
            <w:tcW w:w="6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4A0980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GEL </w:t>
            </w:r>
          </w:p>
        </w:tc>
        <w:tc>
          <w:tcPr>
            <w:tcW w:w="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040469" w:rsidRPr="004A0980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Muy Bajo-</w:t>
            </w:r>
          </w:p>
        </w:tc>
        <w:tc>
          <w:tcPr>
            <w:tcW w:w="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4A0980" w:rsidRDefault="00040469" w:rsidP="0070720C">
            <w:pP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Baja la calificación del riesgo.</w:t>
            </w:r>
          </w:p>
          <w:p w:rsidR="00040469" w:rsidRPr="004A0980" w:rsidRDefault="00040469" w:rsidP="0070720C">
            <w:pP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Probabilidad “Muy remoto” y Consecuencia “Menor”.</w:t>
            </w:r>
          </w:p>
        </w:tc>
      </w:tr>
    </w:tbl>
    <w:p w:rsidR="006E10F6" w:rsidRPr="004E2BD7" w:rsidRDefault="006E10F6" w:rsidP="006E10F6">
      <w:pPr>
        <w:pStyle w:val="GELParrafo"/>
        <w:rPr>
          <w:lang w:val="es-CO"/>
        </w:rPr>
      </w:pPr>
    </w:p>
    <w:p w:rsidR="00BF29D7" w:rsidRPr="004E2BD7" w:rsidRDefault="00BF29D7" w:rsidP="006E10F6">
      <w:pPr>
        <w:pStyle w:val="GELParrafo"/>
        <w:rPr>
          <w:lang w:val="es-CO"/>
        </w:rPr>
        <w:sectPr w:rsidR="00BF29D7" w:rsidRPr="004E2BD7" w:rsidSect="00033A76">
          <w:pgSz w:w="15842" w:h="12242" w:orient="landscape" w:code="1"/>
          <w:pgMar w:top="1701" w:right="1486" w:bottom="1701" w:left="1134" w:header="851" w:footer="113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761D24" w:rsidRPr="004E2BD7" w:rsidRDefault="00796E5D" w:rsidP="00B60DE0">
      <w:pPr>
        <w:pStyle w:val="GELTtulo1"/>
        <w:ind w:left="714" w:hanging="357"/>
        <w:rPr>
          <w:caps w:val="0"/>
          <w:color w:val="000000" w:themeColor="text1"/>
          <w:lang w:val="es-CO"/>
        </w:rPr>
      </w:pPr>
      <w:bookmarkStart w:id="49" w:name="_Toc386093547"/>
      <w:r w:rsidRPr="004E2BD7">
        <w:rPr>
          <w:caps w:val="0"/>
          <w:color w:val="000000" w:themeColor="text1"/>
          <w:lang w:val="es-CO"/>
        </w:rPr>
        <w:t>S</w:t>
      </w:r>
      <w:r w:rsidR="00581798" w:rsidRPr="004E2BD7">
        <w:rPr>
          <w:caps w:val="0"/>
          <w:color w:val="000000" w:themeColor="text1"/>
          <w:lang w:val="es-CO"/>
        </w:rPr>
        <w:t>ITUACIONES PRESENTADAS</w:t>
      </w:r>
      <w:bookmarkEnd w:id="49"/>
    </w:p>
    <w:p w:rsidR="00AF75CD" w:rsidRPr="004E2BD7" w:rsidRDefault="00AF75CD" w:rsidP="00AF75CD">
      <w:pPr>
        <w:pStyle w:val="GELParrafo"/>
        <w:numPr>
          <w:ilvl w:val="0"/>
          <w:numId w:val="24"/>
        </w:numPr>
        <w:rPr>
          <w:rStyle w:val="gelparrafocar0"/>
          <w:rFonts w:cs="Arial"/>
          <w:color w:val="000000"/>
          <w:lang w:val="es-CO"/>
        </w:rPr>
      </w:pPr>
      <w:r w:rsidRPr="004E2BD7">
        <w:rPr>
          <w:rStyle w:val="gelparrafocar0"/>
          <w:rFonts w:cs="Arial"/>
          <w:color w:val="000000"/>
          <w:lang w:val="es-CO"/>
        </w:rPr>
        <w:t xml:space="preserve">Durante el mes de marzo de 2014 </w:t>
      </w:r>
      <w:r w:rsidR="00F17B4F" w:rsidRPr="004E2BD7">
        <w:rPr>
          <w:rStyle w:val="gelparrafocar0"/>
          <w:rFonts w:cs="Arial"/>
          <w:color w:val="000000"/>
          <w:lang w:val="es-CO"/>
        </w:rPr>
        <w:t xml:space="preserve">en la aplicación Elefantes Blancos Administrador </w:t>
      </w:r>
      <w:r w:rsidRPr="004E2BD7">
        <w:rPr>
          <w:rStyle w:val="gelparrafocar0"/>
          <w:rFonts w:cs="Arial"/>
          <w:color w:val="000000"/>
          <w:lang w:val="es-CO"/>
        </w:rPr>
        <w:t xml:space="preserve">se finalizó la fase de estabilización y </w:t>
      </w:r>
      <w:r w:rsidR="00F17B4F" w:rsidRPr="004E2BD7">
        <w:rPr>
          <w:rStyle w:val="gelparrafocar0"/>
          <w:rFonts w:cs="Arial"/>
          <w:color w:val="000000"/>
          <w:lang w:val="es-CO"/>
        </w:rPr>
        <w:t xml:space="preserve">GEL </w:t>
      </w:r>
      <w:r w:rsidRPr="004E2BD7">
        <w:rPr>
          <w:rStyle w:val="gelparrafocar0"/>
          <w:rFonts w:cs="Arial"/>
          <w:color w:val="000000"/>
          <w:lang w:val="es-CO"/>
        </w:rPr>
        <w:t xml:space="preserve"> registr</w:t>
      </w:r>
      <w:r w:rsidR="00F17B4F" w:rsidRPr="004E2BD7">
        <w:rPr>
          <w:rStyle w:val="gelparrafocar0"/>
          <w:rFonts w:cs="Arial"/>
          <w:color w:val="000000"/>
          <w:lang w:val="es-CO"/>
        </w:rPr>
        <w:t>o</w:t>
      </w:r>
      <w:r w:rsidRPr="004E2BD7">
        <w:rPr>
          <w:rStyle w:val="gelparrafocar0"/>
          <w:rFonts w:cs="Arial"/>
          <w:color w:val="000000"/>
          <w:lang w:val="es-CO"/>
        </w:rPr>
        <w:t xml:space="preserve"> 2 incidencias, una fue solucionada y otra fue devuelta por no ser una incidencia.</w:t>
      </w:r>
    </w:p>
    <w:p w:rsidR="00AF75CD" w:rsidRPr="004E2BD7" w:rsidRDefault="00AF75CD" w:rsidP="00AF75CD">
      <w:pPr>
        <w:pStyle w:val="GELParrafo"/>
        <w:numPr>
          <w:ilvl w:val="0"/>
          <w:numId w:val="24"/>
        </w:numPr>
        <w:rPr>
          <w:rStyle w:val="gelparrafocar0"/>
          <w:rFonts w:ascii="Verdana" w:hAnsi="Verdana"/>
          <w:color w:val="000000"/>
          <w:sz w:val="20"/>
          <w:szCs w:val="20"/>
          <w:lang w:val="es-CO"/>
        </w:rPr>
      </w:pPr>
      <w:r w:rsidRPr="004E2BD7">
        <w:rPr>
          <w:rStyle w:val="gelparrafocar0"/>
          <w:rFonts w:cs="Arial"/>
          <w:color w:val="000000"/>
          <w:lang w:val="es-CO"/>
        </w:rPr>
        <w:t>La UTSW realizó el acompañamiento a la operación</w:t>
      </w:r>
      <w:r w:rsidR="00F17B4F" w:rsidRPr="004E2BD7">
        <w:rPr>
          <w:rStyle w:val="gelparrafocar0"/>
          <w:rFonts w:cs="Arial"/>
          <w:color w:val="000000"/>
          <w:lang w:val="es-CO"/>
        </w:rPr>
        <w:t xml:space="preserve"> de la </w:t>
      </w:r>
      <w:r w:rsidR="00976732" w:rsidRPr="004E2BD7">
        <w:rPr>
          <w:rStyle w:val="gelparrafocar0"/>
          <w:rFonts w:cs="Arial"/>
          <w:color w:val="000000"/>
          <w:lang w:val="es-CO"/>
        </w:rPr>
        <w:t>aplicación Elefantes Blancos Administrador</w:t>
      </w:r>
      <w:r w:rsidRPr="004E2BD7">
        <w:rPr>
          <w:rStyle w:val="gelparrafocar0"/>
          <w:rFonts w:cs="Arial"/>
          <w:color w:val="000000"/>
          <w:lang w:val="es-CO"/>
        </w:rPr>
        <w:t xml:space="preserve"> </w:t>
      </w:r>
      <w:r w:rsidR="00976732" w:rsidRPr="004E2BD7">
        <w:rPr>
          <w:rStyle w:val="gelparrafocar0"/>
          <w:rFonts w:cs="Arial"/>
          <w:color w:val="000000"/>
          <w:lang w:val="es-CO"/>
        </w:rPr>
        <w:t xml:space="preserve"> de la entidad Secretaría de Transparencia </w:t>
      </w:r>
      <w:r w:rsidRPr="004E2BD7">
        <w:rPr>
          <w:rStyle w:val="gelparrafocar0"/>
          <w:rFonts w:cs="Arial"/>
          <w:color w:val="000000"/>
          <w:lang w:val="es-CO"/>
        </w:rPr>
        <w:t>y continuó con la formalización de los entregables del proyecto</w:t>
      </w:r>
      <w:r w:rsidRPr="004E2BD7">
        <w:rPr>
          <w:rStyle w:val="gelparrafocar0"/>
          <w:rFonts w:ascii="Verdana" w:hAnsi="Verdana"/>
          <w:color w:val="000000"/>
          <w:sz w:val="20"/>
          <w:szCs w:val="20"/>
          <w:lang w:val="es-CO"/>
        </w:rPr>
        <w:t>.</w:t>
      </w:r>
    </w:p>
    <w:p w:rsidR="00021017" w:rsidRPr="004E2BD7" w:rsidRDefault="00021017" w:rsidP="00AF75CD">
      <w:pPr>
        <w:pStyle w:val="GELParrafo"/>
        <w:numPr>
          <w:ilvl w:val="0"/>
          <w:numId w:val="24"/>
        </w:numPr>
        <w:rPr>
          <w:rStyle w:val="gelparrafocar0"/>
          <w:rFonts w:cs="Arial"/>
          <w:color w:val="000000"/>
          <w:lang w:val="es-CO"/>
        </w:rPr>
      </w:pPr>
      <w:r w:rsidRPr="004E2BD7">
        <w:rPr>
          <w:rStyle w:val="gelparrafocar0"/>
          <w:rFonts w:cs="Arial"/>
          <w:color w:val="000000"/>
          <w:lang w:val="es-CO"/>
        </w:rPr>
        <w:t xml:space="preserve">La UTSW el </w:t>
      </w:r>
      <w:r w:rsidR="00C14211" w:rsidRPr="004E2BD7">
        <w:rPr>
          <w:rStyle w:val="gelparrafocar0"/>
          <w:rFonts w:cs="Arial"/>
          <w:color w:val="000000"/>
          <w:lang w:val="es-CO"/>
        </w:rPr>
        <w:t xml:space="preserve">14 de marzo de 2014 </w:t>
      </w:r>
      <w:r w:rsidR="005946CD" w:rsidRPr="004E2BD7">
        <w:rPr>
          <w:rStyle w:val="gelparrafocar0"/>
          <w:rFonts w:cs="Arial"/>
          <w:color w:val="000000"/>
          <w:lang w:val="es-CO"/>
        </w:rPr>
        <w:t>realizó</w:t>
      </w:r>
      <w:r w:rsidRPr="004E2BD7">
        <w:rPr>
          <w:rStyle w:val="gelparrafocar0"/>
          <w:rFonts w:cs="Arial"/>
          <w:color w:val="000000"/>
          <w:lang w:val="es-CO"/>
        </w:rPr>
        <w:t xml:space="preserve"> el aco</w:t>
      </w:r>
      <w:r w:rsidR="00C14211" w:rsidRPr="004E2BD7">
        <w:rPr>
          <w:rStyle w:val="gelparrafocar0"/>
          <w:rFonts w:cs="Arial"/>
          <w:color w:val="000000"/>
          <w:lang w:val="es-CO"/>
        </w:rPr>
        <w:t>mpañamiento a la publicación en tienda de la solución Elefantes Blancos Móvil en las tiendas de Aplicaciones de Apple Store V 1.1 y Google Play Store V 1.2.</w:t>
      </w:r>
    </w:p>
    <w:p w:rsidR="004C0D1B" w:rsidRPr="004E2BD7" w:rsidRDefault="004C0D1B" w:rsidP="00AF75CD">
      <w:pPr>
        <w:pStyle w:val="GELParrafo"/>
        <w:ind w:left="851"/>
        <w:rPr>
          <w:lang w:val="es-CO"/>
        </w:rPr>
      </w:pPr>
    </w:p>
    <w:p w:rsidR="00544AF3" w:rsidRPr="004E2BD7" w:rsidRDefault="00544AF3" w:rsidP="00544AF3">
      <w:pPr>
        <w:pStyle w:val="GELParrafo"/>
        <w:ind w:left="425"/>
        <w:rPr>
          <w:rStyle w:val="GELParrafoCar"/>
          <w:lang w:val="es-CO"/>
        </w:rPr>
      </w:pPr>
    </w:p>
    <w:p w:rsidR="00544AF3" w:rsidRPr="004E2BD7" w:rsidRDefault="00544AF3" w:rsidP="00544AF3">
      <w:pPr>
        <w:pStyle w:val="GELParrafo"/>
        <w:rPr>
          <w:rStyle w:val="GELParrafoCar"/>
          <w:lang w:val="es-CO"/>
        </w:rPr>
      </w:pPr>
    </w:p>
    <w:p w:rsidR="00544AF3" w:rsidRPr="004E2BD7" w:rsidRDefault="00544AF3" w:rsidP="00544AF3">
      <w:pPr>
        <w:pStyle w:val="GELParrafo"/>
        <w:rPr>
          <w:rStyle w:val="GELParrafoCar"/>
          <w:lang w:val="es-CO"/>
        </w:rPr>
        <w:sectPr w:rsidR="00544AF3" w:rsidRPr="004E2BD7" w:rsidSect="0086197A">
          <w:pgSz w:w="12242" w:h="15842" w:code="1"/>
          <w:pgMar w:top="1486" w:right="1701" w:bottom="1134" w:left="1701" w:header="851" w:footer="113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E20B86" w:rsidRPr="004E2BD7" w:rsidRDefault="00581798" w:rsidP="00581798">
      <w:pPr>
        <w:pStyle w:val="GELTtulo1"/>
        <w:ind w:left="714" w:hanging="357"/>
        <w:rPr>
          <w:caps w:val="0"/>
          <w:color w:val="000000" w:themeColor="text1"/>
          <w:lang w:val="es-CO"/>
        </w:rPr>
      </w:pPr>
      <w:bookmarkStart w:id="50" w:name="_Toc386093548"/>
      <w:r w:rsidRPr="004E2BD7">
        <w:rPr>
          <w:caps w:val="0"/>
          <w:color w:val="000000" w:themeColor="text1"/>
          <w:lang w:val="es-CO"/>
        </w:rPr>
        <w:t>ACUERDO DE NIVELES DE SERVICIO (</w:t>
      </w:r>
      <w:proofErr w:type="spellStart"/>
      <w:r w:rsidRPr="004E2BD7">
        <w:rPr>
          <w:caps w:val="0"/>
          <w:color w:val="000000" w:themeColor="text1"/>
          <w:lang w:val="es-CO"/>
        </w:rPr>
        <w:t>ANSs</w:t>
      </w:r>
      <w:proofErr w:type="spellEnd"/>
      <w:r w:rsidRPr="004E2BD7">
        <w:rPr>
          <w:caps w:val="0"/>
          <w:color w:val="000000" w:themeColor="text1"/>
          <w:lang w:val="es-CO"/>
        </w:rPr>
        <w:t>)</w:t>
      </w:r>
      <w:bookmarkEnd w:id="50"/>
    </w:p>
    <w:p w:rsidR="00102004" w:rsidRPr="004A0980" w:rsidRDefault="00102004" w:rsidP="00102004">
      <w:pPr>
        <w:pStyle w:val="GELParrafo"/>
        <w:rPr>
          <w:lang w:val="es-CO"/>
        </w:rPr>
      </w:pPr>
      <w:r w:rsidRPr="004A0980">
        <w:rPr>
          <w:lang w:val="es-CO"/>
        </w:rPr>
        <w:t>En este capítulo se detallan los acuerdos de niveles de servicio implementados para el equipo por demanda</w:t>
      </w:r>
    </w:p>
    <w:p w:rsidR="00102004" w:rsidRPr="004A0980" w:rsidRDefault="00102004" w:rsidP="00102004">
      <w:pPr>
        <w:pStyle w:val="GELParrafo"/>
        <w:rPr>
          <w:lang w:val="es-CO"/>
        </w:rPr>
      </w:pPr>
      <w:r w:rsidRPr="002F26A1">
        <w:rPr>
          <w:lang w:val="es-CO"/>
        </w:rPr>
        <w:t>Con corte a la fecha de este informe se presentan los siguientes ANS:</w:t>
      </w:r>
      <w:r w:rsidR="00A101AB" w:rsidRPr="004A0980">
        <w:rPr>
          <w:lang w:val="es-CO"/>
        </w:rPr>
        <w:t xml:space="preserve"> </w:t>
      </w:r>
    </w:p>
    <w:p w:rsidR="006054B6" w:rsidRPr="004E2BD7" w:rsidRDefault="006054B6" w:rsidP="006054B6">
      <w:pPr>
        <w:pStyle w:val="GELTtulo2"/>
        <w:ind w:left="357" w:hanging="357"/>
        <w:rPr>
          <w:lang w:val="es-CO"/>
        </w:rPr>
      </w:pPr>
      <w:bookmarkStart w:id="51" w:name="_Toc322420253"/>
      <w:bookmarkStart w:id="52" w:name="_Toc322511645"/>
      <w:bookmarkStart w:id="53" w:name="_Toc322515858"/>
      <w:r w:rsidRPr="004E2BD7">
        <w:rPr>
          <w:lang w:val="es-CO"/>
        </w:rPr>
        <w:t xml:space="preserve"> </w:t>
      </w:r>
      <w:bookmarkStart w:id="54" w:name="_Toc386093549"/>
      <w:r w:rsidRPr="004E2BD7">
        <w:rPr>
          <w:lang w:val="es-CO"/>
        </w:rPr>
        <w:t>ANS 1 – NIVEL DE CUMPLIMIENTO EN LAS ENTREGAS AL CLIENTE</w:t>
      </w:r>
      <w:bookmarkEnd w:id="51"/>
      <w:bookmarkEnd w:id="52"/>
      <w:bookmarkEnd w:id="53"/>
      <w:bookmarkEnd w:id="54"/>
    </w:p>
    <w:p w:rsidR="00053F65" w:rsidRPr="004E2BD7" w:rsidRDefault="00053F65" w:rsidP="00B65AB6">
      <w:pPr>
        <w:jc w:val="both"/>
        <w:rPr>
          <w:rFonts w:ascii="Arial" w:hAnsi="Arial"/>
          <w:sz w:val="24"/>
          <w:lang w:val="es-CO"/>
        </w:rPr>
      </w:pPr>
      <w:r w:rsidRPr="004E2BD7">
        <w:rPr>
          <w:rFonts w:ascii="Arial" w:hAnsi="Arial"/>
          <w:sz w:val="24"/>
          <w:lang w:val="es-CO"/>
        </w:rPr>
        <w:t xml:space="preserve">A continuación, se presentan </w:t>
      </w:r>
      <w:r w:rsidR="008E6FEC" w:rsidRPr="004E2BD7">
        <w:rPr>
          <w:rFonts w:ascii="Arial" w:hAnsi="Arial"/>
          <w:sz w:val="24"/>
          <w:lang w:val="es-CO"/>
        </w:rPr>
        <w:t xml:space="preserve">el listado </w:t>
      </w:r>
      <w:r w:rsidRPr="004E2BD7">
        <w:rPr>
          <w:rFonts w:ascii="Arial" w:hAnsi="Arial"/>
          <w:sz w:val="24"/>
          <w:lang w:val="es-CO"/>
        </w:rPr>
        <w:t xml:space="preserve">de </w:t>
      </w:r>
      <w:r w:rsidR="008E6FEC" w:rsidRPr="004E2BD7">
        <w:rPr>
          <w:rFonts w:ascii="Arial" w:hAnsi="Arial"/>
          <w:sz w:val="24"/>
          <w:lang w:val="es-CO"/>
        </w:rPr>
        <w:t xml:space="preserve">todos los entregables  publicados durante </w:t>
      </w:r>
      <w:r w:rsidR="00765E87" w:rsidRPr="004E2BD7">
        <w:rPr>
          <w:rFonts w:ascii="Arial" w:hAnsi="Arial"/>
          <w:sz w:val="24"/>
          <w:lang w:val="es-CO"/>
        </w:rPr>
        <w:t>marzo</w:t>
      </w:r>
      <w:r w:rsidR="003B4CB7" w:rsidRPr="004E2BD7">
        <w:rPr>
          <w:rFonts w:ascii="Arial" w:hAnsi="Arial"/>
          <w:sz w:val="24"/>
          <w:lang w:val="es-CO"/>
        </w:rPr>
        <w:t xml:space="preserve"> de</w:t>
      </w:r>
      <w:r w:rsidR="009E20C1" w:rsidRPr="004E2BD7">
        <w:rPr>
          <w:rFonts w:ascii="Arial" w:hAnsi="Arial"/>
          <w:sz w:val="24"/>
          <w:lang w:val="es-CO"/>
        </w:rPr>
        <w:t xml:space="preserve"> 201</w:t>
      </w:r>
      <w:r w:rsidR="00E711D2" w:rsidRPr="004E2BD7">
        <w:rPr>
          <w:rFonts w:ascii="Arial" w:hAnsi="Arial"/>
          <w:sz w:val="24"/>
          <w:lang w:val="es-CO"/>
        </w:rPr>
        <w:t>4</w:t>
      </w:r>
      <w:r w:rsidRPr="004E2BD7">
        <w:rPr>
          <w:rFonts w:ascii="Arial" w:hAnsi="Arial"/>
          <w:sz w:val="24"/>
          <w:lang w:val="es-CO"/>
        </w:rPr>
        <w:t>, indicando por cada uno si cumple o no con la entrega en el plazo establecido: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6"/>
      </w:tblGrid>
      <w:tr w:rsidR="00053F65" w:rsidRPr="004A0980" w:rsidTr="00B65AB6">
        <w:trPr>
          <w:trHeight w:val="7922"/>
        </w:trPr>
        <w:tc>
          <w:tcPr>
            <w:tcW w:w="8896" w:type="dxa"/>
          </w:tcPr>
          <w:p w:rsidR="00053F65" w:rsidRPr="004A0980" w:rsidRDefault="00053F65" w:rsidP="002C3332">
            <w:pPr>
              <w:jc w:val="center"/>
              <w:rPr>
                <w:noProof/>
                <w:lang w:val="es-CO" w:eastAsia="es-CO"/>
              </w:rPr>
            </w:pPr>
          </w:p>
          <w:p w:rsidR="008424B7" w:rsidRPr="004E2BD7" w:rsidRDefault="00D3384F" w:rsidP="002C3332">
            <w:pPr>
              <w:jc w:val="center"/>
              <w:rPr>
                <w:rFonts w:ascii="Arial" w:hAnsi="Arial"/>
                <w:sz w:val="24"/>
                <w:lang w:val="es-CO"/>
              </w:rPr>
            </w:pPr>
            <w:r w:rsidRPr="004A0980">
              <w:rPr>
                <w:noProof/>
                <w:lang w:val="es-CO" w:eastAsia="es-CO"/>
              </w:rPr>
              <w:drawing>
                <wp:inline distT="0" distB="0" distL="0" distR="0" wp14:anchorId="26E75643" wp14:editId="13E50FC0">
                  <wp:extent cx="5612130" cy="7606030"/>
                  <wp:effectExtent l="0" t="0" r="762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760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3B75" w:rsidRPr="004E2BD7" w:rsidRDefault="00FC3B75" w:rsidP="00FC3B75">
      <w:pPr>
        <w:pStyle w:val="Epgrafe"/>
        <w:jc w:val="center"/>
        <w:rPr>
          <w:rFonts w:ascii="Arial" w:hAnsi="Arial" w:cs="Arial"/>
          <w:i/>
          <w:color w:val="000000" w:themeColor="text1"/>
          <w:sz w:val="20"/>
          <w:szCs w:val="20"/>
          <w:lang w:val="es-CO"/>
        </w:rPr>
      </w:pPr>
      <w:bookmarkStart w:id="55" w:name="_Toc322014052"/>
      <w:bookmarkStart w:id="56" w:name="_Toc322515915"/>
      <w:bookmarkStart w:id="57" w:name="_Toc386093433"/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 xml:space="preserve">Figura 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begin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instrText xml:space="preserve"> SEQ Figura \* ARABIC </w:instrTex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separate"/>
      </w:r>
      <w:r w:rsidR="00B24B8F">
        <w:rPr>
          <w:rFonts w:ascii="Arial" w:hAnsi="Arial" w:cs="Arial"/>
          <w:i/>
          <w:noProof/>
          <w:color w:val="000000" w:themeColor="text1"/>
          <w:sz w:val="20"/>
          <w:szCs w:val="20"/>
          <w:lang w:val="es-CO"/>
        </w:rPr>
        <w:t>8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end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>. ANS1 – Primeras entregas</w:t>
      </w:r>
      <w:bookmarkEnd w:id="55"/>
      <w:bookmarkEnd w:id="56"/>
      <w:r w:rsidR="005C4FE0"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 xml:space="preserve"> -</w:t>
      </w:r>
      <w:r w:rsidR="002C3332"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 xml:space="preserve"> EBM</w:t>
      </w:r>
      <w:bookmarkEnd w:id="57"/>
    </w:p>
    <w:p w:rsidR="002C3332" w:rsidRPr="004E2BD7" w:rsidRDefault="002C05E1" w:rsidP="004E2BD7">
      <w:pPr>
        <w:jc w:val="both"/>
        <w:rPr>
          <w:rFonts w:ascii="Arial" w:hAnsi="Arial" w:cs="Arial"/>
          <w:sz w:val="24"/>
          <w:lang w:val="es-CO"/>
        </w:rPr>
      </w:pPr>
      <w:r w:rsidRPr="004E2BD7">
        <w:rPr>
          <w:rFonts w:ascii="Arial" w:hAnsi="Arial" w:cs="Arial"/>
          <w:sz w:val="24"/>
          <w:lang w:val="es-CO"/>
        </w:rPr>
        <w:t>Para el ANS 1- Nivel de cumplimiento en las entregas al cliente de la aplicación Elefantes Blancos Administrador se observa que tres de  las entregas y publicación de documentos no se han realizado dentro de los plazos establecidos.</w:t>
      </w:r>
    </w:p>
    <w:p w:rsidR="002C05E1" w:rsidRPr="004E2BD7" w:rsidRDefault="002C05E1" w:rsidP="004E2BD7">
      <w:pPr>
        <w:jc w:val="both"/>
        <w:rPr>
          <w:lang w:val="es-CO"/>
        </w:rPr>
      </w:pPr>
    </w:p>
    <w:p w:rsidR="00A34939" w:rsidRPr="004E2BD7" w:rsidRDefault="00A34939" w:rsidP="004E2BD7">
      <w:pPr>
        <w:jc w:val="both"/>
        <w:rPr>
          <w:rFonts w:ascii="Arial" w:hAnsi="Arial" w:cs="Arial"/>
          <w:sz w:val="24"/>
          <w:szCs w:val="24"/>
          <w:lang w:val="es-CO"/>
        </w:rPr>
      </w:pPr>
      <w:r w:rsidRPr="004E2BD7">
        <w:rPr>
          <w:rFonts w:ascii="Arial" w:hAnsi="Arial" w:cs="Arial"/>
          <w:sz w:val="24"/>
          <w:szCs w:val="24"/>
          <w:lang w:val="es-CO"/>
        </w:rPr>
        <w:t xml:space="preserve">Sin embargo estos tres incumplimientos quedan anulados al terminar el Sprint  de preproducción (el cual presenta un porcentaje de cumplimiento del 100%), atendiendo lo indicado en pliegos lo cual indica en el ANS 2 que: "Si el cumplimiento es mayor o igual al </w:t>
      </w:r>
      <w:r w:rsidR="002C05E1" w:rsidRPr="004E2BD7">
        <w:rPr>
          <w:rFonts w:ascii="Arial" w:hAnsi="Arial" w:cs="Arial"/>
          <w:sz w:val="24"/>
          <w:szCs w:val="24"/>
          <w:lang w:val="es-CO"/>
        </w:rPr>
        <w:t>100</w:t>
      </w:r>
      <w:r w:rsidRPr="004E2BD7">
        <w:rPr>
          <w:rFonts w:ascii="Arial" w:hAnsi="Arial" w:cs="Arial"/>
          <w:sz w:val="24"/>
          <w:szCs w:val="24"/>
          <w:lang w:val="es-CO"/>
        </w:rPr>
        <w:t>% se podrá anular el incumplimiento del ANS 1 o el ANS 3 para la entrega que se está evaluando". Por lo tanto este ANS cumple el nivel de aceptación establecido</w:t>
      </w:r>
    </w:p>
    <w:p w:rsidR="00A34939" w:rsidRPr="004E2BD7" w:rsidRDefault="00A34939" w:rsidP="004C4567">
      <w:pPr>
        <w:rPr>
          <w:rFonts w:cs="Arial"/>
          <w:lang w:val="es-CO"/>
        </w:rPr>
      </w:pPr>
    </w:p>
    <w:p w:rsidR="004C4567" w:rsidRPr="004E2BD7" w:rsidRDefault="004C4567" w:rsidP="004C4567">
      <w:pPr>
        <w:rPr>
          <w:rFonts w:ascii="Arial" w:hAnsi="Arial" w:cs="Arial"/>
          <w:sz w:val="24"/>
          <w:lang w:val="es-CO"/>
        </w:rPr>
      </w:pPr>
      <w:r w:rsidRPr="004E2BD7">
        <w:rPr>
          <w:rFonts w:ascii="Arial" w:hAnsi="Arial" w:cs="Arial"/>
          <w:sz w:val="24"/>
          <w:lang w:val="es-CO"/>
        </w:rPr>
        <w:t>Este ANS   cumple el nivel de aceptación establecido.</w:t>
      </w:r>
    </w:p>
    <w:p w:rsidR="005A5A4E" w:rsidRPr="004E2BD7" w:rsidRDefault="005A5A4E" w:rsidP="004C4567">
      <w:pPr>
        <w:rPr>
          <w:rFonts w:ascii="Arial" w:hAnsi="Arial" w:cs="Arial"/>
          <w:sz w:val="24"/>
          <w:lang w:val="es-CO"/>
        </w:rPr>
      </w:pPr>
    </w:p>
    <w:p w:rsidR="002C3332" w:rsidRPr="004E2BD7" w:rsidRDefault="00B72C6A" w:rsidP="002C3332">
      <w:pPr>
        <w:jc w:val="center"/>
        <w:rPr>
          <w:rFonts w:ascii="Arial" w:hAnsi="Arial" w:cs="Arial"/>
          <w:sz w:val="24"/>
          <w:lang w:val="es-CO"/>
        </w:rPr>
      </w:pPr>
      <w:r w:rsidRPr="004A0980">
        <w:rPr>
          <w:noProof/>
          <w:lang w:val="es-CO" w:eastAsia="es-CO"/>
        </w:rPr>
        <w:drawing>
          <wp:inline distT="0" distB="0" distL="0" distR="0" wp14:anchorId="559A0733" wp14:editId="11131030">
            <wp:extent cx="5612130" cy="6158230"/>
            <wp:effectExtent l="19050" t="19050" r="26670" b="1397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58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4567" w:rsidRPr="004E2BD7" w:rsidRDefault="002C3332" w:rsidP="003E4CCB">
      <w:pPr>
        <w:pStyle w:val="Epgrafe"/>
        <w:jc w:val="center"/>
        <w:rPr>
          <w:rFonts w:ascii="Arial" w:hAnsi="Arial" w:cs="Arial"/>
          <w:sz w:val="24"/>
          <w:lang w:val="es-CO"/>
        </w:rPr>
      </w:pPr>
      <w:bookmarkStart w:id="58" w:name="_Toc386093434"/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 xml:space="preserve">Figura 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begin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instrText xml:space="preserve"> SEQ Figura \* ARABIC </w:instrTex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separate"/>
      </w:r>
      <w:r w:rsidR="00B24B8F">
        <w:rPr>
          <w:rFonts w:ascii="Arial" w:hAnsi="Arial" w:cs="Arial"/>
          <w:i/>
          <w:noProof/>
          <w:color w:val="000000" w:themeColor="text1"/>
          <w:sz w:val="20"/>
          <w:szCs w:val="20"/>
          <w:lang w:val="es-CO"/>
        </w:rPr>
        <w:t>9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end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 xml:space="preserve">. ANS1 – Primeras entregas </w:t>
      </w:r>
      <w:r w:rsidR="005C4FE0"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 xml:space="preserve">- 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>E</w:t>
      </w:r>
      <w:r w:rsidR="005C4FE0"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>BA</w:t>
      </w:r>
      <w:bookmarkEnd w:id="58"/>
    </w:p>
    <w:p w:rsidR="002C3332" w:rsidRPr="004E2BD7" w:rsidRDefault="002C3332" w:rsidP="004E2BD7">
      <w:pPr>
        <w:jc w:val="both"/>
        <w:rPr>
          <w:rFonts w:ascii="Arial" w:hAnsi="Arial" w:cs="Arial"/>
          <w:sz w:val="24"/>
          <w:lang w:val="es-CO"/>
        </w:rPr>
      </w:pPr>
      <w:r w:rsidRPr="004E2BD7">
        <w:rPr>
          <w:rFonts w:ascii="Arial" w:hAnsi="Arial" w:cs="Arial"/>
          <w:sz w:val="24"/>
          <w:lang w:val="es-CO"/>
        </w:rPr>
        <w:t xml:space="preserve">Para el ANS 1- Nivel de cumplimiento en las entregas al cliente de la aplicación Elefantes Blancos </w:t>
      </w:r>
      <w:r w:rsidR="00633254" w:rsidRPr="004E2BD7">
        <w:rPr>
          <w:rFonts w:ascii="Arial" w:hAnsi="Arial" w:cs="Arial"/>
          <w:sz w:val="24"/>
          <w:lang w:val="es-CO"/>
        </w:rPr>
        <w:t xml:space="preserve">Administrador </w:t>
      </w:r>
      <w:r w:rsidRPr="004E2BD7">
        <w:rPr>
          <w:rFonts w:ascii="Arial" w:hAnsi="Arial" w:cs="Arial"/>
          <w:sz w:val="24"/>
          <w:lang w:val="es-CO"/>
        </w:rPr>
        <w:t xml:space="preserve">se observa que tres de  las entregas y publicación de documentos no se han realizado dentro de los plazos establecidos. </w:t>
      </w:r>
    </w:p>
    <w:p w:rsidR="002C05E1" w:rsidRPr="004E2BD7" w:rsidRDefault="002C05E1" w:rsidP="004E2BD7">
      <w:pPr>
        <w:jc w:val="both"/>
        <w:rPr>
          <w:rFonts w:ascii="Arial" w:hAnsi="Arial" w:cs="Arial"/>
          <w:sz w:val="24"/>
          <w:lang w:val="es-CO"/>
        </w:rPr>
      </w:pPr>
    </w:p>
    <w:p w:rsidR="002C05E1" w:rsidRPr="004E2BD7" w:rsidRDefault="002C05E1" w:rsidP="004E2BD7">
      <w:pPr>
        <w:jc w:val="both"/>
        <w:rPr>
          <w:rFonts w:ascii="Arial" w:hAnsi="Arial" w:cs="Arial"/>
          <w:sz w:val="24"/>
          <w:szCs w:val="24"/>
          <w:lang w:val="es-CO"/>
        </w:rPr>
      </w:pPr>
      <w:r w:rsidRPr="004E2BD7">
        <w:rPr>
          <w:rFonts w:ascii="Arial" w:hAnsi="Arial" w:cs="Arial"/>
          <w:sz w:val="24"/>
          <w:szCs w:val="24"/>
          <w:lang w:val="es-CO"/>
        </w:rPr>
        <w:t>Sin embargo estos tres incumplimientos quedan anulados al terminar el Sprint  de preproducción (el cual presenta un porcentaje de cumplimiento del 100%), atendiendo lo indicado en pliegos lo cual indica en el ANS 2 que: "Si el cumplimiento es mayor o igual al 100% se podrá anular el incumplimiento del ANS 1 o el ANS 3 para la entrega que se está evaluando". Por lo tanto este ANS cumple el nivel de aceptación establecido</w:t>
      </w:r>
      <w:r w:rsidR="005E2585">
        <w:rPr>
          <w:rFonts w:ascii="Arial" w:hAnsi="Arial" w:cs="Arial"/>
          <w:sz w:val="24"/>
          <w:szCs w:val="24"/>
          <w:lang w:val="es-CO"/>
        </w:rPr>
        <w:t>.</w:t>
      </w:r>
    </w:p>
    <w:p w:rsidR="002C05E1" w:rsidRPr="004E2BD7" w:rsidRDefault="002C05E1" w:rsidP="004E2BD7">
      <w:pPr>
        <w:jc w:val="both"/>
        <w:rPr>
          <w:rFonts w:ascii="Arial" w:hAnsi="Arial" w:cs="Arial"/>
          <w:sz w:val="24"/>
          <w:lang w:val="es-CO"/>
        </w:rPr>
      </w:pPr>
    </w:p>
    <w:p w:rsidR="002C3332" w:rsidRPr="004E2BD7" w:rsidRDefault="002C3332" w:rsidP="00053F65">
      <w:pPr>
        <w:rPr>
          <w:rFonts w:ascii="Arial" w:hAnsi="Arial"/>
          <w:color w:val="365F91" w:themeColor="accent1" w:themeShade="BF"/>
          <w:sz w:val="24"/>
          <w:lang w:val="es-CO"/>
        </w:rPr>
      </w:pPr>
    </w:p>
    <w:p w:rsidR="002C3332" w:rsidRPr="004E2BD7" w:rsidRDefault="002C3332" w:rsidP="00633254">
      <w:pPr>
        <w:rPr>
          <w:rFonts w:ascii="Arial" w:hAnsi="Arial" w:cs="Arial"/>
          <w:sz w:val="24"/>
          <w:lang w:val="es-CO"/>
        </w:rPr>
      </w:pPr>
      <w:r w:rsidRPr="004E2BD7">
        <w:rPr>
          <w:rFonts w:ascii="Arial" w:hAnsi="Arial" w:cs="Arial"/>
          <w:sz w:val="24"/>
          <w:lang w:val="es-CO"/>
        </w:rPr>
        <w:t>Este ANS  cumple el nivel de aceptación establecido.</w:t>
      </w:r>
    </w:p>
    <w:p w:rsidR="002C05E1" w:rsidRPr="004E2BD7" w:rsidRDefault="002C05E1" w:rsidP="00633254">
      <w:pPr>
        <w:rPr>
          <w:rFonts w:ascii="Arial" w:hAnsi="Arial" w:cs="Arial"/>
          <w:sz w:val="24"/>
          <w:lang w:val="es-CO"/>
        </w:rPr>
      </w:pPr>
    </w:p>
    <w:p w:rsidR="002C05E1" w:rsidRPr="004E2BD7" w:rsidRDefault="002C05E1" w:rsidP="00633254">
      <w:pPr>
        <w:rPr>
          <w:rFonts w:ascii="Arial" w:hAnsi="Arial"/>
          <w:color w:val="365F91" w:themeColor="accent1" w:themeShade="BF"/>
          <w:sz w:val="24"/>
          <w:lang w:val="es-CO"/>
        </w:rPr>
      </w:pPr>
      <w:r w:rsidRPr="004A0980">
        <w:rPr>
          <w:noProof/>
          <w:lang w:val="es-CO" w:eastAsia="es-CO"/>
        </w:rPr>
        <w:drawing>
          <wp:inline distT="0" distB="0" distL="0" distR="0" wp14:anchorId="2360C10E" wp14:editId="51DAF1BA">
            <wp:extent cx="5612130" cy="2961005"/>
            <wp:effectExtent l="19050" t="19050" r="26670" b="1079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1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47DF2" w:rsidRPr="004E2BD7" w:rsidRDefault="00447DF2" w:rsidP="00447DF2">
      <w:pPr>
        <w:pStyle w:val="Epgrafe"/>
        <w:jc w:val="center"/>
        <w:rPr>
          <w:rFonts w:ascii="Arial" w:hAnsi="Arial" w:cs="Arial"/>
          <w:i/>
          <w:color w:val="000000" w:themeColor="text1"/>
          <w:sz w:val="20"/>
          <w:szCs w:val="20"/>
          <w:lang w:val="es-CO"/>
        </w:rPr>
      </w:pPr>
      <w:bookmarkStart w:id="59" w:name="_Toc384044270"/>
      <w:bookmarkStart w:id="60" w:name="_Toc386093435"/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 xml:space="preserve">Figura 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begin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instrText xml:space="preserve"> SEQ Figura \* ARABIC </w:instrTex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separate"/>
      </w:r>
      <w:r w:rsidR="00B24B8F">
        <w:rPr>
          <w:rFonts w:ascii="Arial" w:hAnsi="Arial" w:cs="Arial"/>
          <w:i/>
          <w:noProof/>
          <w:color w:val="000000" w:themeColor="text1"/>
          <w:sz w:val="20"/>
          <w:szCs w:val="20"/>
          <w:lang w:val="es-CO"/>
        </w:rPr>
        <w:t>10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end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>. ANS1 – Primeras entregas PEC</w:t>
      </w:r>
      <w:bookmarkEnd w:id="59"/>
      <w:bookmarkEnd w:id="60"/>
    </w:p>
    <w:p w:rsidR="002C05E1" w:rsidRPr="004E2BD7" w:rsidRDefault="002C05E1" w:rsidP="00633254">
      <w:pPr>
        <w:rPr>
          <w:rFonts w:ascii="Arial" w:hAnsi="Arial"/>
          <w:color w:val="365F91" w:themeColor="accent1" w:themeShade="BF"/>
          <w:sz w:val="24"/>
          <w:lang w:val="es-CO"/>
        </w:rPr>
      </w:pPr>
    </w:p>
    <w:p w:rsidR="002C05E1" w:rsidRPr="004E2BD7" w:rsidRDefault="002C05E1" w:rsidP="002C05E1">
      <w:pPr>
        <w:pStyle w:val="GELParrafo"/>
        <w:rPr>
          <w:lang w:val="es-CO"/>
        </w:rPr>
      </w:pPr>
      <w:r w:rsidRPr="004E2BD7">
        <w:rPr>
          <w:lang w:val="es-CO"/>
        </w:rPr>
        <w:t xml:space="preserve">Para el ANS 1- Nivel de cumplimiento en las entregas al cliente –de la aplicación PEC se observa que tres de  las entregas y publicación de documentos se han realizado dentro de los plazos establecidos. </w:t>
      </w:r>
    </w:p>
    <w:p w:rsidR="002C05E1" w:rsidRPr="004E2BD7" w:rsidRDefault="002C05E1" w:rsidP="002C05E1">
      <w:pPr>
        <w:rPr>
          <w:rFonts w:ascii="Arial" w:hAnsi="Arial"/>
          <w:color w:val="365F91" w:themeColor="accent1" w:themeShade="BF"/>
          <w:sz w:val="24"/>
          <w:lang w:val="es-CO"/>
        </w:rPr>
      </w:pPr>
    </w:p>
    <w:p w:rsidR="002C05E1" w:rsidRPr="004E2BD7" w:rsidRDefault="002C05E1" w:rsidP="002C05E1">
      <w:pPr>
        <w:rPr>
          <w:rFonts w:ascii="Arial" w:hAnsi="Arial" w:cs="Arial"/>
          <w:sz w:val="24"/>
          <w:lang w:val="es-CO"/>
        </w:rPr>
      </w:pPr>
      <w:r w:rsidRPr="004E2BD7">
        <w:rPr>
          <w:rFonts w:ascii="Arial" w:hAnsi="Arial" w:cs="Arial"/>
          <w:sz w:val="24"/>
          <w:lang w:val="es-CO"/>
        </w:rPr>
        <w:t xml:space="preserve">Este ANS  cumple el nivel de aceptación establecido para PEC </w:t>
      </w:r>
    </w:p>
    <w:p w:rsidR="002C05E1" w:rsidRPr="004E2BD7" w:rsidRDefault="002C05E1" w:rsidP="00633254">
      <w:pPr>
        <w:rPr>
          <w:rFonts w:ascii="Arial" w:hAnsi="Arial"/>
          <w:color w:val="365F91" w:themeColor="accent1" w:themeShade="BF"/>
          <w:sz w:val="24"/>
          <w:lang w:val="es-CO"/>
        </w:rPr>
      </w:pPr>
    </w:p>
    <w:p w:rsidR="00D95C07" w:rsidRPr="004E2BD7" w:rsidRDefault="002D17DE" w:rsidP="00D95C07">
      <w:pPr>
        <w:pStyle w:val="GELTtulo2"/>
        <w:ind w:left="357" w:hanging="357"/>
        <w:rPr>
          <w:rFonts w:eastAsiaTheme="minorHAnsi" w:cs="Arial"/>
          <w:bCs w:val="0"/>
          <w:caps w:val="0"/>
          <w:szCs w:val="24"/>
          <w:lang w:val="es-CO"/>
        </w:rPr>
      </w:pPr>
      <w:bookmarkStart w:id="61" w:name="_Toc322084027"/>
      <w:bookmarkStart w:id="62" w:name="_Toc322084192"/>
      <w:bookmarkStart w:id="63" w:name="_Toc322515859"/>
      <w:r w:rsidRPr="004E2BD7">
        <w:rPr>
          <w:lang w:val="es-CO"/>
        </w:rPr>
        <w:t xml:space="preserve"> </w:t>
      </w:r>
      <w:bookmarkStart w:id="64" w:name="_Toc386093550"/>
      <w:r w:rsidR="00D95C07" w:rsidRPr="004E2BD7">
        <w:rPr>
          <w:lang w:val="es-CO"/>
        </w:rPr>
        <w:t xml:space="preserve">ANS 2 - </w:t>
      </w:r>
      <w:bookmarkEnd w:id="61"/>
      <w:bookmarkEnd w:id="62"/>
      <w:bookmarkEnd w:id="63"/>
      <w:r w:rsidR="00652546" w:rsidRPr="004E2BD7">
        <w:rPr>
          <w:rFonts w:eastAsiaTheme="minorHAnsi" w:cs="Arial"/>
          <w:bCs w:val="0"/>
          <w:caps w:val="0"/>
          <w:szCs w:val="24"/>
          <w:lang w:val="es-CO"/>
        </w:rPr>
        <w:t>ÍNDICE DE RENDIMIENTO DE PROGRAMACIÓN BASADO EN TIEMPOS.</w:t>
      </w:r>
      <w:bookmarkEnd w:id="64"/>
    </w:p>
    <w:p w:rsidR="009A4835" w:rsidRDefault="009A4835" w:rsidP="00A972B1">
      <w:pPr>
        <w:pStyle w:val="GELParrafo"/>
        <w:rPr>
          <w:lang w:val="es-CO"/>
        </w:rPr>
      </w:pPr>
      <w:r w:rsidRPr="004E2BD7">
        <w:rPr>
          <w:lang w:val="es-CO"/>
        </w:rPr>
        <w:t xml:space="preserve">A continuación, se presenta </w:t>
      </w:r>
      <w:r w:rsidR="00562E45" w:rsidRPr="004E2BD7">
        <w:rPr>
          <w:lang w:val="es-CO"/>
        </w:rPr>
        <w:t>el estado del ANS 2.</w:t>
      </w:r>
    </w:p>
    <w:p w:rsidR="00E96B90" w:rsidRPr="004E2BD7" w:rsidRDefault="00E96B90" w:rsidP="004E2BD7">
      <w:pPr>
        <w:pStyle w:val="GELParrafo"/>
        <w:numPr>
          <w:ilvl w:val="0"/>
          <w:numId w:val="30"/>
        </w:numPr>
        <w:rPr>
          <w:b/>
          <w:lang w:val="es-CO"/>
        </w:rPr>
      </w:pPr>
      <w:r w:rsidRPr="004E2BD7">
        <w:rPr>
          <w:b/>
          <w:lang w:val="es-CO"/>
        </w:rPr>
        <w:t>ANS 2 Aplicación Elefantes Blancos Móvil</w:t>
      </w:r>
    </w:p>
    <w:p w:rsidR="00FE6BD9" w:rsidRPr="004A0980" w:rsidRDefault="00986456" w:rsidP="004E2BD7">
      <w:pPr>
        <w:pStyle w:val="GELParrafo"/>
        <w:numPr>
          <w:ilvl w:val="0"/>
          <w:numId w:val="31"/>
        </w:numPr>
        <w:rPr>
          <w:lang w:val="es-CO"/>
        </w:rPr>
      </w:pPr>
      <w:r>
        <w:rPr>
          <w:b/>
          <w:lang w:val="es-CO"/>
        </w:rPr>
        <w:t>Elefantes Blancos Móvil Fase o</w:t>
      </w:r>
      <w:r w:rsidR="00FE6BD9" w:rsidRPr="004A0980">
        <w:rPr>
          <w:b/>
          <w:lang w:val="es-CO"/>
        </w:rPr>
        <w:t xml:space="preserve"> Sprint 0</w:t>
      </w:r>
      <w:r w:rsidR="00FE6BD9" w:rsidRPr="002F26A1">
        <w:rPr>
          <w:b/>
          <w:lang w:val="es-CO"/>
        </w:rPr>
        <w:t>:</w:t>
      </w:r>
      <w:r w:rsidR="00FE6BD9" w:rsidRPr="004A0980">
        <w:rPr>
          <w:lang w:val="es-CO"/>
        </w:rPr>
        <w:t xml:space="preserve"> ANS2 = 100 % / 100 %</w:t>
      </w:r>
    </w:p>
    <w:p w:rsidR="00FE6BD9" w:rsidRDefault="00FE6BD9" w:rsidP="004E2BD7">
      <w:pPr>
        <w:pStyle w:val="GELParrafo"/>
        <w:ind w:left="1069"/>
        <w:rPr>
          <w:lang w:val="es-CO"/>
        </w:rPr>
      </w:pPr>
      <w:r w:rsidRPr="004A0980">
        <w:rPr>
          <w:lang w:val="es-CO"/>
        </w:rPr>
        <w:t>ANS2 = 100 % cumple para la medición final.</w:t>
      </w:r>
    </w:p>
    <w:p w:rsidR="00E96B90" w:rsidRPr="004E2BD7" w:rsidRDefault="00E96B90" w:rsidP="004E2BD7">
      <w:pPr>
        <w:pStyle w:val="GELParrafo"/>
        <w:ind w:left="1069"/>
        <w:rPr>
          <w:lang w:val="es-CO"/>
        </w:rPr>
      </w:pPr>
    </w:p>
    <w:p w:rsidR="00E96B90" w:rsidRPr="004A0980" w:rsidRDefault="00986456" w:rsidP="004E2BD7">
      <w:pPr>
        <w:pStyle w:val="GELParrafo"/>
        <w:ind w:left="1069"/>
        <w:rPr>
          <w:b/>
          <w:lang w:val="es-CO"/>
        </w:rPr>
      </w:pPr>
      <w:r>
        <w:rPr>
          <w:b/>
          <w:lang w:val="es-CO"/>
        </w:rPr>
        <w:t>Elefantes Blancos Móvil Fase o</w:t>
      </w:r>
      <w:r w:rsidR="00FE6BD9" w:rsidRPr="004A0980">
        <w:rPr>
          <w:b/>
          <w:lang w:val="es-CO"/>
        </w:rPr>
        <w:t xml:space="preserve"> Sprint 1</w:t>
      </w:r>
      <w:r w:rsidR="00FE6BD9" w:rsidRPr="002F26A1">
        <w:rPr>
          <w:b/>
          <w:lang w:val="es-CO"/>
        </w:rPr>
        <w:t>:</w:t>
      </w:r>
      <w:r w:rsidR="00FE6BD9" w:rsidRPr="004E2BD7">
        <w:rPr>
          <w:b/>
          <w:lang w:val="es-CO"/>
        </w:rPr>
        <w:t xml:space="preserve"> ANS2 = 100 % / 100 %</w:t>
      </w:r>
    </w:p>
    <w:p w:rsidR="00FE6BD9" w:rsidRPr="004E2BD7" w:rsidRDefault="00FE6BD9" w:rsidP="004E2BD7">
      <w:pPr>
        <w:pStyle w:val="GELParrafo"/>
        <w:ind w:left="1069"/>
        <w:rPr>
          <w:b/>
          <w:lang w:val="es-CO"/>
        </w:rPr>
      </w:pPr>
      <w:r w:rsidRPr="004A0980">
        <w:rPr>
          <w:lang w:val="es-CO"/>
        </w:rPr>
        <w:t>ANS2 = 100 % cumple para la medición final.</w:t>
      </w:r>
    </w:p>
    <w:p w:rsidR="00FE6BD9" w:rsidRPr="004A0980" w:rsidRDefault="00924946" w:rsidP="004E2BD7">
      <w:pPr>
        <w:pStyle w:val="GELParrafo"/>
        <w:numPr>
          <w:ilvl w:val="0"/>
          <w:numId w:val="34"/>
        </w:numPr>
        <w:rPr>
          <w:b/>
          <w:lang w:val="es-CO"/>
        </w:rPr>
      </w:pPr>
      <w:r w:rsidRPr="004A0980">
        <w:rPr>
          <w:b/>
          <w:lang w:val="es-CO"/>
        </w:rPr>
        <w:t>Elefantes</w:t>
      </w:r>
      <w:r w:rsidR="00FE6BD9" w:rsidRPr="002F26A1">
        <w:rPr>
          <w:b/>
          <w:lang w:val="es-CO"/>
        </w:rPr>
        <w:t xml:space="preserve"> Blancos Móvil Fase Revisión Final De Calidad</w:t>
      </w:r>
      <w:r w:rsidR="00FE6BD9" w:rsidRPr="004A0980">
        <w:rPr>
          <w:b/>
          <w:lang w:val="es-CO"/>
        </w:rPr>
        <w:t>:</w:t>
      </w:r>
      <w:r w:rsidR="00E96B90">
        <w:rPr>
          <w:lang w:val="es-CO"/>
        </w:rPr>
        <w:t xml:space="preserve"> ANS2 = 100 % / 100 </w:t>
      </w:r>
    </w:p>
    <w:p w:rsidR="00FE6BD9" w:rsidRPr="004E2BD7" w:rsidRDefault="00FE6BD9" w:rsidP="004E2BD7">
      <w:pPr>
        <w:pStyle w:val="GELParrafo"/>
        <w:ind w:left="1069"/>
        <w:rPr>
          <w:b/>
          <w:lang w:val="es-CO"/>
        </w:rPr>
      </w:pPr>
      <w:r w:rsidRPr="004A0980">
        <w:rPr>
          <w:lang w:val="es-CO"/>
        </w:rPr>
        <w:t>ANS2 = 100 % cumple para la medición final.</w:t>
      </w:r>
    </w:p>
    <w:p w:rsidR="00FE6BD9" w:rsidRPr="004A0980" w:rsidRDefault="00FE6BD9" w:rsidP="004E2BD7">
      <w:pPr>
        <w:pStyle w:val="GELParrafo"/>
        <w:numPr>
          <w:ilvl w:val="0"/>
          <w:numId w:val="34"/>
        </w:numPr>
        <w:rPr>
          <w:lang w:val="es-CO"/>
        </w:rPr>
      </w:pPr>
      <w:r w:rsidRPr="004E2BD7">
        <w:rPr>
          <w:b/>
          <w:lang w:val="es-CO"/>
        </w:rPr>
        <w:t>Elefantes Blancos Móvil Preproducción:</w:t>
      </w:r>
      <w:r w:rsidRPr="004A0980">
        <w:rPr>
          <w:lang w:val="es-CO"/>
        </w:rPr>
        <w:t xml:space="preserve"> </w:t>
      </w:r>
      <w:r w:rsidRPr="002F26A1">
        <w:rPr>
          <w:lang w:val="es-CO"/>
        </w:rPr>
        <w:t>ANS2 = 100</w:t>
      </w:r>
      <w:r w:rsidRPr="004A0980">
        <w:rPr>
          <w:lang w:val="es-CO"/>
        </w:rPr>
        <w:t xml:space="preserve"> % / 100 %</w:t>
      </w:r>
    </w:p>
    <w:p w:rsidR="00FE6BD9" w:rsidRPr="004E2BD7" w:rsidRDefault="00FE6BD9" w:rsidP="004E2BD7">
      <w:pPr>
        <w:pStyle w:val="GELParrafo"/>
        <w:ind w:left="1069"/>
        <w:rPr>
          <w:b/>
          <w:lang w:val="es-CO"/>
        </w:rPr>
      </w:pPr>
      <w:r w:rsidRPr="004A0980">
        <w:rPr>
          <w:lang w:val="es-CO"/>
        </w:rPr>
        <w:t>ANS2 = 100 % cumple para la medición final.</w:t>
      </w:r>
    </w:p>
    <w:p w:rsidR="00FE6BD9" w:rsidRPr="004A0980" w:rsidRDefault="00924946" w:rsidP="004E2BD7">
      <w:pPr>
        <w:pStyle w:val="GELParrafo"/>
        <w:numPr>
          <w:ilvl w:val="0"/>
          <w:numId w:val="34"/>
        </w:numPr>
        <w:rPr>
          <w:lang w:val="es-CO"/>
        </w:rPr>
      </w:pPr>
      <w:r w:rsidRPr="004E2BD7">
        <w:rPr>
          <w:b/>
          <w:lang w:val="es-CO"/>
        </w:rPr>
        <w:t>Elefantes</w:t>
      </w:r>
      <w:r w:rsidR="00FE6BD9" w:rsidRPr="004E2BD7">
        <w:rPr>
          <w:b/>
          <w:lang w:val="es-CO"/>
        </w:rPr>
        <w:t xml:space="preserve"> Blancos Móvil Paso a Preproducción:</w:t>
      </w:r>
      <w:r w:rsidR="00FE6BD9" w:rsidRPr="004A0980">
        <w:rPr>
          <w:lang w:val="es-CO"/>
        </w:rPr>
        <w:t xml:space="preserve"> </w:t>
      </w:r>
      <w:r w:rsidR="00FE6BD9" w:rsidRPr="002F26A1">
        <w:rPr>
          <w:lang w:val="es-CO"/>
        </w:rPr>
        <w:t xml:space="preserve">ANS2 = </w:t>
      </w:r>
      <w:r w:rsidRPr="004A0980">
        <w:rPr>
          <w:lang w:val="es-CO"/>
        </w:rPr>
        <w:t>86</w:t>
      </w:r>
      <w:r w:rsidR="00FE6BD9" w:rsidRPr="004A0980">
        <w:rPr>
          <w:lang w:val="es-CO"/>
        </w:rPr>
        <w:t xml:space="preserve"> % / </w:t>
      </w:r>
      <w:r w:rsidRPr="004A0980">
        <w:rPr>
          <w:lang w:val="es-CO"/>
        </w:rPr>
        <w:t>100</w:t>
      </w:r>
      <w:r w:rsidR="00FE6BD9" w:rsidRPr="004A0980">
        <w:rPr>
          <w:lang w:val="es-CO"/>
        </w:rPr>
        <w:t xml:space="preserve"> %</w:t>
      </w:r>
    </w:p>
    <w:p w:rsidR="00882F61" w:rsidRPr="004E2BD7" w:rsidRDefault="00FE6BD9" w:rsidP="004E2BD7">
      <w:pPr>
        <w:pStyle w:val="GELParrafo"/>
        <w:ind w:left="1069"/>
        <w:rPr>
          <w:lang w:val="es-CO"/>
        </w:rPr>
      </w:pPr>
      <w:r w:rsidRPr="004A0980">
        <w:rPr>
          <w:lang w:val="es-CO"/>
        </w:rPr>
        <w:t xml:space="preserve">ANS2 = </w:t>
      </w:r>
      <w:r w:rsidR="00924946" w:rsidRPr="004A0980">
        <w:rPr>
          <w:lang w:val="es-CO"/>
        </w:rPr>
        <w:t>86</w:t>
      </w:r>
      <w:r w:rsidRPr="004A0980">
        <w:rPr>
          <w:lang w:val="es-CO"/>
        </w:rPr>
        <w:t xml:space="preserve"> % cumple para la medición final.</w:t>
      </w:r>
    </w:p>
    <w:p w:rsidR="00262B01" w:rsidRPr="004A0980" w:rsidRDefault="00262B01" w:rsidP="004E2BD7">
      <w:pPr>
        <w:pStyle w:val="GELParrafo"/>
        <w:numPr>
          <w:ilvl w:val="0"/>
          <w:numId w:val="34"/>
        </w:numPr>
        <w:rPr>
          <w:b/>
          <w:lang w:val="es-CO"/>
        </w:rPr>
      </w:pPr>
      <w:r w:rsidRPr="004A0980">
        <w:rPr>
          <w:b/>
          <w:lang w:val="es-CO"/>
        </w:rPr>
        <w:t xml:space="preserve">Fase de </w:t>
      </w:r>
      <w:r w:rsidRPr="002F26A1">
        <w:rPr>
          <w:b/>
          <w:lang w:val="es-CO"/>
        </w:rPr>
        <w:t>estabiliza</w:t>
      </w:r>
      <w:r w:rsidRPr="004A0980">
        <w:rPr>
          <w:b/>
          <w:lang w:val="es-CO"/>
        </w:rPr>
        <w:t xml:space="preserve">ción y aceptación EBM: </w:t>
      </w:r>
      <w:r w:rsidRPr="004A0980">
        <w:rPr>
          <w:lang w:val="es-CO"/>
        </w:rPr>
        <w:t>ANS2 = 100 % / 100 %</w:t>
      </w:r>
    </w:p>
    <w:p w:rsidR="00262B01" w:rsidRDefault="00262B01" w:rsidP="004E2BD7">
      <w:pPr>
        <w:pStyle w:val="GELParrafo"/>
        <w:ind w:left="1069"/>
        <w:rPr>
          <w:lang w:val="es-CO"/>
        </w:rPr>
      </w:pPr>
      <w:r w:rsidRPr="004A0980">
        <w:rPr>
          <w:lang w:val="es-CO"/>
        </w:rPr>
        <w:t>ANS2 = 100 % cumple para la medición final.</w:t>
      </w:r>
    </w:p>
    <w:p w:rsidR="00E96B90" w:rsidRPr="004E2BD7" w:rsidRDefault="00E96B90" w:rsidP="004E2BD7">
      <w:pPr>
        <w:pStyle w:val="GELParrafo"/>
        <w:numPr>
          <w:ilvl w:val="0"/>
          <w:numId w:val="30"/>
        </w:numPr>
        <w:rPr>
          <w:b/>
          <w:lang w:val="es-CO"/>
        </w:rPr>
      </w:pPr>
      <w:r w:rsidRPr="004E2BD7">
        <w:rPr>
          <w:b/>
          <w:lang w:val="es-CO"/>
        </w:rPr>
        <w:t>ANS 2 Aplicación Elefantes Blancos Administrador</w:t>
      </w:r>
    </w:p>
    <w:p w:rsidR="00FE6BD9" w:rsidRPr="004E2BD7" w:rsidRDefault="00FE6BD9" w:rsidP="004E2BD7">
      <w:pPr>
        <w:pStyle w:val="GELParrafo"/>
        <w:numPr>
          <w:ilvl w:val="0"/>
          <w:numId w:val="36"/>
        </w:numPr>
        <w:rPr>
          <w:lang w:val="es-CO"/>
        </w:rPr>
      </w:pPr>
      <w:r w:rsidRPr="004E2BD7">
        <w:rPr>
          <w:b/>
          <w:lang w:val="es-CO"/>
        </w:rPr>
        <w:t xml:space="preserve">Elefantes Blancos </w:t>
      </w:r>
      <w:r w:rsidR="002D5924">
        <w:rPr>
          <w:b/>
          <w:lang w:val="es-CO"/>
        </w:rPr>
        <w:t>Administrador</w:t>
      </w:r>
      <w:r w:rsidRPr="004E2BD7">
        <w:rPr>
          <w:b/>
          <w:lang w:val="es-CO"/>
        </w:rPr>
        <w:t xml:space="preserve"> Fase </w:t>
      </w:r>
      <w:r w:rsidR="00986456">
        <w:rPr>
          <w:b/>
          <w:lang w:val="es-CO"/>
        </w:rPr>
        <w:t>o</w:t>
      </w:r>
      <w:r w:rsidRPr="004E2BD7">
        <w:rPr>
          <w:b/>
          <w:lang w:val="es-CO"/>
        </w:rPr>
        <w:t xml:space="preserve"> Sprint 0:</w:t>
      </w:r>
      <w:r w:rsidRPr="004A0980">
        <w:rPr>
          <w:lang w:val="es-CO"/>
        </w:rPr>
        <w:t xml:space="preserve"> </w:t>
      </w:r>
      <w:r w:rsidRPr="002F26A1">
        <w:rPr>
          <w:lang w:val="es-CO"/>
        </w:rPr>
        <w:t>ANS2 = 100</w:t>
      </w:r>
      <w:r w:rsidRPr="004A0980">
        <w:rPr>
          <w:lang w:val="es-CO"/>
        </w:rPr>
        <w:t xml:space="preserve"> % / 100 %</w:t>
      </w:r>
    </w:p>
    <w:p w:rsidR="00FE6BD9" w:rsidRPr="004E2BD7" w:rsidRDefault="00FE6BD9" w:rsidP="004E2BD7">
      <w:pPr>
        <w:pStyle w:val="GELParrafo"/>
        <w:ind w:left="1069"/>
        <w:rPr>
          <w:lang w:val="es-CO"/>
        </w:rPr>
      </w:pPr>
      <w:r w:rsidRPr="004A0980">
        <w:rPr>
          <w:lang w:val="es-CO"/>
        </w:rPr>
        <w:t>ANS2 = 100 % cumple</w:t>
      </w:r>
      <w:r w:rsidRPr="002F26A1">
        <w:rPr>
          <w:lang w:val="es-CO"/>
        </w:rPr>
        <w:t xml:space="preserve"> para la m</w:t>
      </w:r>
      <w:r w:rsidRPr="004E2BD7">
        <w:rPr>
          <w:lang w:val="es-CO"/>
        </w:rPr>
        <w:t>edición final.</w:t>
      </w:r>
    </w:p>
    <w:p w:rsidR="00FE6BD9" w:rsidRPr="004E2BD7" w:rsidRDefault="00FE6BD9" w:rsidP="004E2BD7">
      <w:pPr>
        <w:pStyle w:val="GELParrafo"/>
        <w:numPr>
          <w:ilvl w:val="0"/>
          <w:numId w:val="36"/>
        </w:numPr>
        <w:rPr>
          <w:lang w:val="es-CO"/>
        </w:rPr>
      </w:pPr>
      <w:r w:rsidRPr="004E2BD7">
        <w:rPr>
          <w:b/>
          <w:lang w:val="es-CO"/>
        </w:rPr>
        <w:t xml:space="preserve">Elefantes Blancos </w:t>
      </w:r>
      <w:r w:rsidR="002D5924">
        <w:rPr>
          <w:b/>
          <w:lang w:val="es-CO"/>
        </w:rPr>
        <w:t>Administrador</w:t>
      </w:r>
      <w:r w:rsidR="00986456">
        <w:rPr>
          <w:b/>
          <w:lang w:val="es-CO"/>
        </w:rPr>
        <w:t xml:space="preserve"> Fase o</w:t>
      </w:r>
      <w:r w:rsidRPr="004E2BD7">
        <w:rPr>
          <w:b/>
          <w:lang w:val="es-CO"/>
        </w:rPr>
        <w:t xml:space="preserve"> Sprint </w:t>
      </w:r>
      <w:r w:rsidRPr="004E2BD7">
        <w:rPr>
          <w:lang w:val="es-CO"/>
        </w:rPr>
        <w:t xml:space="preserve">1 </w:t>
      </w:r>
      <w:r w:rsidRPr="004E2BD7">
        <w:rPr>
          <w:b/>
          <w:lang w:val="es-CO"/>
        </w:rPr>
        <w:t>Diseño:</w:t>
      </w:r>
      <w:r w:rsidRPr="004A0980">
        <w:rPr>
          <w:lang w:val="es-CO"/>
        </w:rPr>
        <w:t xml:space="preserve"> </w:t>
      </w:r>
      <w:r w:rsidRPr="002F26A1">
        <w:rPr>
          <w:lang w:val="es-CO"/>
        </w:rPr>
        <w:t>ANS2 = 100</w:t>
      </w:r>
      <w:r w:rsidRPr="004A0980">
        <w:rPr>
          <w:lang w:val="es-CO"/>
        </w:rPr>
        <w:t xml:space="preserve"> % / 100 %</w:t>
      </w:r>
    </w:p>
    <w:p w:rsidR="00FE6BD9" w:rsidRPr="004E2BD7" w:rsidRDefault="00FE6BD9" w:rsidP="004E2BD7">
      <w:pPr>
        <w:pStyle w:val="GELParrafo"/>
        <w:ind w:left="1069"/>
        <w:rPr>
          <w:lang w:val="es-CO"/>
        </w:rPr>
      </w:pPr>
      <w:r w:rsidRPr="004A0980">
        <w:rPr>
          <w:lang w:val="es-CO"/>
        </w:rPr>
        <w:t>ANS2 =</w:t>
      </w:r>
      <w:r w:rsidRPr="002F26A1">
        <w:rPr>
          <w:lang w:val="es-CO"/>
        </w:rPr>
        <w:t xml:space="preserve"> 100 % cumple</w:t>
      </w:r>
      <w:r w:rsidRPr="004A0980">
        <w:rPr>
          <w:lang w:val="es-CO"/>
        </w:rPr>
        <w:t xml:space="preserve"> para la medición final.</w:t>
      </w:r>
    </w:p>
    <w:p w:rsidR="00B80531" w:rsidRPr="004E2BD7" w:rsidRDefault="00B80531" w:rsidP="004E2BD7">
      <w:pPr>
        <w:pStyle w:val="GELParrafo"/>
        <w:numPr>
          <w:ilvl w:val="0"/>
          <w:numId w:val="36"/>
        </w:numPr>
        <w:rPr>
          <w:lang w:val="es-CO"/>
        </w:rPr>
      </w:pPr>
      <w:r w:rsidRPr="004E2BD7">
        <w:rPr>
          <w:b/>
          <w:lang w:val="es-CO"/>
        </w:rPr>
        <w:t xml:space="preserve">Elefantes Blancos </w:t>
      </w:r>
      <w:r w:rsidR="002D5924">
        <w:rPr>
          <w:b/>
          <w:lang w:val="es-CO"/>
        </w:rPr>
        <w:t>Administrador</w:t>
      </w:r>
      <w:r w:rsidRPr="004E2BD7">
        <w:rPr>
          <w:b/>
          <w:lang w:val="es-CO"/>
        </w:rPr>
        <w:t xml:space="preserve"> Fase </w:t>
      </w:r>
      <w:r w:rsidR="00986456">
        <w:rPr>
          <w:b/>
          <w:lang w:val="es-CO"/>
        </w:rPr>
        <w:t xml:space="preserve">o </w:t>
      </w:r>
      <w:r w:rsidRPr="004E2BD7">
        <w:rPr>
          <w:b/>
          <w:lang w:val="es-CO"/>
        </w:rPr>
        <w:t>Sprint 2:</w:t>
      </w:r>
      <w:r w:rsidRPr="004A0980">
        <w:rPr>
          <w:lang w:val="es-CO"/>
        </w:rPr>
        <w:t xml:space="preserve"> </w:t>
      </w:r>
      <w:r w:rsidRPr="002F26A1">
        <w:rPr>
          <w:lang w:val="es-CO"/>
        </w:rPr>
        <w:t>ANS2 = 100</w:t>
      </w:r>
      <w:r w:rsidRPr="004A0980">
        <w:rPr>
          <w:lang w:val="es-CO"/>
        </w:rPr>
        <w:t xml:space="preserve"> % / 100 %</w:t>
      </w:r>
    </w:p>
    <w:p w:rsidR="00FE6BD9" w:rsidRPr="004E2BD7" w:rsidRDefault="00B80531" w:rsidP="004E2BD7">
      <w:pPr>
        <w:pStyle w:val="GELParrafo"/>
        <w:ind w:left="1069"/>
        <w:rPr>
          <w:lang w:val="es-CO"/>
        </w:rPr>
      </w:pPr>
      <w:r w:rsidRPr="004A0980">
        <w:rPr>
          <w:lang w:val="es-CO"/>
        </w:rPr>
        <w:t>ANS2 = 100 % cumple</w:t>
      </w:r>
      <w:r w:rsidRPr="002F26A1">
        <w:rPr>
          <w:lang w:val="es-CO"/>
        </w:rPr>
        <w:t xml:space="preserve"> para la m</w:t>
      </w:r>
      <w:r w:rsidRPr="004E2BD7">
        <w:rPr>
          <w:lang w:val="es-CO"/>
        </w:rPr>
        <w:t>edición final.</w:t>
      </w:r>
    </w:p>
    <w:p w:rsidR="00B80531" w:rsidRPr="004E2BD7" w:rsidRDefault="00B80531" w:rsidP="004E2BD7">
      <w:pPr>
        <w:pStyle w:val="GELParrafo"/>
        <w:numPr>
          <w:ilvl w:val="0"/>
          <w:numId w:val="36"/>
        </w:numPr>
        <w:rPr>
          <w:lang w:val="es-CO"/>
        </w:rPr>
      </w:pPr>
      <w:r w:rsidRPr="004E2BD7">
        <w:rPr>
          <w:b/>
          <w:lang w:val="es-CO"/>
        </w:rPr>
        <w:t xml:space="preserve">Elefantes Blancos </w:t>
      </w:r>
      <w:r w:rsidR="002D5924">
        <w:rPr>
          <w:b/>
          <w:lang w:val="es-CO"/>
        </w:rPr>
        <w:t>Administrador</w:t>
      </w:r>
      <w:r w:rsidR="00FE6BD9" w:rsidRPr="004E2BD7">
        <w:rPr>
          <w:lang w:val="es-CO"/>
        </w:rPr>
        <w:t xml:space="preserve"> </w:t>
      </w:r>
      <w:r w:rsidR="00FE6BD9" w:rsidRPr="004E2BD7">
        <w:rPr>
          <w:b/>
          <w:lang w:val="es-CO"/>
        </w:rPr>
        <w:t>Revisión Final de Calidad</w:t>
      </w:r>
      <w:r w:rsidRPr="004E2BD7">
        <w:rPr>
          <w:b/>
          <w:lang w:val="es-CO"/>
        </w:rPr>
        <w:t>:</w:t>
      </w:r>
      <w:r w:rsidRPr="004A0980">
        <w:rPr>
          <w:lang w:val="es-CO"/>
        </w:rPr>
        <w:t xml:space="preserve"> </w:t>
      </w:r>
      <w:r w:rsidRPr="002F26A1">
        <w:rPr>
          <w:lang w:val="es-CO"/>
        </w:rPr>
        <w:t>ANS2 = 100</w:t>
      </w:r>
      <w:r w:rsidRPr="004A0980">
        <w:rPr>
          <w:lang w:val="es-CO"/>
        </w:rPr>
        <w:t xml:space="preserve"> % / 100 %</w:t>
      </w:r>
    </w:p>
    <w:p w:rsidR="00B80531" w:rsidRPr="004E2BD7" w:rsidRDefault="00B80531" w:rsidP="004E2BD7">
      <w:pPr>
        <w:pStyle w:val="GELParrafo"/>
        <w:tabs>
          <w:tab w:val="left" w:pos="6315"/>
        </w:tabs>
        <w:ind w:left="1069"/>
        <w:rPr>
          <w:lang w:val="es-CO"/>
        </w:rPr>
      </w:pPr>
      <w:r w:rsidRPr="004A0980">
        <w:rPr>
          <w:lang w:val="es-CO"/>
        </w:rPr>
        <w:t>ANS2 = 100 % cumple</w:t>
      </w:r>
      <w:r w:rsidRPr="002F26A1">
        <w:rPr>
          <w:lang w:val="es-CO"/>
        </w:rPr>
        <w:t xml:space="preserve"> para la m</w:t>
      </w:r>
      <w:r w:rsidRPr="004E2BD7">
        <w:rPr>
          <w:lang w:val="es-CO"/>
        </w:rPr>
        <w:t>edición final.</w:t>
      </w:r>
      <w:r w:rsidRPr="004E2BD7">
        <w:rPr>
          <w:lang w:val="es-CO"/>
        </w:rPr>
        <w:tab/>
      </w:r>
    </w:p>
    <w:p w:rsidR="00B80531" w:rsidRPr="004E2BD7" w:rsidRDefault="00B80531" w:rsidP="004E2BD7">
      <w:pPr>
        <w:pStyle w:val="GELParrafo"/>
        <w:numPr>
          <w:ilvl w:val="0"/>
          <w:numId w:val="36"/>
        </w:numPr>
        <w:rPr>
          <w:lang w:val="es-CO"/>
        </w:rPr>
      </w:pPr>
      <w:r w:rsidRPr="004E2BD7">
        <w:rPr>
          <w:b/>
          <w:lang w:val="es-CO"/>
        </w:rPr>
        <w:t xml:space="preserve">Elefantes Blancos </w:t>
      </w:r>
      <w:r w:rsidR="002D5924">
        <w:rPr>
          <w:b/>
          <w:lang w:val="es-CO"/>
        </w:rPr>
        <w:t>Administrador</w:t>
      </w:r>
      <w:r w:rsidRPr="004E2BD7">
        <w:rPr>
          <w:b/>
          <w:lang w:val="es-CO"/>
        </w:rPr>
        <w:t xml:space="preserve"> </w:t>
      </w:r>
      <w:r w:rsidR="00FE6BD9" w:rsidRPr="004E2BD7">
        <w:rPr>
          <w:b/>
          <w:lang w:val="es-CO"/>
        </w:rPr>
        <w:t>Paso a Producción</w:t>
      </w:r>
      <w:r w:rsidRPr="004E2BD7">
        <w:rPr>
          <w:b/>
          <w:lang w:val="es-CO"/>
        </w:rPr>
        <w:t>:</w:t>
      </w:r>
      <w:r w:rsidRPr="004A0980">
        <w:rPr>
          <w:lang w:val="es-CO"/>
        </w:rPr>
        <w:t xml:space="preserve"> </w:t>
      </w:r>
      <w:r w:rsidRPr="002F26A1">
        <w:rPr>
          <w:lang w:val="es-CO"/>
        </w:rPr>
        <w:t>ANS2 = 100</w:t>
      </w:r>
      <w:r w:rsidRPr="004A0980">
        <w:rPr>
          <w:lang w:val="es-CO"/>
        </w:rPr>
        <w:t xml:space="preserve"> % / 100 %</w:t>
      </w:r>
    </w:p>
    <w:p w:rsidR="00FE6BD9" w:rsidRPr="004E2BD7" w:rsidRDefault="00B80531" w:rsidP="004E2BD7">
      <w:pPr>
        <w:pStyle w:val="GELParrafo"/>
        <w:tabs>
          <w:tab w:val="left" w:pos="6315"/>
        </w:tabs>
        <w:ind w:left="1069"/>
        <w:rPr>
          <w:lang w:val="es-CO"/>
        </w:rPr>
      </w:pPr>
      <w:r w:rsidRPr="004A0980">
        <w:rPr>
          <w:lang w:val="es-CO"/>
        </w:rPr>
        <w:t>ANS2 = 100 % cumple</w:t>
      </w:r>
      <w:r w:rsidRPr="002F26A1">
        <w:rPr>
          <w:lang w:val="es-CO"/>
        </w:rPr>
        <w:t xml:space="preserve"> para la m</w:t>
      </w:r>
      <w:r w:rsidRPr="004E2BD7">
        <w:rPr>
          <w:lang w:val="es-CO"/>
        </w:rPr>
        <w:t>edición final.</w:t>
      </w:r>
    </w:p>
    <w:p w:rsidR="00B80531" w:rsidRPr="004E2BD7" w:rsidRDefault="00B80531" w:rsidP="004E2BD7">
      <w:pPr>
        <w:pStyle w:val="GELParrafo"/>
        <w:numPr>
          <w:ilvl w:val="0"/>
          <w:numId w:val="36"/>
        </w:numPr>
        <w:rPr>
          <w:lang w:val="es-CO"/>
        </w:rPr>
      </w:pPr>
      <w:r w:rsidRPr="004E2BD7">
        <w:rPr>
          <w:b/>
          <w:lang w:val="es-CO"/>
        </w:rPr>
        <w:t xml:space="preserve">Elefantes Blancos </w:t>
      </w:r>
      <w:r w:rsidR="002D5924">
        <w:rPr>
          <w:b/>
          <w:lang w:val="es-CO"/>
        </w:rPr>
        <w:t>Administrador</w:t>
      </w:r>
      <w:r w:rsidRPr="004E2BD7">
        <w:rPr>
          <w:b/>
          <w:lang w:val="es-CO"/>
        </w:rPr>
        <w:t xml:space="preserve"> Fase </w:t>
      </w:r>
      <w:r w:rsidR="00986456">
        <w:rPr>
          <w:b/>
          <w:lang w:val="es-CO"/>
        </w:rPr>
        <w:t xml:space="preserve">o </w:t>
      </w:r>
      <w:r w:rsidRPr="004E2BD7">
        <w:rPr>
          <w:b/>
          <w:lang w:val="es-CO"/>
        </w:rPr>
        <w:t>Sprint 3:</w:t>
      </w:r>
      <w:r w:rsidRPr="004A0980">
        <w:rPr>
          <w:lang w:val="es-CO"/>
        </w:rPr>
        <w:t xml:space="preserve"> </w:t>
      </w:r>
      <w:r w:rsidR="00924946" w:rsidRPr="002F26A1">
        <w:rPr>
          <w:lang w:val="es-CO"/>
        </w:rPr>
        <w:t>ANS2 =</w:t>
      </w:r>
      <w:r w:rsidR="00924946" w:rsidRPr="004A0980">
        <w:rPr>
          <w:lang w:val="es-CO"/>
        </w:rPr>
        <w:t xml:space="preserve"> 97</w:t>
      </w:r>
      <w:r w:rsidRPr="004A0980">
        <w:rPr>
          <w:lang w:val="es-CO"/>
        </w:rPr>
        <w:t xml:space="preserve"> % / 100 %</w:t>
      </w:r>
    </w:p>
    <w:p w:rsidR="00FE6BD9" w:rsidRPr="004E2BD7" w:rsidRDefault="00924946" w:rsidP="004E2BD7">
      <w:pPr>
        <w:pStyle w:val="GELParrafo"/>
        <w:tabs>
          <w:tab w:val="left" w:pos="6315"/>
        </w:tabs>
        <w:ind w:left="1069"/>
        <w:rPr>
          <w:b/>
          <w:lang w:val="es-CO"/>
        </w:rPr>
      </w:pPr>
      <w:r w:rsidRPr="004A0980">
        <w:rPr>
          <w:lang w:val="es-CO"/>
        </w:rPr>
        <w:t xml:space="preserve">ANS2 = </w:t>
      </w:r>
      <w:r w:rsidRPr="002F26A1">
        <w:rPr>
          <w:lang w:val="es-CO"/>
        </w:rPr>
        <w:t>97</w:t>
      </w:r>
      <w:r w:rsidR="00B80531" w:rsidRPr="004A0980">
        <w:rPr>
          <w:lang w:val="es-CO"/>
        </w:rPr>
        <w:t xml:space="preserve"> % cumple para la medición final.</w:t>
      </w:r>
    </w:p>
    <w:p w:rsidR="00B80531" w:rsidRPr="004E2BD7" w:rsidRDefault="00B80531" w:rsidP="004E2BD7">
      <w:pPr>
        <w:pStyle w:val="GELParrafo"/>
        <w:numPr>
          <w:ilvl w:val="0"/>
          <w:numId w:val="36"/>
        </w:numPr>
        <w:rPr>
          <w:lang w:val="es-CO"/>
        </w:rPr>
      </w:pPr>
      <w:r w:rsidRPr="004E2BD7">
        <w:rPr>
          <w:b/>
          <w:lang w:val="es-CO"/>
        </w:rPr>
        <w:t xml:space="preserve">Elefantes Blancos </w:t>
      </w:r>
      <w:r w:rsidR="002D5924">
        <w:rPr>
          <w:b/>
          <w:lang w:val="es-CO"/>
        </w:rPr>
        <w:t>Administrador</w:t>
      </w:r>
      <w:r w:rsidRPr="004E2BD7">
        <w:rPr>
          <w:lang w:val="es-CO"/>
        </w:rPr>
        <w:t xml:space="preserve"> </w:t>
      </w:r>
      <w:r w:rsidR="00FE6BD9" w:rsidRPr="004E2BD7">
        <w:rPr>
          <w:b/>
          <w:lang w:val="es-CO"/>
        </w:rPr>
        <w:t>Revisión Final de Calidad</w:t>
      </w:r>
      <w:r w:rsidRPr="004E2BD7">
        <w:rPr>
          <w:b/>
          <w:lang w:val="es-CO"/>
        </w:rPr>
        <w:t>:</w:t>
      </w:r>
      <w:r w:rsidRPr="004A0980">
        <w:rPr>
          <w:lang w:val="es-CO"/>
        </w:rPr>
        <w:t xml:space="preserve"> </w:t>
      </w:r>
      <w:r w:rsidRPr="002F26A1">
        <w:rPr>
          <w:lang w:val="es-CO"/>
        </w:rPr>
        <w:t>ANS2 = 100</w:t>
      </w:r>
      <w:r w:rsidRPr="004A0980">
        <w:rPr>
          <w:lang w:val="es-CO"/>
        </w:rPr>
        <w:t xml:space="preserve"> % / 100 %</w:t>
      </w:r>
    </w:p>
    <w:p w:rsidR="00B80531" w:rsidRPr="004E2BD7" w:rsidRDefault="00B80531" w:rsidP="004E2BD7">
      <w:pPr>
        <w:pStyle w:val="GELParrafo"/>
        <w:tabs>
          <w:tab w:val="left" w:pos="6315"/>
        </w:tabs>
        <w:ind w:left="1069"/>
        <w:rPr>
          <w:b/>
          <w:lang w:val="es-CO"/>
        </w:rPr>
      </w:pPr>
      <w:r w:rsidRPr="004A0980">
        <w:rPr>
          <w:lang w:val="es-CO"/>
        </w:rPr>
        <w:t>ANS2 = 100 % cumple</w:t>
      </w:r>
      <w:r w:rsidRPr="002F26A1">
        <w:rPr>
          <w:lang w:val="es-CO"/>
        </w:rPr>
        <w:t xml:space="preserve"> para la m</w:t>
      </w:r>
      <w:r w:rsidRPr="004E2BD7">
        <w:rPr>
          <w:lang w:val="es-CO"/>
        </w:rPr>
        <w:t>edición final.</w:t>
      </w:r>
    </w:p>
    <w:p w:rsidR="00B80531" w:rsidRPr="004E2BD7" w:rsidRDefault="00B80531" w:rsidP="004E2BD7">
      <w:pPr>
        <w:pStyle w:val="GELParrafo"/>
        <w:numPr>
          <w:ilvl w:val="0"/>
          <w:numId w:val="36"/>
        </w:numPr>
        <w:rPr>
          <w:lang w:val="es-CO"/>
        </w:rPr>
      </w:pPr>
      <w:r w:rsidRPr="004E2BD7">
        <w:rPr>
          <w:b/>
          <w:lang w:val="es-CO"/>
        </w:rPr>
        <w:t xml:space="preserve">Elefantes Blancos </w:t>
      </w:r>
      <w:r w:rsidR="002D5924">
        <w:rPr>
          <w:b/>
          <w:lang w:val="es-CO"/>
        </w:rPr>
        <w:t>Administrador</w:t>
      </w:r>
      <w:r w:rsidRPr="004E2BD7">
        <w:rPr>
          <w:b/>
          <w:lang w:val="es-CO"/>
        </w:rPr>
        <w:t xml:space="preserve"> </w:t>
      </w:r>
      <w:r w:rsidR="00FE6BD9" w:rsidRPr="004E2BD7">
        <w:rPr>
          <w:b/>
          <w:lang w:val="es-CO"/>
        </w:rPr>
        <w:t>Preproducción</w:t>
      </w:r>
      <w:r w:rsidRPr="004E2BD7">
        <w:rPr>
          <w:b/>
          <w:lang w:val="es-CO"/>
        </w:rPr>
        <w:t>:</w:t>
      </w:r>
      <w:r w:rsidRPr="004A0980">
        <w:rPr>
          <w:lang w:val="es-CO"/>
        </w:rPr>
        <w:t xml:space="preserve"> </w:t>
      </w:r>
      <w:r w:rsidRPr="002F26A1">
        <w:rPr>
          <w:lang w:val="es-CO"/>
        </w:rPr>
        <w:t>ANS2 = 100</w:t>
      </w:r>
      <w:r w:rsidRPr="004A0980">
        <w:rPr>
          <w:lang w:val="es-CO"/>
        </w:rPr>
        <w:t xml:space="preserve"> % / 100 %</w:t>
      </w:r>
    </w:p>
    <w:p w:rsidR="00FE6BD9" w:rsidRPr="004E2BD7" w:rsidRDefault="00B80531" w:rsidP="004E2BD7">
      <w:pPr>
        <w:pStyle w:val="GELParrafo"/>
        <w:tabs>
          <w:tab w:val="left" w:pos="6315"/>
        </w:tabs>
        <w:ind w:left="1069"/>
        <w:rPr>
          <w:lang w:val="es-CO"/>
        </w:rPr>
      </w:pPr>
      <w:r w:rsidRPr="004A0980">
        <w:rPr>
          <w:lang w:val="es-CO"/>
        </w:rPr>
        <w:t>ANS2 = 100 % cumple</w:t>
      </w:r>
      <w:r w:rsidRPr="002F26A1">
        <w:rPr>
          <w:lang w:val="es-CO"/>
        </w:rPr>
        <w:t xml:space="preserve"> para la m</w:t>
      </w:r>
      <w:r w:rsidRPr="004E2BD7">
        <w:rPr>
          <w:lang w:val="es-CO"/>
        </w:rPr>
        <w:t>edición final.</w:t>
      </w:r>
    </w:p>
    <w:p w:rsidR="00B80531" w:rsidRPr="004E2BD7" w:rsidRDefault="00B80531" w:rsidP="004E2BD7">
      <w:pPr>
        <w:pStyle w:val="GELParrafo"/>
        <w:numPr>
          <w:ilvl w:val="0"/>
          <w:numId w:val="36"/>
        </w:numPr>
        <w:rPr>
          <w:lang w:val="es-CO"/>
        </w:rPr>
      </w:pPr>
      <w:r w:rsidRPr="004E2BD7">
        <w:rPr>
          <w:b/>
          <w:lang w:val="es-CO"/>
        </w:rPr>
        <w:t xml:space="preserve">Elefantes Blancos </w:t>
      </w:r>
      <w:r w:rsidR="002D5924">
        <w:rPr>
          <w:b/>
          <w:lang w:val="es-CO"/>
        </w:rPr>
        <w:t>Administrador</w:t>
      </w:r>
      <w:r w:rsidRPr="004E2BD7">
        <w:rPr>
          <w:b/>
          <w:lang w:val="es-CO"/>
        </w:rPr>
        <w:t xml:space="preserve"> </w:t>
      </w:r>
      <w:r w:rsidR="00FE6BD9" w:rsidRPr="004E2BD7">
        <w:rPr>
          <w:b/>
          <w:lang w:val="es-CO"/>
        </w:rPr>
        <w:t>Paso a Producción</w:t>
      </w:r>
      <w:r w:rsidRPr="004E2BD7">
        <w:rPr>
          <w:b/>
          <w:lang w:val="es-CO"/>
        </w:rPr>
        <w:t>:</w:t>
      </w:r>
      <w:r w:rsidRPr="004A0980">
        <w:rPr>
          <w:lang w:val="es-CO"/>
        </w:rPr>
        <w:t xml:space="preserve"> </w:t>
      </w:r>
      <w:r w:rsidRPr="002F26A1">
        <w:rPr>
          <w:lang w:val="es-CO"/>
        </w:rPr>
        <w:t>ANS2 = 100</w:t>
      </w:r>
      <w:r w:rsidRPr="004A0980">
        <w:rPr>
          <w:lang w:val="es-CO"/>
        </w:rPr>
        <w:t xml:space="preserve"> % / 100 %</w:t>
      </w:r>
    </w:p>
    <w:p w:rsidR="00FE6BD9" w:rsidRPr="004E2BD7" w:rsidRDefault="00B80531" w:rsidP="004E2BD7">
      <w:pPr>
        <w:pStyle w:val="GELParrafo"/>
        <w:tabs>
          <w:tab w:val="left" w:pos="6315"/>
        </w:tabs>
        <w:ind w:left="1069"/>
        <w:rPr>
          <w:b/>
          <w:lang w:val="es-CO"/>
        </w:rPr>
      </w:pPr>
      <w:r w:rsidRPr="004A0980">
        <w:rPr>
          <w:lang w:val="es-CO"/>
        </w:rPr>
        <w:t>ANS2 = 100 % cumple</w:t>
      </w:r>
      <w:r w:rsidRPr="002F26A1">
        <w:rPr>
          <w:lang w:val="es-CO"/>
        </w:rPr>
        <w:t xml:space="preserve"> para la</w:t>
      </w:r>
      <w:r w:rsidRPr="004A0980">
        <w:rPr>
          <w:lang w:val="es-CO"/>
        </w:rPr>
        <w:t xml:space="preserve"> medición final.</w:t>
      </w:r>
    </w:p>
    <w:p w:rsidR="00262B01" w:rsidRPr="004A0980" w:rsidRDefault="00262B01" w:rsidP="004E2BD7">
      <w:pPr>
        <w:pStyle w:val="GELParrafo"/>
        <w:numPr>
          <w:ilvl w:val="0"/>
          <w:numId w:val="36"/>
        </w:numPr>
        <w:rPr>
          <w:b/>
          <w:lang w:val="es-CO"/>
        </w:rPr>
      </w:pPr>
      <w:r w:rsidRPr="004A0980">
        <w:rPr>
          <w:b/>
          <w:lang w:val="es-CO"/>
        </w:rPr>
        <w:t xml:space="preserve">Fase de </w:t>
      </w:r>
      <w:r w:rsidRPr="002F26A1">
        <w:rPr>
          <w:b/>
          <w:lang w:val="es-CO"/>
        </w:rPr>
        <w:t>estabiliza</w:t>
      </w:r>
      <w:r w:rsidRPr="004A0980">
        <w:rPr>
          <w:b/>
          <w:lang w:val="es-CO"/>
        </w:rPr>
        <w:t xml:space="preserve">ción y aceptación EBA: </w:t>
      </w:r>
      <w:r w:rsidRPr="004A0980">
        <w:rPr>
          <w:lang w:val="es-CO"/>
        </w:rPr>
        <w:t>ANS2 = 100 % / 100 %</w:t>
      </w:r>
    </w:p>
    <w:p w:rsidR="00FE6BD9" w:rsidRPr="004E2BD7" w:rsidRDefault="00262B01" w:rsidP="004E2BD7">
      <w:pPr>
        <w:pStyle w:val="GELParrafo"/>
        <w:ind w:left="1069"/>
        <w:rPr>
          <w:lang w:val="es-CO"/>
        </w:rPr>
      </w:pPr>
      <w:r w:rsidRPr="004A0980">
        <w:rPr>
          <w:lang w:val="es-CO"/>
        </w:rPr>
        <w:t>ANS2 = 100 % cumple para la medición final.</w:t>
      </w:r>
    </w:p>
    <w:p w:rsidR="00924946" w:rsidRPr="004E2BD7" w:rsidRDefault="002D5924" w:rsidP="004E2BD7">
      <w:pPr>
        <w:pStyle w:val="GELParrafo"/>
        <w:numPr>
          <w:ilvl w:val="0"/>
          <w:numId w:val="38"/>
        </w:numPr>
        <w:rPr>
          <w:b/>
          <w:lang w:val="es-CO"/>
        </w:rPr>
      </w:pPr>
      <w:r w:rsidRPr="004E2BD7">
        <w:rPr>
          <w:b/>
          <w:lang w:val="es-CO"/>
        </w:rPr>
        <w:t>ANS 2 Aplicación PEC Solución Móvil</w:t>
      </w:r>
    </w:p>
    <w:p w:rsidR="00B80531" w:rsidRPr="004E2BD7" w:rsidRDefault="00924946" w:rsidP="004E2BD7">
      <w:pPr>
        <w:pStyle w:val="GELParrafo"/>
        <w:numPr>
          <w:ilvl w:val="0"/>
          <w:numId w:val="39"/>
        </w:numPr>
        <w:rPr>
          <w:lang w:val="es-CO"/>
        </w:rPr>
      </w:pPr>
      <w:r w:rsidRPr="004E2BD7">
        <w:rPr>
          <w:b/>
          <w:lang w:val="es-CO"/>
        </w:rPr>
        <w:t>PEC</w:t>
      </w:r>
      <w:r w:rsidR="00B80531" w:rsidRPr="004E2BD7">
        <w:rPr>
          <w:b/>
          <w:lang w:val="es-CO"/>
        </w:rPr>
        <w:t xml:space="preserve"> </w:t>
      </w:r>
      <w:r w:rsidRPr="004E2BD7">
        <w:rPr>
          <w:b/>
          <w:lang w:val="es-CO"/>
        </w:rPr>
        <w:t>Solución</w:t>
      </w:r>
      <w:r w:rsidR="00986456">
        <w:rPr>
          <w:b/>
          <w:lang w:val="es-CO"/>
        </w:rPr>
        <w:t xml:space="preserve"> Móvil Fase o</w:t>
      </w:r>
      <w:r w:rsidR="00B80531" w:rsidRPr="004E2BD7">
        <w:rPr>
          <w:b/>
          <w:lang w:val="es-CO"/>
        </w:rPr>
        <w:t xml:space="preserve"> Sprint 0:</w:t>
      </w:r>
      <w:r w:rsidR="00B80531" w:rsidRPr="004A0980">
        <w:rPr>
          <w:lang w:val="es-CO"/>
        </w:rPr>
        <w:t xml:space="preserve"> </w:t>
      </w:r>
      <w:r w:rsidR="00B80531" w:rsidRPr="002F26A1">
        <w:rPr>
          <w:lang w:val="es-CO"/>
        </w:rPr>
        <w:t>ANS2 = 100</w:t>
      </w:r>
      <w:r w:rsidR="00B80531" w:rsidRPr="004A0980">
        <w:rPr>
          <w:lang w:val="es-CO"/>
        </w:rPr>
        <w:t xml:space="preserve"> % / 100 %</w:t>
      </w:r>
    </w:p>
    <w:p w:rsidR="00B80531" w:rsidRPr="004E2BD7" w:rsidRDefault="00B80531" w:rsidP="004E2BD7">
      <w:pPr>
        <w:pStyle w:val="GELParrafo"/>
        <w:tabs>
          <w:tab w:val="left" w:pos="6315"/>
        </w:tabs>
        <w:ind w:left="1069"/>
        <w:rPr>
          <w:lang w:val="es-CO"/>
        </w:rPr>
      </w:pPr>
      <w:r w:rsidRPr="004A0980">
        <w:rPr>
          <w:lang w:val="es-CO"/>
        </w:rPr>
        <w:t>ANS2 = 100 % cumple</w:t>
      </w:r>
      <w:r w:rsidRPr="002F26A1">
        <w:rPr>
          <w:lang w:val="es-CO"/>
        </w:rPr>
        <w:t xml:space="preserve"> para la m</w:t>
      </w:r>
      <w:r w:rsidRPr="004E2BD7">
        <w:rPr>
          <w:lang w:val="es-CO"/>
        </w:rPr>
        <w:t>edición final.</w:t>
      </w:r>
    </w:p>
    <w:p w:rsidR="00B80531" w:rsidRPr="004E2BD7" w:rsidRDefault="00B80531" w:rsidP="004E2BD7">
      <w:pPr>
        <w:pStyle w:val="GELParrafo"/>
        <w:numPr>
          <w:ilvl w:val="0"/>
          <w:numId w:val="39"/>
        </w:numPr>
        <w:rPr>
          <w:lang w:val="es-CO"/>
        </w:rPr>
      </w:pPr>
      <w:r w:rsidRPr="004E2BD7">
        <w:rPr>
          <w:b/>
          <w:lang w:val="es-CO"/>
        </w:rPr>
        <w:t>P</w:t>
      </w:r>
      <w:r w:rsidR="00924946" w:rsidRPr="004E2BD7">
        <w:rPr>
          <w:b/>
          <w:lang w:val="es-CO"/>
        </w:rPr>
        <w:t>EC</w:t>
      </w:r>
      <w:r w:rsidRPr="004E2BD7">
        <w:rPr>
          <w:b/>
          <w:lang w:val="es-CO"/>
        </w:rPr>
        <w:t xml:space="preserve"> </w:t>
      </w:r>
      <w:r w:rsidR="00924946" w:rsidRPr="004E2BD7">
        <w:rPr>
          <w:b/>
          <w:lang w:val="es-CO"/>
        </w:rPr>
        <w:t>Solución</w:t>
      </w:r>
      <w:r w:rsidRPr="004E2BD7">
        <w:rPr>
          <w:b/>
          <w:lang w:val="es-CO"/>
        </w:rPr>
        <w:t xml:space="preserve"> Móvil Fase</w:t>
      </w:r>
      <w:r w:rsidR="00986456">
        <w:rPr>
          <w:b/>
          <w:lang w:val="es-CO"/>
        </w:rPr>
        <w:t xml:space="preserve"> o</w:t>
      </w:r>
      <w:r w:rsidRPr="004E2BD7">
        <w:rPr>
          <w:b/>
          <w:lang w:val="es-CO"/>
        </w:rPr>
        <w:t xml:space="preserve"> Sprint 1:</w:t>
      </w:r>
      <w:r w:rsidRPr="004A0980">
        <w:rPr>
          <w:lang w:val="es-CO"/>
        </w:rPr>
        <w:t xml:space="preserve"> </w:t>
      </w:r>
      <w:r w:rsidRPr="002F26A1">
        <w:rPr>
          <w:lang w:val="es-CO"/>
        </w:rPr>
        <w:t>ANS2 = 100</w:t>
      </w:r>
      <w:r w:rsidRPr="004A0980">
        <w:rPr>
          <w:lang w:val="es-CO"/>
        </w:rPr>
        <w:t xml:space="preserve"> % / 100 %</w:t>
      </w:r>
    </w:p>
    <w:p w:rsidR="00B80531" w:rsidRPr="004E2BD7" w:rsidRDefault="00B80531" w:rsidP="004E2BD7">
      <w:pPr>
        <w:pStyle w:val="GELParrafo"/>
        <w:tabs>
          <w:tab w:val="left" w:pos="6315"/>
        </w:tabs>
        <w:ind w:left="1069"/>
        <w:rPr>
          <w:lang w:val="es-CO"/>
        </w:rPr>
      </w:pPr>
      <w:r w:rsidRPr="004A0980">
        <w:rPr>
          <w:lang w:val="es-CO"/>
        </w:rPr>
        <w:t>ANS2 = 100 % cumple</w:t>
      </w:r>
      <w:r w:rsidRPr="002F26A1">
        <w:rPr>
          <w:lang w:val="es-CO"/>
        </w:rPr>
        <w:t xml:space="preserve"> para la m</w:t>
      </w:r>
      <w:r w:rsidRPr="004E2BD7">
        <w:rPr>
          <w:lang w:val="es-CO"/>
        </w:rPr>
        <w:t>edición final.</w:t>
      </w:r>
    </w:p>
    <w:p w:rsidR="002919AF" w:rsidRPr="004E2BD7" w:rsidRDefault="00337BDA" w:rsidP="00B80531">
      <w:pPr>
        <w:shd w:val="clear" w:color="auto" w:fill="FFFFFF"/>
        <w:tabs>
          <w:tab w:val="left" w:pos="960"/>
        </w:tabs>
        <w:rPr>
          <w:rFonts w:ascii="Arial" w:eastAsia="Times New Roman" w:hAnsi="Arial" w:cs="Arial"/>
          <w:color w:val="000000"/>
          <w:sz w:val="24"/>
          <w:szCs w:val="24"/>
          <w:lang w:val="es-CO" w:eastAsia="es-CO"/>
        </w:rPr>
      </w:pPr>
      <w:r w:rsidRPr="004E2BD7">
        <w:rPr>
          <w:rFonts w:ascii="Arial" w:eastAsia="Times New Roman" w:hAnsi="Arial" w:cs="Arial"/>
          <w:color w:val="000000"/>
          <w:sz w:val="24"/>
          <w:szCs w:val="24"/>
          <w:lang w:val="es-CO" w:eastAsia="es-CO"/>
        </w:rPr>
        <w:tab/>
      </w:r>
    </w:p>
    <w:p w:rsidR="004C4567" w:rsidRPr="004A0980" w:rsidRDefault="00B757BA" w:rsidP="004C4567">
      <w:pPr>
        <w:pStyle w:val="GELParrafo"/>
        <w:rPr>
          <w:lang w:val="es-CO" w:eastAsia="es-CO"/>
        </w:rPr>
      </w:pPr>
      <w:r w:rsidRPr="004E2BD7">
        <w:rPr>
          <w:lang w:val="es-CO" w:eastAsia="es-CO"/>
        </w:rPr>
        <w:t xml:space="preserve">El avance planeado del proyecto a </w:t>
      </w:r>
      <w:r w:rsidR="00765E87" w:rsidRPr="004E2BD7">
        <w:rPr>
          <w:lang w:val="es-CO" w:eastAsia="es-CO"/>
        </w:rPr>
        <w:t>marzo</w:t>
      </w:r>
      <w:r w:rsidRPr="004E2BD7">
        <w:rPr>
          <w:lang w:val="es-CO" w:eastAsia="es-CO"/>
        </w:rPr>
        <w:t xml:space="preserve"> </w:t>
      </w:r>
      <w:r w:rsidR="004C4567" w:rsidRPr="004E2BD7">
        <w:rPr>
          <w:lang w:val="es-CO" w:eastAsia="es-CO"/>
        </w:rPr>
        <w:t>de 201</w:t>
      </w:r>
      <w:r w:rsidR="00B03E35" w:rsidRPr="004E2BD7">
        <w:rPr>
          <w:lang w:val="es-CO" w:eastAsia="es-CO"/>
        </w:rPr>
        <w:t>4</w:t>
      </w:r>
      <w:r w:rsidR="004C4567" w:rsidRPr="004E2BD7">
        <w:rPr>
          <w:lang w:val="es-CO" w:eastAsia="es-CO"/>
        </w:rPr>
        <w:t xml:space="preserve"> es del </w:t>
      </w:r>
      <w:r w:rsidR="00DE750E" w:rsidRPr="004E2BD7">
        <w:rPr>
          <w:lang w:val="es-CO" w:eastAsia="es-CO"/>
        </w:rPr>
        <w:t>98</w:t>
      </w:r>
      <w:r w:rsidR="004C4567" w:rsidRPr="004E2BD7">
        <w:rPr>
          <w:lang w:val="es-CO" w:eastAsia="es-CO"/>
        </w:rPr>
        <w:t xml:space="preserve">%. El avance ejecutado corresponde al </w:t>
      </w:r>
      <w:r w:rsidR="00DE750E" w:rsidRPr="004E2BD7">
        <w:rPr>
          <w:lang w:val="es-CO" w:eastAsia="es-CO"/>
        </w:rPr>
        <w:t>9</w:t>
      </w:r>
      <w:r w:rsidR="007B47E6" w:rsidRPr="004E2BD7">
        <w:rPr>
          <w:lang w:val="es-CO" w:eastAsia="es-CO"/>
        </w:rPr>
        <w:t>8</w:t>
      </w:r>
      <w:r w:rsidR="004C4567" w:rsidRPr="004E2BD7">
        <w:rPr>
          <w:lang w:val="es-CO" w:eastAsia="es-CO"/>
        </w:rPr>
        <w:t>%.</w:t>
      </w:r>
    </w:p>
    <w:p w:rsidR="00652546" w:rsidRPr="004E2BD7" w:rsidRDefault="00652546" w:rsidP="00652546">
      <w:pPr>
        <w:pStyle w:val="GELTtulo2"/>
        <w:ind w:left="357" w:hanging="357"/>
        <w:rPr>
          <w:lang w:val="es-CO"/>
        </w:rPr>
      </w:pPr>
      <w:bookmarkStart w:id="65" w:name="_Toc386093551"/>
      <w:r w:rsidRPr="004E2BD7">
        <w:rPr>
          <w:lang w:val="es-CO"/>
        </w:rPr>
        <w:t>ANS 3 - REVISIÓN DE ENTREGABLES</w:t>
      </w:r>
      <w:bookmarkEnd w:id="65"/>
    </w:p>
    <w:p w:rsidR="00882F61" w:rsidRPr="004E2BD7" w:rsidRDefault="00882F61" w:rsidP="005946CD">
      <w:pPr>
        <w:pStyle w:val="GELParrafo"/>
        <w:rPr>
          <w:lang w:val="es-CO"/>
        </w:rPr>
      </w:pPr>
      <w:r w:rsidRPr="004E2BD7">
        <w:rPr>
          <w:lang w:val="es-CO"/>
        </w:rPr>
        <w:t xml:space="preserve">A continuación, se presenta el estado del ANS </w:t>
      </w:r>
      <w:r w:rsidRPr="004E2BD7">
        <w:rPr>
          <w:bCs/>
          <w:caps/>
          <w:lang w:val="es-CO"/>
        </w:rPr>
        <w:t>3</w:t>
      </w:r>
      <w:r w:rsidRPr="004E2BD7">
        <w:rPr>
          <w:lang w:val="es-CO"/>
        </w:rPr>
        <w:t>.</w:t>
      </w:r>
    </w:p>
    <w:p w:rsidR="004D5B8D" w:rsidRPr="004E2BD7" w:rsidRDefault="004D5B8D" w:rsidP="00882F61">
      <w:pPr>
        <w:rPr>
          <w:rFonts w:ascii="Arial" w:hAnsi="Arial"/>
          <w:sz w:val="24"/>
          <w:lang w:val="es-CO"/>
        </w:rPr>
      </w:pPr>
    </w:p>
    <w:tbl>
      <w:tblPr>
        <w:tblStyle w:val="Tablaconcuadrcula"/>
        <w:tblpPr w:leftFromText="141" w:rightFromText="141" w:vertAnchor="text" w:horzAnchor="margin" w:tblpY="133"/>
        <w:tblW w:w="0" w:type="auto"/>
        <w:tblLook w:val="04A0" w:firstRow="1" w:lastRow="0" w:firstColumn="1" w:lastColumn="0" w:noHBand="0" w:noVBand="1"/>
      </w:tblPr>
      <w:tblGrid>
        <w:gridCol w:w="9056"/>
      </w:tblGrid>
      <w:tr w:rsidR="004D5B8D" w:rsidRPr="004A0980" w:rsidTr="004D5B8D">
        <w:trPr>
          <w:trHeight w:val="1658"/>
        </w:trPr>
        <w:tc>
          <w:tcPr>
            <w:tcW w:w="9056" w:type="dxa"/>
          </w:tcPr>
          <w:p w:rsidR="004D5B8D" w:rsidRPr="004E2BD7" w:rsidRDefault="004D5B8D" w:rsidP="004D5B8D">
            <w:pPr>
              <w:rPr>
                <w:rFonts w:ascii="Arial" w:hAnsi="Arial"/>
                <w:sz w:val="24"/>
                <w:lang w:val="es-CO"/>
              </w:rPr>
            </w:pPr>
          </w:p>
          <w:p w:rsidR="004D5B8D" w:rsidRPr="004E2BD7" w:rsidRDefault="004D5B8D" w:rsidP="004D5B8D">
            <w:pPr>
              <w:rPr>
                <w:rFonts w:ascii="Arial" w:hAnsi="Arial"/>
                <w:sz w:val="24"/>
                <w:lang w:val="es-CO"/>
              </w:rPr>
            </w:pPr>
            <w:r w:rsidRPr="004A0980">
              <w:rPr>
                <w:noProof/>
                <w:lang w:val="es-CO" w:eastAsia="es-CO"/>
              </w:rPr>
              <w:drawing>
                <wp:inline distT="0" distB="0" distL="0" distR="0" wp14:anchorId="57785CE3" wp14:editId="3F905505">
                  <wp:extent cx="5612130" cy="2541270"/>
                  <wp:effectExtent l="0" t="0" r="762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54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F26A1">
              <w:rPr>
                <w:noProof/>
                <w:lang w:val="es-CO" w:eastAsia="es-CO"/>
              </w:rPr>
              <w:drawing>
                <wp:inline distT="0" distB="0" distL="0" distR="0" wp14:anchorId="1F1A7184" wp14:editId="5481A07B">
                  <wp:extent cx="5612130" cy="1024890"/>
                  <wp:effectExtent l="0" t="0" r="7620" b="381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24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27EF4">
              <w:rPr>
                <w:noProof/>
                <w:lang w:val="es-CO" w:eastAsia="es-CO"/>
              </w:rPr>
              <w:drawing>
                <wp:inline distT="0" distB="0" distL="0" distR="0" wp14:anchorId="0BF66C1F" wp14:editId="079EA826">
                  <wp:extent cx="5610225" cy="262890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629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E2BD7">
              <w:rPr>
                <w:noProof/>
                <w:lang w:val="es-CO" w:eastAsia="es-CO"/>
              </w:rPr>
              <w:t xml:space="preserve"> </w:t>
            </w:r>
            <w:r w:rsidRPr="004A0980">
              <w:rPr>
                <w:noProof/>
                <w:lang w:val="es-CO" w:eastAsia="es-CO"/>
              </w:rPr>
              <w:drawing>
                <wp:inline distT="0" distB="0" distL="0" distR="0" wp14:anchorId="6CA566D6" wp14:editId="2066FFF4">
                  <wp:extent cx="5612130" cy="767715"/>
                  <wp:effectExtent l="0" t="0" r="762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767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2F61" w:rsidRPr="004E2BD7" w:rsidRDefault="00882F61" w:rsidP="00882F61">
      <w:pPr>
        <w:rPr>
          <w:rFonts w:ascii="Arial" w:hAnsi="Arial"/>
          <w:sz w:val="24"/>
          <w:lang w:val="es-CO"/>
        </w:rPr>
      </w:pPr>
    </w:p>
    <w:p w:rsidR="00882F61" w:rsidRPr="004E2BD7" w:rsidRDefault="00882F61" w:rsidP="00882F61">
      <w:pPr>
        <w:pStyle w:val="Epgrafe"/>
        <w:jc w:val="center"/>
        <w:rPr>
          <w:rFonts w:cs="Arial"/>
          <w:i/>
          <w:color w:val="000000" w:themeColor="text1"/>
          <w:sz w:val="20"/>
          <w:szCs w:val="20"/>
          <w:lang w:val="es-CO"/>
        </w:rPr>
      </w:pPr>
      <w:bookmarkStart w:id="66" w:name="_Toc386093436"/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 xml:space="preserve">Figura 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begin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instrText xml:space="preserve"> SEQ Figura \* ARABIC </w:instrTex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separate"/>
      </w:r>
      <w:r w:rsidR="00B24B8F">
        <w:rPr>
          <w:rFonts w:ascii="Arial" w:hAnsi="Arial" w:cs="Arial"/>
          <w:i/>
          <w:noProof/>
          <w:color w:val="000000" w:themeColor="text1"/>
          <w:sz w:val="20"/>
          <w:szCs w:val="20"/>
          <w:lang w:val="es-CO"/>
        </w:rPr>
        <w:t>11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end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>. ANS3 – Revisión entregables</w:t>
      </w:r>
      <w:r w:rsidR="00FF183B"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 xml:space="preserve"> </w:t>
      </w:r>
      <w:r w:rsidR="008B5EE4"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>EBM</w:t>
      </w:r>
      <w:bookmarkEnd w:id="66"/>
    </w:p>
    <w:p w:rsidR="00882F61" w:rsidRPr="004E2BD7" w:rsidRDefault="00882F61" w:rsidP="00882F61">
      <w:pPr>
        <w:rPr>
          <w:rFonts w:ascii="Arial" w:hAnsi="Arial"/>
          <w:sz w:val="24"/>
          <w:lang w:val="es-CO"/>
        </w:rPr>
      </w:pPr>
    </w:p>
    <w:p w:rsidR="004C4567" w:rsidRPr="004E2BD7" w:rsidRDefault="004C4567" w:rsidP="004C4567">
      <w:pPr>
        <w:pStyle w:val="GELParrafo"/>
        <w:rPr>
          <w:lang w:val="es-CO"/>
        </w:rPr>
      </w:pPr>
      <w:r w:rsidRPr="004E2BD7">
        <w:rPr>
          <w:lang w:val="es-CO"/>
        </w:rPr>
        <w:t xml:space="preserve">El ANS 3 – Revisión de entregables – </w:t>
      </w:r>
      <w:r w:rsidR="004A5627" w:rsidRPr="004E2BD7">
        <w:rPr>
          <w:lang w:val="es-CO"/>
        </w:rPr>
        <w:t>para la aplicación Elefantes Blancos Móvil s</w:t>
      </w:r>
      <w:r w:rsidRPr="004E2BD7">
        <w:rPr>
          <w:lang w:val="es-CO"/>
        </w:rPr>
        <w:t xml:space="preserve">e encuentra para  </w:t>
      </w:r>
      <w:r w:rsidR="00765E87" w:rsidRPr="004E2BD7">
        <w:rPr>
          <w:lang w:val="es-CO"/>
        </w:rPr>
        <w:t>marzo</w:t>
      </w:r>
      <w:r w:rsidRPr="004E2BD7">
        <w:rPr>
          <w:lang w:val="es-CO"/>
        </w:rPr>
        <w:t xml:space="preserve"> de 201</w:t>
      </w:r>
      <w:r w:rsidR="006A21D0" w:rsidRPr="004E2BD7">
        <w:rPr>
          <w:lang w:val="es-CO"/>
        </w:rPr>
        <w:t>4</w:t>
      </w:r>
      <w:r w:rsidRPr="004E2BD7">
        <w:rPr>
          <w:lang w:val="es-CO"/>
        </w:rPr>
        <w:t xml:space="preserve"> en 0 debido a que ningún entregable ha tenido más de tres revisiones.</w:t>
      </w:r>
    </w:p>
    <w:p w:rsidR="004C4567" w:rsidRPr="004E2BD7" w:rsidRDefault="004C4567" w:rsidP="004C4567">
      <w:pPr>
        <w:pStyle w:val="GELParrafo"/>
        <w:rPr>
          <w:lang w:val="es-CO"/>
        </w:rPr>
      </w:pPr>
      <w:r w:rsidRPr="004E2BD7">
        <w:rPr>
          <w:lang w:val="es-CO"/>
        </w:rPr>
        <w:t>Este ANS cumple el nivel de aceptación establecido</w:t>
      </w:r>
    </w:p>
    <w:p w:rsidR="008B5EE4" w:rsidRPr="004E2BD7" w:rsidRDefault="008B5EE4" w:rsidP="004C4567">
      <w:pPr>
        <w:pStyle w:val="GELParrafo"/>
        <w:rPr>
          <w:lang w:val="es-CO"/>
        </w:rPr>
      </w:pPr>
    </w:p>
    <w:p w:rsidR="00C0239C" w:rsidRPr="004E2BD7" w:rsidRDefault="00C0239C" w:rsidP="00C023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40"/>
        </w:tabs>
        <w:rPr>
          <w:lang w:val="es-CO"/>
        </w:rPr>
      </w:pPr>
      <w:r w:rsidRPr="004A0980">
        <w:rPr>
          <w:noProof/>
          <w:lang w:val="es-CO" w:eastAsia="es-CO"/>
        </w:rPr>
        <w:drawing>
          <wp:inline distT="0" distB="0" distL="0" distR="0" wp14:anchorId="2A75EFCF" wp14:editId="097DAC92">
            <wp:extent cx="5612130" cy="180276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6A1">
        <w:rPr>
          <w:noProof/>
          <w:lang w:val="es-CO" w:eastAsia="es-CO"/>
        </w:rPr>
        <w:drawing>
          <wp:inline distT="0" distB="0" distL="0" distR="0" wp14:anchorId="355224BF" wp14:editId="2B5886B5">
            <wp:extent cx="5612130" cy="3556000"/>
            <wp:effectExtent l="0" t="0" r="7620" b="635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FE0" w:rsidRPr="004E2BD7" w:rsidRDefault="005C4FE0" w:rsidP="005C4FE0">
      <w:pPr>
        <w:pStyle w:val="Epgrafe"/>
        <w:jc w:val="center"/>
        <w:rPr>
          <w:rFonts w:cs="Arial"/>
          <w:i/>
          <w:color w:val="000000" w:themeColor="text1"/>
          <w:sz w:val="20"/>
          <w:szCs w:val="20"/>
          <w:lang w:val="es-CO"/>
        </w:rPr>
      </w:pPr>
      <w:bookmarkStart w:id="67" w:name="_Toc386093437"/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 xml:space="preserve">Figura 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begin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instrText xml:space="preserve"> SEQ Figura \* ARABIC </w:instrTex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separate"/>
      </w:r>
      <w:r w:rsidR="00B24B8F">
        <w:rPr>
          <w:rFonts w:ascii="Arial" w:hAnsi="Arial" w:cs="Arial"/>
          <w:i/>
          <w:noProof/>
          <w:color w:val="000000" w:themeColor="text1"/>
          <w:sz w:val="20"/>
          <w:szCs w:val="20"/>
          <w:lang w:val="es-CO"/>
        </w:rPr>
        <w:t>12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end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 xml:space="preserve">. ANS3 – Revisión entregables </w:t>
      </w:r>
      <w:r w:rsidR="004C3311"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>EBA</w:t>
      </w:r>
      <w:bookmarkEnd w:id="67"/>
    </w:p>
    <w:p w:rsidR="008B5EE4" w:rsidRPr="004E2BD7" w:rsidRDefault="008B5EE4" w:rsidP="00882F61">
      <w:pPr>
        <w:rPr>
          <w:rFonts w:ascii="Arial" w:hAnsi="Arial"/>
          <w:color w:val="365F91" w:themeColor="accent1" w:themeShade="BF"/>
          <w:sz w:val="24"/>
          <w:lang w:val="es-CO"/>
        </w:rPr>
      </w:pPr>
    </w:p>
    <w:p w:rsidR="008B5EE4" w:rsidRPr="004E2BD7" w:rsidRDefault="008B5EE4" w:rsidP="008B5EE4">
      <w:pPr>
        <w:pStyle w:val="GELParrafo"/>
        <w:rPr>
          <w:lang w:val="es-CO"/>
        </w:rPr>
      </w:pPr>
      <w:r w:rsidRPr="004E2BD7">
        <w:rPr>
          <w:lang w:val="es-CO"/>
        </w:rPr>
        <w:t xml:space="preserve">El ANS 3 – Revisión de entregables – </w:t>
      </w:r>
      <w:r w:rsidR="004A5627" w:rsidRPr="004E2BD7">
        <w:rPr>
          <w:lang w:val="es-CO"/>
        </w:rPr>
        <w:t xml:space="preserve">para la aplicación Elefantes Blancos </w:t>
      </w:r>
      <w:r w:rsidR="00633254" w:rsidRPr="004E2BD7">
        <w:rPr>
          <w:lang w:val="es-CO"/>
        </w:rPr>
        <w:t>Administrador</w:t>
      </w:r>
      <w:r w:rsidR="004A5627" w:rsidRPr="004E2BD7">
        <w:rPr>
          <w:lang w:val="es-CO"/>
        </w:rPr>
        <w:t xml:space="preserve"> </w:t>
      </w:r>
      <w:r w:rsidRPr="004E2BD7">
        <w:rPr>
          <w:lang w:val="es-CO"/>
        </w:rPr>
        <w:t xml:space="preserve">se encuentra para  </w:t>
      </w:r>
      <w:r w:rsidR="00765E87" w:rsidRPr="004E2BD7">
        <w:rPr>
          <w:lang w:val="es-CO"/>
        </w:rPr>
        <w:t>marzo</w:t>
      </w:r>
      <w:r w:rsidRPr="004E2BD7">
        <w:rPr>
          <w:lang w:val="es-CO"/>
        </w:rPr>
        <w:t xml:space="preserve"> de 2014 en 0 debido a que ningún entregable ha tenido más de tres revisiones.</w:t>
      </w:r>
    </w:p>
    <w:p w:rsidR="008B5EE4" w:rsidRPr="004E2BD7" w:rsidRDefault="008B5EE4" w:rsidP="008B5EE4">
      <w:pPr>
        <w:pStyle w:val="GELParrafo"/>
        <w:rPr>
          <w:lang w:val="es-CO"/>
        </w:rPr>
      </w:pPr>
      <w:r w:rsidRPr="004E2BD7">
        <w:rPr>
          <w:lang w:val="es-CO"/>
        </w:rPr>
        <w:t>Este ANS cumple el nivel de aceptación establecido</w:t>
      </w:r>
    </w:p>
    <w:p w:rsidR="001D2CB7" w:rsidRPr="004E2BD7" w:rsidRDefault="001D2CB7" w:rsidP="008B5EE4">
      <w:pPr>
        <w:pStyle w:val="GELParrafo"/>
        <w:rPr>
          <w:lang w:val="es-CO"/>
        </w:rPr>
      </w:pPr>
    </w:p>
    <w:p w:rsidR="001D2CB7" w:rsidRPr="004E2BD7" w:rsidRDefault="001D2CB7" w:rsidP="008B5EE4">
      <w:pPr>
        <w:pStyle w:val="GELParrafo"/>
        <w:rPr>
          <w:lang w:val="es-CO"/>
        </w:rPr>
      </w:pPr>
      <w:r w:rsidRPr="004A0980">
        <w:rPr>
          <w:noProof/>
          <w:lang w:val="es-CO" w:eastAsia="es-CO"/>
        </w:rPr>
        <w:drawing>
          <wp:inline distT="0" distB="0" distL="0" distR="0" wp14:anchorId="7E34A6FD" wp14:editId="44F744ED">
            <wp:extent cx="5143500" cy="3162300"/>
            <wp:effectExtent l="19050" t="19050" r="19050" b="190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162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47DF2" w:rsidRPr="004E2BD7" w:rsidRDefault="00447DF2" w:rsidP="00447DF2">
      <w:pPr>
        <w:pStyle w:val="Epgrafe"/>
        <w:jc w:val="center"/>
        <w:rPr>
          <w:rFonts w:ascii="Arial" w:hAnsi="Arial" w:cs="Arial"/>
          <w:i/>
          <w:color w:val="000000" w:themeColor="text1"/>
          <w:sz w:val="20"/>
          <w:szCs w:val="20"/>
          <w:lang w:val="es-CO"/>
        </w:rPr>
      </w:pPr>
      <w:bookmarkStart w:id="68" w:name="_Toc384044273"/>
      <w:bookmarkStart w:id="69" w:name="_Toc386093438"/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 xml:space="preserve">Figura 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begin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instrText xml:space="preserve"> SEQ Figura \* ARABIC </w:instrTex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separate"/>
      </w:r>
      <w:r w:rsidR="00B24B8F">
        <w:rPr>
          <w:rFonts w:ascii="Arial" w:hAnsi="Arial" w:cs="Arial"/>
          <w:i/>
          <w:noProof/>
          <w:color w:val="000000" w:themeColor="text1"/>
          <w:sz w:val="20"/>
          <w:szCs w:val="20"/>
          <w:lang w:val="es-CO"/>
        </w:rPr>
        <w:t>13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end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>. ANS3 – Revisión entregables PEC</w:t>
      </w:r>
      <w:bookmarkEnd w:id="68"/>
      <w:bookmarkEnd w:id="69"/>
    </w:p>
    <w:p w:rsidR="00447DF2" w:rsidRPr="004E2BD7" w:rsidRDefault="00447DF2" w:rsidP="008B5EE4">
      <w:pPr>
        <w:pStyle w:val="GELParrafo"/>
        <w:rPr>
          <w:lang w:val="es-CO"/>
        </w:rPr>
      </w:pPr>
    </w:p>
    <w:p w:rsidR="001D2CB7" w:rsidRPr="004E2BD7" w:rsidRDefault="001D2CB7" w:rsidP="001D2CB7">
      <w:pPr>
        <w:pStyle w:val="GELParrafo"/>
        <w:rPr>
          <w:lang w:val="es-CO"/>
        </w:rPr>
      </w:pPr>
      <w:r w:rsidRPr="004E2BD7">
        <w:rPr>
          <w:lang w:val="es-CO"/>
        </w:rPr>
        <w:t>El ANS 3 – Revisión de entregables – para la aplicación PEC se encuentra para  febrero de 2014 en 0 debido a que ningún entregable ha tenido más de tres revisiones.</w:t>
      </w:r>
    </w:p>
    <w:p w:rsidR="001D2CB7" w:rsidRPr="004E2BD7" w:rsidRDefault="001D2CB7" w:rsidP="008B5EE4">
      <w:pPr>
        <w:pStyle w:val="GELParrafo"/>
        <w:rPr>
          <w:lang w:val="es-CO"/>
        </w:rPr>
      </w:pPr>
      <w:r w:rsidRPr="004E2BD7">
        <w:rPr>
          <w:lang w:val="es-CO"/>
        </w:rPr>
        <w:t>Este ANS cumple el nivel de aceptación establecido</w:t>
      </w:r>
    </w:p>
    <w:p w:rsidR="00515F79" w:rsidRPr="004E2BD7" w:rsidRDefault="00515F79" w:rsidP="00515F79">
      <w:pPr>
        <w:pStyle w:val="GELTtulo2"/>
        <w:ind w:left="357" w:hanging="357"/>
        <w:rPr>
          <w:lang w:val="es-CO"/>
        </w:rPr>
      </w:pPr>
      <w:bookmarkStart w:id="70" w:name="_Toc344971112"/>
      <w:bookmarkStart w:id="71" w:name="_Toc345512176"/>
      <w:bookmarkStart w:id="72" w:name="_Toc371584767"/>
      <w:bookmarkStart w:id="73" w:name="_Toc386093552"/>
      <w:r w:rsidRPr="004E2BD7">
        <w:rPr>
          <w:caps w:val="0"/>
          <w:lang w:val="es-CO"/>
        </w:rPr>
        <w:t>ANS 5 – CONFIABILIDAD DE LA SOLUCIÓN</w:t>
      </w:r>
      <w:bookmarkEnd w:id="70"/>
      <w:bookmarkEnd w:id="71"/>
      <w:bookmarkEnd w:id="72"/>
      <w:bookmarkEnd w:id="73"/>
      <w:r w:rsidRPr="004E2BD7">
        <w:rPr>
          <w:caps w:val="0"/>
          <w:lang w:val="es-CO"/>
        </w:rPr>
        <w:t xml:space="preserve"> </w:t>
      </w:r>
    </w:p>
    <w:p w:rsidR="00515F79" w:rsidRPr="004E2BD7" w:rsidRDefault="00515F79" w:rsidP="00515F79">
      <w:pPr>
        <w:pStyle w:val="GELParrafo"/>
        <w:rPr>
          <w:lang w:val="es-CO"/>
        </w:rPr>
      </w:pPr>
      <w:r w:rsidRPr="004E2BD7">
        <w:rPr>
          <w:lang w:val="es-CO"/>
        </w:rPr>
        <w:t>A continuación, se presenta el estado del ANS 5.</w:t>
      </w:r>
    </w:p>
    <w:p w:rsidR="00515F79" w:rsidRPr="004E2BD7" w:rsidRDefault="00C0239C" w:rsidP="0025169A">
      <w:pPr>
        <w:pStyle w:val="GELParrafo"/>
        <w:jc w:val="center"/>
        <w:rPr>
          <w:lang w:val="es-CO"/>
        </w:rPr>
      </w:pPr>
      <w:r w:rsidRPr="004A0980">
        <w:rPr>
          <w:noProof/>
          <w:lang w:val="es-CO" w:eastAsia="es-CO"/>
        </w:rPr>
        <w:drawing>
          <wp:inline distT="0" distB="0" distL="0" distR="0" wp14:anchorId="5D1C0C17" wp14:editId="1808BFF3">
            <wp:extent cx="5612130" cy="1618615"/>
            <wp:effectExtent l="19050" t="19050" r="26670" b="196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8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5F79" w:rsidRPr="004E2BD7" w:rsidRDefault="00515F79" w:rsidP="00F97535">
      <w:pPr>
        <w:pStyle w:val="Epgrafe"/>
        <w:jc w:val="center"/>
        <w:rPr>
          <w:rFonts w:ascii="Arial" w:hAnsi="Arial" w:cs="Arial"/>
          <w:i/>
          <w:color w:val="000000" w:themeColor="text1"/>
          <w:sz w:val="20"/>
          <w:szCs w:val="20"/>
          <w:lang w:val="es-CO"/>
        </w:rPr>
      </w:pPr>
      <w:bookmarkStart w:id="74" w:name="_Toc344971127"/>
      <w:bookmarkStart w:id="75" w:name="_Toc345512190"/>
      <w:bookmarkStart w:id="76" w:name="_Toc373152902"/>
      <w:bookmarkStart w:id="77" w:name="_Toc386093439"/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 xml:space="preserve">Figura 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begin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instrText xml:space="preserve"> SEQ Figura \* ARABIC </w:instrTex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separate"/>
      </w:r>
      <w:r w:rsidR="00B24B8F">
        <w:rPr>
          <w:rFonts w:ascii="Arial" w:hAnsi="Arial" w:cs="Arial"/>
          <w:i/>
          <w:noProof/>
          <w:color w:val="000000" w:themeColor="text1"/>
          <w:sz w:val="20"/>
          <w:szCs w:val="20"/>
          <w:lang w:val="es-CO"/>
        </w:rPr>
        <w:t>14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end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>. ANS5 – Confiabilidad de la solución</w:t>
      </w:r>
      <w:bookmarkEnd w:id="74"/>
      <w:bookmarkEnd w:id="75"/>
      <w:bookmarkEnd w:id="76"/>
      <w:r w:rsidR="0025169A"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 xml:space="preserve"> EBM</w:t>
      </w:r>
      <w:bookmarkEnd w:id="77"/>
    </w:p>
    <w:p w:rsidR="00515F79" w:rsidRPr="004E2BD7" w:rsidRDefault="00515F79" w:rsidP="00515F79">
      <w:pPr>
        <w:pStyle w:val="GELParrafo"/>
        <w:rPr>
          <w:lang w:val="es-CO"/>
        </w:rPr>
      </w:pPr>
      <w:r w:rsidRPr="004E2BD7">
        <w:rPr>
          <w:lang w:val="es-CO"/>
        </w:rPr>
        <w:t xml:space="preserve">El ANS 5 – Confiabilidad de la Solución – </w:t>
      </w:r>
      <w:r w:rsidR="0025169A" w:rsidRPr="004E2BD7">
        <w:rPr>
          <w:lang w:val="es-CO"/>
        </w:rPr>
        <w:t xml:space="preserve">para la aplicación Elefantes Blancos Móvil </w:t>
      </w:r>
      <w:r w:rsidRPr="004E2BD7">
        <w:rPr>
          <w:lang w:val="es-CO"/>
        </w:rPr>
        <w:t xml:space="preserve">se encuentra para el </w:t>
      </w:r>
      <w:r w:rsidR="00704638" w:rsidRPr="004E2BD7">
        <w:rPr>
          <w:lang w:val="es-CO"/>
        </w:rPr>
        <w:t>26</w:t>
      </w:r>
      <w:r w:rsidRPr="004E2BD7">
        <w:rPr>
          <w:lang w:val="es-CO"/>
        </w:rPr>
        <w:t xml:space="preserve"> de </w:t>
      </w:r>
      <w:r w:rsidR="00765E87" w:rsidRPr="004E2BD7">
        <w:rPr>
          <w:lang w:val="es-CO"/>
        </w:rPr>
        <w:t>marzo</w:t>
      </w:r>
      <w:r w:rsidR="0025169A" w:rsidRPr="004E2BD7">
        <w:rPr>
          <w:lang w:val="es-CO"/>
        </w:rPr>
        <w:t xml:space="preserve"> de 2014</w:t>
      </w:r>
      <w:r w:rsidRPr="004E2BD7">
        <w:rPr>
          <w:lang w:val="es-CO"/>
        </w:rPr>
        <w:t xml:space="preserve"> en 0 debido a que no se han reportado Casos de Uso (Historias de usuario) implementadas de manera diferente a como fue especificado.</w:t>
      </w:r>
    </w:p>
    <w:p w:rsidR="004C3311" w:rsidRPr="004E2BD7" w:rsidRDefault="004C3311" w:rsidP="00515F79">
      <w:pPr>
        <w:pStyle w:val="GELParrafo"/>
        <w:rPr>
          <w:lang w:val="es-CO"/>
        </w:rPr>
      </w:pPr>
    </w:p>
    <w:p w:rsidR="0025169A" w:rsidRPr="004E2BD7" w:rsidRDefault="005B62E3" w:rsidP="0025169A">
      <w:pPr>
        <w:pStyle w:val="GELParrafo"/>
        <w:jc w:val="center"/>
        <w:rPr>
          <w:lang w:val="es-CO"/>
        </w:rPr>
      </w:pPr>
      <w:r w:rsidRPr="004A0980">
        <w:rPr>
          <w:noProof/>
          <w:lang w:val="es-CO" w:eastAsia="es-CO"/>
        </w:rPr>
        <w:drawing>
          <wp:inline distT="0" distB="0" distL="0" distR="0" wp14:anchorId="22B88ED7" wp14:editId="1D4CA579">
            <wp:extent cx="5612130" cy="1983105"/>
            <wp:effectExtent l="19050" t="19050" r="26670" b="171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3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169A" w:rsidRPr="004E2BD7" w:rsidRDefault="0025169A" w:rsidP="00F97535">
      <w:pPr>
        <w:pStyle w:val="Epgrafe"/>
        <w:jc w:val="center"/>
        <w:rPr>
          <w:rFonts w:ascii="Arial" w:hAnsi="Arial" w:cs="Arial"/>
          <w:i/>
          <w:color w:val="000000" w:themeColor="text1"/>
          <w:sz w:val="20"/>
          <w:szCs w:val="20"/>
          <w:lang w:val="es-CO"/>
        </w:rPr>
      </w:pPr>
      <w:bookmarkStart w:id="78" w:name="_Toc386093440"/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 xml:space="preserve">Figura 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begin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instrText xml:space="preserve"> SEQ Figura \* ARABIC </w:instrTex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separate"/>
      </w:r>
      <w:r w:rsidR="00B24B8F">
        <w:rPr>
          <w:rFonts w:ascii="Arial" w:hAnsi="Arial" w:cs="Arial"/>
          <w:i/>
          <w:noProof/>
          <w:color w:val="000000" w:themeColor="text1"/>
          <w:sz w:val="20"/>
          <w:szCs w:val="20"/>
          <w:lang w:val="es-CO"/>
        </w:rPr>
        <w:t>15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end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>. ANS5 – Confiabilidad de la solución EB</w:t>
      </w:r>
      <w:r w:rsidR="005C4FE0"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>A</w:t>
      </w:r>
      <w:bookmarkEnd w:id="78"/>
    </w:p>
    <w:p w:rsidR="0025169A" w:rsidRPr="004E2BD7" w:rsidRDefault="0025169A" w:rsidP="0025169A">
      <w:pPr>
        <w:pStyle w:val="GELParrafo"/>
        <w:rPr>
          <w:lang w:val="es-CO"/>
        </w:rPr>
      </w:pPr>
      <w:r w:rsidRPr="004E2BD7">
        <w:rPr>
          <w:lang w:val="es-CO"/>
        </w:rPr>
        <w:t xml:space="preserve">El ANS 5 – Confiabilidad de la Solución – para la aplicación Elefantes Blancos </w:t>
      </w:r>
      <w:r w:rsidR="00633254" w:rsidRPr="004E2BD7">
        <w:rPr>
          <w:lang w:val="es-CO"/>
        </w:rPr>
        <w:t>Administrador</w:t>
      </w:r>
      <w:r w:rsidR="00704638" w:rsidRPr="004E2BD7">
        <w:rPr>
          <w:lang w:val="es-CO"/>
        </w:rPr>
        <w:t xml:space="preserve"> se encuentra para el 26</w:t>
      </w:r>
      <w:r w:rsidRPr="004E2BD7">
        <w:rPr>
          <w:lang w:val="es-CO"/>
        </w:rPr>
        <w:t xml:space="preserve"> de </w:t>
      </w:r>
      <w:r w:rsidR="00765E87" w:rsidRPr="004E2BD7">
        <w:rPr>
          <w:lang w:val="es-CO"/>
        </w:rPr>
        <w:t>marzo</w:t>
      </w:r>
      <w:r w:rsidRPr="004E2BD7">
        <w:rPr>
          <w:lang w:val="es-CO"/>
        </w:rPr>
        <w:t xml:space="preserve"> de 2014 en 0 debido a que no se han reportado Casos de Uso (Historias de usuario) implementadas de manera diferente a como fue especificado.</w:t>
      </w:r>
    </w:p>
    <w:p w:rsidR="0040595C" w:rsidRPr="004E2BD7" w:rsidRDefault="006A21D0" w:rsidP="005B2BFD">
      <w:pPr>
        <w:pStyle w:val="GELTtulo2"/>
        <w:ind w:left="357" w:hanging="357"/>
        <w:rPr>
          <w:lang w:val="es-CO"/>
        </w:rPr>
      </w:pPr>
      <w:bookmarkStart w:id="79" w:name="_Toc344971113"/>
      <w:bookmarkStart w:id="80" w:name="_Toc345512177"/>
      <w:bookmarkStart w:id="81" w:name="_Toc373659615"/>
      <w:bookmarkStart w:id="82" w:name="_Toc386093553"/>
      <w:r w:rsidRPr="004E2BD7">
        <w:rPr>
          <w:lang w:val="es-CO"/>
        </w:rPr>
        <w:t>ANS 6 – NIVEL DE DEFECTOS EN PRUEBAS EN LA ETAPA DE IMPLEMENTACION</w:t>
      </w:r>
      <w:bookmarkEnd w:id="79"/>
      <w:bookmarkEnd w:id="80"/>
      <w:bookmarkEnd w:id="81"/>
      <w:bookmarkEnd w:id="82"/>
    </w:p>
    <w:p w:rsidR="004D5B8D" w:rsidRPr="004E2BD7" w:rsidRDefault="004D5B8D" w:rsidP="004D5B8D">
      <w:pPr>
        <w:pStyle w:val="GELParrafo"/>
        <w:rPr>
          <w:lang w:val="es-CO"/>
        </w:rPr>
      </w:pPr>
      <w:r w:rsidRPr="004E2BD7">
        <w:rPr>
          <w:lang w:val="es-CO"/>
        </w:rPr>
        <w:t>El ANS 6 – Nivel de defectos en pruebas en la etapa de implementación– para la aplicación Elefantes Blancos Móvil se encuentra para el 26 de Marzo de 2014 Cumplido debido a que las incidencias reportadas en las pruebas en el ambiente de preproducción no superan los valores de aceptación establecidos.</w:t>
      </w:r>
    </w:p>
    <w:p w:rsidR="004D5B8D" w:rsidRPr="004E2BD7" w:rsidRDefault="004D5B8D" w:rsidP="004D5B8D">
      <w:pPr>
        <w:pStyle w:val="GELParrafo"/>
        <w:rPr>
          <w:lang w:val="es-CO"/>
        </w:rPr>
      </w:pPr>
      <w:r w:rsidRPr="004E2BD7">
        <w:rPr>
          <w:lang w:val="es-CO"/>
        </w:rPr>
        <w:t>El ANS 6 – Nivel de defectos en pruebas en la etapa de implementación– para la aplicación Elefantes Blancos Administrador se encuentra para el 26 de Marzo de 2014 Cumplido debido a que las incidencias reportadas en las pruebas en el ambiente de preproducción no superan los valores de aceptación establecidos.</w:t>
      </w:r>
    </w:p>
    <w:p w:rsidR="0040595C" w:rsidRPr="004E2BD7" w:rsidRDefault="0040595C" w:rsidP="0040595C">
      <w:pPr>
        <w:pStyle w:val="GELTtulo2"/>
        <w:ind w:left="426" w:hanging="426"/>
        <w:rPr>
          <w:lang w:val="es-CO"/>
        </w:rPr>
      </w:pPr>
      <w:bookmarkStart w:id="83" w:name="_Toc384044613"/>
      <w:bookmarkStart w:id="84" w:name="_Toc384044614"/>
      <w:bookmarkStart w:id="85" w:name="_Toc344971114"/>
      <w:bookmarkStart w:id="86" w:name="_Toc345512178"/>
      <w:bookmarkStart w:id="87" w:name="_Toc373659616"/>
      <w:bookmarkStart w:id="88" w:name="_Toc386093554"/>
      <w:bookmarkEnd w:id="83"/>
      <w:bookmarkEnd w:id="84"/>
      <w:r w:rsidRPr="004E2BD7">
        <w:rPr>
          <w:lang w:val="es-CO"/>
        </w:rPr>
        <w:t>ANS 7 – REAPERTURA DE DEFECTOS EN ETAPA DE IMPLEMENTACIÓN Y ESTABILIZACIÓN</w:t>
      </w:r>
      <w:bookmarkEnd w:id="85"/>
      <w:bookmarkEnd w:id="86"/>
      <w:bookmarkEnd w:id="87"/>
      <w:bookmarkEnd w:id="88"/>
    </w:p>
    <w:p w:rsidR="0040595C" w:rsidRPr="004E2BD7" w:rsidRDefault="005B62E3" w:rsidP="00426565">
      <w:pPr>
        <w:pStyle w:val="GELParrafo"/>
        <w:jc w:val="center"/>
        <w:rPr>
          <w:lang w:val="es-CO"/>
        </w:rPr>
      </w:pPr>
      <w:r w:rsidRPr="004A0980">
        <w:rPr>
          <w:noProof/>
          <w:lang w:val="es-CO" w:eastAsia="es-CO"/>
        </w:rPr>
        <w:drawing>
          <wp:inline distT="0" distB="0" distL="0" distR="0" wp14:anchorId="2074E4DB" wp14:editId="3F7C6D7D">
            <wp:extent cx="5612130" cy="1750060"/>
            <wp:effectExtent l="19050" t="19050" r="26670" b="2159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0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595C" w:rsidRPr="004E2BD7" w:rsidRDefault="0040595C" w:rsidP="00F97535">
      <w:pPr>
        <w:pStyle w:val="Epgrafe"/>
        <w:jc w:val="center"/>
        <w:rPr>
          <w:rFonts w:ascii="Arial" w:hAnsi="Arial" w:cs="Arial"/>
          <w:i/>
          <w:color w:val="000000" w:themeColor="text1"/>
          <w:sz w:val="20"/>
          <w:szCs w:val="20"/>
          <w:lang w:val="es-CO"/>
        </w:rPr>
      </w:pPr>
      <w:bookmarkStart w:id="89" w:name="_Toc373659631"/>
      <w:bookmarkStart w:id="90" w:name="_Toc386093441"/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 xml:space="preserve">Figura 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begin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instrText xml:space="preserve"> SEQ Figura \* ARABIC </w:instrTex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separate"/>
      </w:r>
      <w:r w:rsidR="00B24B8F">
        <w:rPr>
          <w:rFonts w:ascii="Arial" w:hAnsi="Arial" w:cs="Arial"/>
          <w:i/>
          <w:noProof/>
          <w:color w:val="000000" w:themeColor="text1"/>
          <w:sz w:val="20"/>
          <w:szCs w:val="20"/>
          <w:lang w:val="es-CO"/>
        </w:rPr>
        <w:t>16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end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>. ANS7– Reapertura de defectos en etapa de implementación y estabilización</w:t>
      </w:r>
      <w:bookmarkEnd w:id="89"/>
      <w:r w:rsidR="00426565"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 xml:space="preserve"> EBM</w:t>
      </w:r>
      <w:bookmarkEnd w:id="90"/>
      <w:r w:rsidR="00426565"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 xml:space="preserve"> </w:t>
      </w:r>
    </w:p>
    <w:p w:rsidR="0040595C" w:rsidRPr="004E2BD7" w:rsidRDefault="0040595C" w:rsidP="00B54DC6">
      <w:pPr>
        <w:tabs>
          <w:tab w:val="left" w:pos="5775"/>
        </w:tabs>
        <w:rPr>
          <w:lang w:val="es-CO"/>
        </w:rPr>
      </w:pPr>
    </w:p>
    <w:p w:rsidR="0040595C" w:rsidRPr="004E2BD7" w:rsidRDefault="0040595C" w:rsidP="0040595C">
      <w:pPr>
        <w:pStyle w:val="GELParrafo"/>
        <w:rPr>
          <w:lang w:val="es-CO"/>
        </w:rPr>
      </w:pPr>
      <w:r w:rsidRPr="004E2BD7">
        <w:rPr>
          <w:lang w:val="es-CO"/>
        </w:rPr>
        <w:t>El ANS 7 – Reapertura de defectos en etapa de implementación y estabilización</w:t>
      </w:r>
      <w:r w:rsidR="00C04941" w:rsidRPr="004E2BD7">
        <w:rPr>
          <w:lang w:val="es-CO"/>
        </w:rPr>
        <w:t xml:space="preserve"> </w:t>
      </w:r>
      <w:r w:rsidR="00426565" w:rsidRPr="004E2BD7">
        <w:rPr>
          <w:lang w:val="es-CO"/>
        </w:rPr>
        <w:t xml:space="preserve">de la aplicación Elefantes Blancos Móvil </w:t>
      </w:r>
      <w:r w:rsidRPr="004E2BD7">
        <w:rPr>
          <w:lang w:val="es-CO"/>
        </w:rPr>
        <w:t xml:space="preserve">se encuentra para el </w:t>
      </w:r>
      <w:r w:rsidR="00704638" w:rsidRPr="004E2BD7">
        <w:rPr>
          <w:lang w:val="es-CO"/>
        </w:rPr>
        <w:t>26</w:t>
      </w:r>
      <w:r w:rsidRPr="004E2BD7">
        <w:rPr>
          <w:lang w:val="es-CO"/>
        </w:rPr>
        <w:t xml:space="preserve"> de </w:t>
      </w:r>
      <w:r w:rsidR="00765E87" w:rsidRPr="004E2BD7">
        <w:rPr>
          <w:lang w:val="es-CO"/>
        </w:rPr>
        <w:t>marzo</w:t>
      </w:r>
      <w:r w:rsidRPr="004E2BD7">
        <w:rPr>
          <w:lang w:val="es-CO"/>
        </w:rPr>
        <w:t xml:space="preserve"> de 2014 en 0 debido a que no se han reportado Defectos Reabiertos.</w:t>
      </w:r>
    </w:p>
    <w:p w:rsidR="00426565" w:rsidRPr="004E2BD7" w:rsidRDefault="00426565" w:rsidP="0040595C">
      <w:pPr>
        <w:pStyle w:val="GELParrafo"/>
        <w:rPr>
          <w:lang w:val="es-CO"/>
        </w:rPr>
      </w:pPr>
    </w:p>
    <w:p w:rsidR="0040595C" w:rsidRPr="004E2BD7" w:rsidRDefault="0040595C" w:rsidP="00B54DC6">
      <w:pPr>
        <w:tabs>
          <w:tab w:val="left" w:pos="5775"/>
        </w:tabs>
        <w:rPr>
          <w:lang w:val="es-CO"/>
        </w:rPr>
      </w:pPr>
    </w:p>
    <w:p w:rsidR="00426565" w:rsidRPr="004E2BD7" w:rsidRDefault="005B62E3" w:rsidP="00426565">
      <w:pPr>
        <w:tabs>
          <w:tab w:val="left" w:pos="5775"/>
        </w:tabs>
        <w:jc w:val="center"/>
        <w:rPr>
          <w:lang w:val="es-CO"/>
        </w:rPr>
      </w:pPr>
      <w:r w:rsidRPr="004A0980">
        <w:rPr>
          <w:noProof/>
          <w:lang w:val="es-CO" w:eastAsia="es-CO"/>
        </w:rPr>
        <w:drawing>
          <wp:inline distT="0" distB="0" distL="0" distR="0" wp14:anchorId="23813CA3" wp14:editId="30000618">
            <wp:extent cx="5612130" cy="1767205"/>
            <wp:effectExtent l="19050" t="19050" r="26670" b="2349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7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26565" w:rsidRPr="004E2BD7" w:rsidRDefault="00426565" w:rsidP="00F97535">
      <w:pPr>
        <w:pStyle w:val="Epgrafe"/>
        <w:jc w:val="center"/>
        <w:rPr>
          <w:rFonts w:ascii="Arial" w:hAnsi="Arial" w:cs="Arial"/>
          <w:i/>
          <w:color w:val="000000" w:themeColor="text1"/>
          <w:sz w:val="20"/>
          <w:szCs w:val="20"/>
          <w:lang w:val="es-CO"/>
        </w:rPr>
      </w:pPr>
      <w:bookmarkStart w:id="91" w:name="_Toc386093442"/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 xml:space="preserve">Figura 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begin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instrText xml:space="preserve"> SEQ Figura \* ARABIC </w:instrTex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separate"/>
      </w:r>
      <w:r w:rsidR="00B24B8F">
        <w:rPr>
          <w:rFonts w:ascii="Arial" w:hAnsi="Arial" w:cs="Arial"/>
          <w:i/>
          <w:noProof/>
          <w:color w:val="000000" w:themeColor="text1"/>
          <w:sz w:val="20"/>
          <w:szCs w:val="20"/>
          <w:lang w:val="es-CO"/>
        </w:rPr>
        <w:t>17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end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>. ANS7– Reapertura de defectos en etapa de implementación y estabilización</w:t>
      </w:r>
      <w:r w:rsidR="00255217"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 xml:space="preserve"> EBA</w:t>
      </w:r>
      <w:bookmarkEnd w:id="91"/>
    </w:p>
    <w:p w:rsidR="004D5B8D" w:rsidRPr="004E2BD7" w:rsidRDefault="004D5B8D" w:rsidP="004D5B8D">
      <w:pPr>
        <w:rPr>
          <w:lang w:val="es-CO"/>
        </w:rPr>
      </w:pPr>
    </w:p>
    <w:p w:rsidR="004C1C88" w:rsidRPr="004E2BD7" w:rsidRDefault="00426565" w:rsidP="00426565">
      <w:pPr>
        <w:pStyle w:val="GELParrafo"/>
        <w:rPr>
          <w:lang w:val="es-CO"/>
        </w:rPr>
      </w:pPr>
      <w:r w:rsidRPr="004E2BD7">
        <w:rPr>
          <w:lang w:val="es-CO"/>
        </w:rPr>
        <w:t>El ANS 7 – Reapertura de defectos en etapa de implementación y estabilización</w:t>
      </w:r>
      <w:r w:rsidR="00C04941" w:rsidRPr="004E2BD7">
        <w:rPr>
          <w:lang w:val="es-CO"/>
        </w:rPr>
        <w:t xml:space="preserve">  </w:t>
      </w:r>
      <w:r w:rsidRPr="004E2BD7">
        <w:rPr>
          <w:lang w:val="es-CO"/>
        </w:rPr>
        <w:t xml:space="preserve">de la aplicación Elefantes Blancos </w:t>
      </w:r>
      <w:r w:rsidR="00633254" w:rsidRPr="004E2BD7">
        <w:rPr>
          <w:lang w:val="es-CO"/>
        </w:rPr>
        <w:t>Administrador</w:t>
      </w:r>
      <w:r w:rsidRPr="004E2BD7">
        <w:rPr>
          <w:lang w:val="es-CO"/>
        </w:rPr>
        <w:t xml:space="preserve"> se encuentra </w:t>
      </w:r>
      <w:r w:rsidR="008B669C" w:rsidRPr="004E2BD7">
        <w:rPr>
          <w:lang w:val="es-CO"/>
        </w:rPr>
        <w:t xml:space="preserve">que </w:t>
      </w:r>
      <w:r w:rsidRPr="004E2BD7">
        <w:rPr>
          <w:lang w:val="es-CO"/>
        </w:rPr>
        <w:t>para el 2</w:t>
      </w:r>
      <w:r w:rsidR="00704638" w:rsidRPr="004E2BD7">
        <w:rPr>
          <w:lang w:val="es-CO"/>
        </w:rPr>
        <w:t>6</w:t>
      </w:r>
      <w:r w:rsidRPr="004E2BD7">
        <w:rPr>
          <w:lang w:val="es-CO"/>
        </w:rPr>
        <w:t xml:space="preserve"> de </w:t>
      </w:r>
      <w:r w:rsidR="00765E87" w:rsidRPr="004E2BD7">
        <w:rPr>
          <w:lang w:val="es-CO"/>
        </w:rPr>
        <w:t>marzo</w:t>
      </w:r>
      <w:r w:rsidRPr="004E2BD7">
        <w:rPr>
          <w:lang w:val="es-CO"/>
        </w:rPr>
        <w:t xml:space="preserve"> de 2014 </w:t>
      </w:r>
      <w:r w:rsidR="008B669C" w:rsidRPr="004E2BD7">
        <w:rPr>
          <w:lang w:val="es-CO"/>
        </w:rPr>
        <w:t>está en</w:t>
      </w:r>
      <w:r w:rsidRPr="004E2BD7">
        <w:rPr>
          <w:lang w:val="es-CO"/>
        </w:rPr>
        <w:t xml:space="preserve"> 0 debido a que no se han reportado Defectos Reabiertos.</w:t>
      </w:r>
    </w:p>
    <w:p w:rsidR="004C1C88" w:rsidRPr="004E2BD7" w:rsidRDefault="007857FC" w:rsidP="004C1C88">
      <w:pPr>
        <w:pStyle w:val="GELTtulo2"/>
        <w:ind w:left="567" w:hanging="567"/>
        <w:rPr>
          <w:lang w:val="es-CO"/>
        </w:rPr>
      </w:pPr>
      <w:bookmarkStart w:id="92" w:name="_Toc384044616"/>
      <w:bookmarkStart w:id="93" w:name="_Toc384044617"/>
      <w:bookmarkStart w:id="94" w:name="_Toc384044618"/>
      <w:bookmarkStart w:id="95" w:name="_Toc386093555"/>
      <w:bookmarkEnd w:id="92"/>
      <w:bookmarkEnd w:id="93"/>
      <w:bookmarkEnd w:id="94"/>
      <w:r w:rsidRPr="004E2BD7">
        <w:rPr>
          <w:caps w:val="0"/>
          <w:lang w:val="es-CO"/>
        </w:rPr>
        <w:t>ANS 8 –NIVEL DE DEFECTOS EN LA ETAPA DE ESTABILIZACIÓN</w:t>
      </w:r>
      <w:bookmarkEnd w:id="95"/>
      <w:r w:rsidRPr="004E2BD7">
        <w:rPr>
          <w:caps w:val="0"/>
          <w:lang w:val="es-CO"/>
        </w:rPr>
        <w:t xml:space="preserve"> </w:t>
      </w:r>
    </w:p>
    <w:p w:rsidR="004C1C88" w:rsidRPr="004E2BD7" w:rsidRDefault="005B62E3" w:rsidP="000E1754">
      <w:pPr>
        <w:pStyle w:val="GELParrafo"/>
        <w:jc w:val="center"/>
        <w:rPr>
          <w:lang w:val="es-CO"/>
        </w:rPr>
      </w:pPr>
      <w:r w:rsidRPr="004A0980">
        <w:rPr>
          <w:noProof/>
          <w:lang w:val="es-CO" w:eastAsia="es-CO"/>
        </w:rPr>
        <w:drawing>
          <wp:inline distT="0" distB="0" distL="0" distR="0" wp14:anchorId="0BF68822" wp14:editId="0BD149C9">
            <wp:extent cx="5612130" cy="1757045"/>
            <wp:effectExtent l="19050" t="19050" r="26670" b="1460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7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5217" w:rsidRPr="004E2BD7" w:rsidRDefault="00255217" w:rsidP="00F97535">
      <w:pPr>
        <w:pStyle w:val="Epgrafe"/>
        <w:jc w:val="center"/>
        <w:rPr>
          <w:rFonts w:ascii="Arial" w:hAnsi="Arial" w:cs="Arial"/>
          <w:i/>
          <w:color w:val="000000" w:themeColor="text1"/>
          <w:sz w:val="20"/>
          <w:szCs w:val="20"/>
          <w:lang w:val="es-CO"/>
        </w:rPr>
      </w:pPr>
      <w:bookmarkStart w:id="96" w:name="_Toc386093443"/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 xml:space="preserve">Figura 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begin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instrText xml:space="preserve"> SEQ Figura \* ARABIC </w:instrTex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separate"/>
      </w:r>
      <w:r w:rsidR="00B24B8F">
        <w:rPr>
          <w:rFonts w:ascii="Arial" w:hAnsi="Arial" w:cs="Arial"/>
          <w:i/>
          <w:noProof/>
          <w:color w:val="000000" w:themeColor="text1"/>
          <w:sz w:val="20"/>
          <w:szCs w:val="20"/>
          <w:lang w:val="es-CO"/>
        </w:rPr>
        <w:t>18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end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>. ANS8– Nivel de Defectos en la Etapa de Estabilización - EBM</w:t>
      </w:r>
      <w:bookmarkEnd w:id="96"/>
    </w:p>
    <w:p w:rsidR="000E1754" w:rsidRPr="004E2BD7" w:rsidRDefault="004C1C88" w:rsidP="004C1C88">
      <w:pPr>
        <w:pStyle w:val="GELParrafo"/>
        <w:rPr>
          <w:lang w:val="es-CO"/>
        </w:rPr>
      </w:pPr>
      <w:r w:rsidRPr="004E2BD7">
        <w:rPr>
          <w:lang w:val="es-CO"/>
        </w:rPr>
        <w:t>El ANS 8 – Nivel de defectos en la etapa estabilización</w:t>
      </w:r>
      <w:r w:rsidR="00C04941" w:rsidRPr="004E2BD7">
        <w:rPr>
          <w:lang w:val="es-CO"/>
        </w:rPr>
        <w:t xml:space="preserve"> </w:t>
      </w:r>
      <w:r w:rsidRPr="004E2BD7">
        <w:rPr>
          <w:lang w:val="es-CO"/>
        </w:rPr>
        <w:t xml:space="preserve">de la aplicación </w:t>
      </w:r>
      <w:r w:rsidR="000E1754" w:rsidRPr="004E2BD7">
        <w:rPr>
          <w:lang w:val="es-CO"/>
        </w:rPr>
        <w:t>Elefantes Blancos Móvil</w:t>
      </w:r>
      <w:r w:rsidR="00704638" w:rsidRPr="004E2BD7">
        <w:rPr>
          <w:lang w:val="es-CO"/>
        </w:rPr>
        <w:t xml:space="preserve"> se encuentra para el 26</w:t>
      </w:r>
      <w:r w:rsidRPr="004E2BD7">
        <w:rPr>
          <w:lang w:val="es-CO"/>
        </w:rPr>
        <w:t xml:space="preserve"> de </w:t>
      </w:r>
      <w:r w:rsidR="00765E87" w:rsidRPr="004E2BD7">
        <w:rPr>
          <w:lang w:val="es-CO"/>
        </w:rPr>
        <w:t xml:space="preserve">Marzo </w:t>
      </w:r>
      <w:r w:rsidRPr="004E2BD7">
        <w:rPr>
          <w:lang w:val="es-CO"/>
        </w:rPr>
        <w:t>de 2014 en 0 debido a que no se han reportado Defectos</w:t>
      </w:r>
      <w:r w:rsidR="000E1754" w:rsidRPr="004E2BD7">
        <w:rPr>
          <w:lang w:val="es-CO"/>
        </w:rPr>
        <w:t>.</w:t>
      </w:r>
    </w:p>
    <w:p w:rsidR="004C1C88" w:rsidRPr="004E2BD7" w:rsidRDefault="005B62E3" w:rsidP="000E1754">
      <w:pPr>
        <w:pStyle w:val="GELParrafo"/>
        <w:jc w:val="center"/>
        <w:rPr>
          <w:lang w:val="es-CO"/>
        </w:rPr>
      </w:pPr>
      <w:r w:rsidRPr="004A0980">
        <w:rPr>
          <w:noProof/>
          <w:lang w:val="es-CO" w:eastAsia="es-CO"/>
        </w:rPr>
        <w:drawing>
          <wp:inline distT="0" distB="0" distL="0" distR="0" wp14:anchorId="770857CB" wp14:editId="161CF44B">
            <wp:extent cx="5612130" cy="1794510"/>
            <wp:effectExtent l="19050" t="19050" r="26670" b="1524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4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5217" w:rsidRPr="004E2BD7" w:rsidRDefault="00255217" w:rsidP="00F97535">
      <w:pPr>
        <w:pStyle w:val="Epgrafe"/>
        <w:jc w:val="center"/>
        <w:rPr>
          <w:rFonts w:ascii="Arial" w:hAnsi="Arial" w:cs="Arial"/>
          <w:i/>
          <w:color w:val="000000" w:themeColor="text1"/>
          <w:sz w:val="20"/>
          <w:szCs w:val="20"/>
          <w:lang w:val="es-CO"/>
        </w:rPr>
      </w:pPr>
      <w:bookmarkStart w:id="97" w:name="_Toc386093444"/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 xml:space="preserve">Figura 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begin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instrText xml:space="preserve"> SEQ Figura \* ARABIC </w:instrTex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separate"/>
      </w:r>
      <w:r w:rsidR="00B24B8F">
        <w:rPr>
          <w:rFonts w:ascii="Arial" w:hAnsi="Arial" w:cs="Arial"/>
          <w:i/>
          <w:noProof/>
          <w:color w:val="000000" w:themeColor="text1"/>
          <w:sz w:val="20"/>
          <w:szCs w:val="20"/>
          <w:lang w:val="es-CO"/>
        </w:rPr>
        <w:t>19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end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>. ANS8– Nivel de Defectos en la Etapa de Estabilización - EBA</w:t>
      </w:r>
      <w:bookmarkEnd w:id="97"/>
    </w:p>
    <w:p w:rsidR="004C1C88" w:rsidRPr="004E2BD7" w:rsidRDefault="004C1C88" w:rsidP="004C1C88">
      <w:pPr>
        <w:pStyle w:val="GELParrafo"/>
        <w:rPr>
          <w:lang w:val="es-CO"/>
        </w:rPr>
      </w:pPr>
    </w:p>
    <w:p w:rsidR="000E1754" w:rsidRDefault="000E1754" w:rsidP="000E1754">
      <w:pPr>
        <w:pStyle w:val="GELParrafo"/>
        <w:rPr>
          <w:lang w:val="es-CO"/>
        </w:rPr>
      </w:pPr>
      <w:r w:rsidRPr="004E2BD7">
        <w:rPr>
          <w:lang w:val="es-CO"/>
        </w:rPr>
        <w:t>El ANS 8 – Nivel de defectos en la etapa estabilización</w:t>
      </w:r>
      <w:r w:rsidR="00C04941" w:rsidRPr="004E2BD7">
        <w:rPr>
          <w:lang w:val="es-CO"/>
        </w:rPr>
        <w:t xml:space="preserve"> </w:t>
      </w:r>
      <w:r w:rsidRPr="004E2BD7">
        <w:rPr>
          <w:lang w:val="es-CO"/>
        </w:rPr>
        <w:t xml:space="preserve">de la aplicación Elefantes Blancos </w:t>
      </w:r>
      <w:r w:rsidR="00633254" w:rsidRPr="004E2BD7">
        <w:rPr>
          <w:lang w:val="es-CO"/>
        </w:rPr>
        <w:t xml:space="preserve">Administrador </w:t>
      </w:r>
      <w:r w:rsidR="00704638" w:rsidRPr="004E2BD7">
        <w:rPr>
          <w:lang w:val="es-CO"/>
        </w:rPr>
        <w:t>se encuentra para el 26</w:t>
      </w:r>
      <w:r w:rsidRPr="004E2BD7">
        <w:rPr>
          <w:lang w:val="es-CO"/>
        </w:rPr>
        <w:t xml:space="preserve"> de </w:t>
      </w:r>
      <w:r w:rsidR="00765E87" w:rsidRPr="004E2BD7">
        <w:rPr>
          <w:lang w:val="es-CO"/>
        </w:rPr>
        <w:t>Marzo</w:t>
      </w:r>
      <w:r w:rsidRPr="004E2BD7">
        <w:rPr>
          <w:lang w:val="es-CO"/>
        </w:rPr>
        <w:t xml:space="preserve"> de 2014 en 0 debido a que no se han reportado Defectos.</w:t>
      </w:r>
    </w:p>
    <w:p w:rsidR="004E2BD7" w:rsidRDefault="004E2BD7" w:rsidP="000E1754">
      <w:pPr>
        <w:pStyle w:val="GELParrafo"/>
        <w:rPr>
          <w:lang w:val="es-CO"/>
        </w:rPr>
      </w:pPr>
    </w:p>
    <w:p w:rsidR="004E2BD7" w:rsidRDefault="004E2BD7" w:rsidP="000E1754">
      <w:pPr>
        <w:pStyle w:val="GELParrafo"/>
        <w:rPr>
          <w:lang w:val="es-CO"/>
        </w:rPr>
      </w:pPr>
    </w:p>
    <w:p w:rsidR="004E2BD7" w:rsidRDefault="004E2BD7" w:rsidP="000E1754">
      <w:pPr>
        <w:pStyle w:val="GELParrafo"/>
        <w:rPr>
          <w:lang w:val="es-CO"/>
        </w:rPr>
      </w:pPr>
    </w:p>
    <w:p w:rsidR="004E2BD7" w:rsidRDefault="004E2BD7" w:rsidP="000E1754">
      <w:pPr>
        <w:pStyle w:val="GELParrafo"/>
        <w:rPr>
          <w:lang w:val="es-CO"/>
        </w:rPr>
      </w:pPr>
    </w:p>
    <w:p w:rsidR="004E2BD7" w:rsidRPr="004E2BD7" w:rsidRDefault="004E2BD7" w:rsidP="000E1754">
      <w:pPr>
        <w:pStyle w:val="GELParrafo"/>
        <w:rPr>
          <w:lang w:val="es-CO"/>
        </w:rPr>
      </w:pPr>
    </w:p>
    <w:p w:rsidR="0040595C" w:rsidRPr="004E2BD7" w:rsidRDefault="0040595C" w:rsidP="00B54DC6">
      <w:pPr>
        <w:pStyle w:val="GELTtulo2"/>
        <w:tabs>
          <w:tab w:val="left" w:pos="5775"/>
        </w:tabs>
        <w:ind w:left="567" w:hanging="567"/>
        <w:rPr>
          <w:lang w:val="es-CO"/>
        </w:rPr>
      </w:pPr>
      <w:bookmarkStart w:id="98" w:name="_Toc384044620"/>
      <w:bookmarkStart w:id="99" w:name="_Toc384044621"/>
      <w:bookmarkStart w:id="100" w:name="_Toc384044622"/>
      <w:bookmarkStart w:id="101" w:name="_Toc344971115"/>
      <w:bookmarkStart w:id="102" w:name="_Toc345512179"/>
      <w:bookmarkStart w:id="103" w:name="_Toc373659617"/>
      <w:bookmarkStart w:id="104" w:name="_Toc386093556"/>
      <w:bookmarkEnd w:id="98"/>
      <w:bookmarkEnd w:id="99"/>
      <w:bookmarkEnd w:id="100"/>
      <w:r w:rsidRPr="004E2BD7">
        <w:rPr>
          <w:lang w:val="es-CO"/>
        </w:rPr>
        <w:t>ANS 9 –TIEMPO DEL PROYECTO DEDICADO A LA CORRECCION DE DEFECTOS EN LA ETAPA DE IMPLEMENTACION</w:t>
      </w:r>
      <w:bookmarkEnd w:id="101"/>
      <w:bookmarkEnd w:id="102"/>
      <w:bookmarkEnd w:id="103"/>
      <w:bookmarkEnd w:id="104"/>
    </w:p>
    <w:p w:rsidR="0040595C" w:rsidRPr="004E2BD7" w:rsidRDefault="005B62E3" w:rsidP="000E1754">
      <w:pPr>
        <w:jc w:val="center"/>
        <w:rPr>
          <w:lang w:val="es-CO"/>
        </w:rPr>
      </w:pPr>
      <w:r w:rsidRPr="004A0980">
        <w:rPr>
          <w:noProof/>
          <w:lang w:val="es-CO" w:eastAsia="es-CO"/>
        </w:rPr>
        <w:drawing>
          <wp:inline distT="0" distB="0" distL="0" distR="0" wp14:anchorId="6FD4AA26" wp14:editId="4C9069E4">
            <wp:extent cx="5612130" cy="2147570"/>
            <wp:effectExtent l="19050" t="19050" r="26670" b="2413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7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1754" w:rsidRPr="004E2BD7" w:rsidRDefault="000E1754" w:rsidP="00F97535">
      <w:pPr>
        <w:pStyle w:val="Epgrafe"/>
        <w:jc w:val="center"/>
        <w:rPr>
          <w:rFonts w:ascii="Arial" w:hAnsi="Arial" w:cs="Arial"/>
          <w:i/>
          <w:color w:val="000000" w:themeColor="text1"/>
          <w:sz w:val="20"/>
          <w:szCs w:val="20"/>
          <w:lang w:val="es-CO"/>
        </w:rPr>
      </w:pPr>
      <w:bookmarkStart w:id="105" w:name="_Toc386093445"/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 xml:space="preserve">Figura 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begin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instrText xml:space="preserve"> SEQ Figura \* ARABIC </w:instrTex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separate"/>
      </w:r>
      <w:r w:rsidR="00B24B8F">
        <w:rPr>
          <w:rFonts w:ascii="Arial" w:hAnsi="Arial" w:cs="Arial"/>
          <w:i/>
          <w:noProof/>
          <w:color w:val="000000" w:themeColor="text1"/>
          <w:sz w:val="20"/>
          <w:szCs w:val="20"/>
          <w:lang w:val="es-CO"/>
        </w:rPr>
        <w:t>20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end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>. ANS9– Corrección de Defectos en la etapa de Implementación</w:t>
      </w:r>
      <w:r w:rsidR="00255217"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 xml:space="preserve"> -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 xml:space="preserve"> EB</w:t>
      </w:r>
      <w:r w:rsidR="00255217"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>A</w:t>
      </w:r>
      <w:bookmarkEnd w:id="105"/>
    </w:p>
    <w:p w:rsidR="000E1754" w:rsidRPr="004E2BD7" w:rsidRDefault="000E1754" w:rsidP="000E1754">
      <w:pPr>
        <w:jc w:val="both"/>
        <w:rPr>
          <w:rFonts w:ascii="Arial" w:hAnsi="Arial" w:cs="Arial"/>
          <w:sz w:val="24"/>
          <w:szCs w:val="24"/>
          <w:lang w:val="es-CO"/>
        </w:rPr>
      </w:pPr>
      <w:r w:rsidRPr="004E2BD7">
        <w:rPr>
          <w:rFonts w:ascii="Arial" w:hAnsi="Arial" w:cs="Arial"/>
          <w:sz w:val="24"/>
          <w:szCs w:val="24"/>
          <w:lang w:val="es-CO"/>
        </w:rPr>
        <w:t>El ANS 9 – Tiempo del proyecto dedicado a la corrección de defecto</w:t>
      </w:r>
      <w:r w:rsidR="006572C8" w:rsidRPr="004E2BD7">
        <w:rPr>
          <w:rFonts w:ascii="Arial" w:hAnsi="Arial" w:cs="Arial"/>
          <w:sz w:val="24"/>
          <w:szCs w:val="24"/>
          <w:lang w:val="es-CO"/>
        </w:rPr>
        <w:t>s en la etapa de implementación</w:t>
      </w:r>
      <w:r w:rsidRPr="004E2BD7">
        <w:rPr>
          <w:rFonts w:ascii="Arial" w:hAnsi="Arial" w:cs="Arial"/>
          <w:sz w:val="24"/>
          <w:szCs w:val="24"/>
          <w:lang w:val="es-CO"/>
        </w:rPr>
        <w:t xml:space="preserve"> para la aplicación Elefantes Blancos</w:t>
      </w:r>
      <w:r w:rsidR="00633254" w:rsidRPr="004E2BD7">
        <w:rPr>
          <w:rFonts w:ascii="Arial" w:hAnsi="Arial" w:cs="Arial"/>
          <w:sz w:val="24"/>
          <w:szCs w:val="24"/>
          <w:lang w:val="es-CO"/>
        </w:rPr>
        <w:t xml:space="preserve"> Administrador</w:t>
      </w:r>
      <w:r w:rsidR="00704638" w:rsidRPr="004E2BD7">
        <w:rPr>
          <w:rFonts w:ascii="Arial" w:hAnsi="Arial" w:cs="Arial"/>
          <w:sz w:val="24"/>
          <w:szCs w:val="24"/>
          <w:lang w:val="es-CO"/>
        </w:rPr>
        <w:t xml:space="preserve"> se encuentra, para el 26</w:t>
      </w:r>
      <w:r w:rsidRPr="004E2BD7">
        <w:rPr>
          <w:rFonts w:ascii="Arial" w:hAnsi="Arial" w:cs="Arial"/>
          <w:sz w:val="24"/>
          <w:szCs w:val="24"/>
          <w:lang w:val="es-CO"/>
        </w:rPr>
        <w:t xml:space="preserve"> de </w:t>
      </w:r>
      <w:r w:rsidR="00765E87" w:rsidRPr="004E2BD7">
        <w:rPr>
          <w:rFonts w:ascii="Arial" w:hAnsi="Arial" w:cs="Arial"/>
          <w:sz w:val="24"/>
          <w:szCs w:val="24"/>
          <w:lang w:val="es-CO"/>
        </w:rPr>
        <w:t>Marzo</w:t>
      </w:r>
      <w:r w:rsidRPr="004E2BD7">
        <w:rPr>
          <w:rFonts w:ascii="Arial" w:hAnsi="Arial" w:cs="Arial"/>
          <w:sz w:val="24"/>
          <w:szCs w:val="24"/>
          <w:lang w:val="es-CO"/>
        </w:rPr>
        <w:t xml:space="preserve"> de 201</w:t>
      </w:r>
      <w:r w:rsidR="00980FA4" w:rsidRPr="004E2BD7">
        <w:rPr>
          <w:rFonts w:ascii="Arial" w:hAnsi="Arial" w:cs="Arial"/>
          <w:sz w:val="24"/>
          <w:szCs w:val="24"/>
          <w:lang w:val="es-CO"/>
        </w:rPr>
        <w:t>4 como</w:t>
      </w:r>
      <w:r w:rsidR="004901DF" w:rsidRPr="004E2BD7">
        <w:rPr>
          <w:rFonts w:ascii="Arial" w:hAnsi="Arial" w:cs="Arial"/>
          <w:sz w:val="24"/>
          <w:szCs w:val="24"/>
          <w:lang w:val="es-CO"/>
        </w:rPr>
        <w:t xml:space="preserve"> </w:t>
      </w:r>
      <w:r w:rsidRPr="004E2BD7">
        <w:rPr>
          <w:rFonts w:ascii="Arial" w:hAnsi="Arial" w:cs="Arial"/>
          <w:sz w:val="24"/>
          <w:szCs w:val="24"/>
          <w:lang w:val="es-CO"/>
        </w:rPr>
        <w:t xml:space="preserve">cumplido </w:t>
      </w:r>
      <w:r w:rsidR="004901DF" w:rsidRPr="004E2BD7">
        <w:rPr>
          <w:rFonts w:ascii="Arial" w:hAnsi="Arial" w:cs="Arial"/>
          <w:sz w:val="24"/>
          <w:szCs w:val="24"/>
          <w:lang w:val="es-CO"/>
        </w:rPr>
        <w:t>ya que</w:t>
      </w:r>
      <w:r w:rsidRPr="004E2BD7">
        <w:rPr>
          <w:rFonts w:ascii="Arial" w:hAnsi="Arial" w:cs="Arial"/>
          <w:sz w:val="24"/>
          <w:szCs w:val="24"/>
          <w:lang w:val="es-CO"/>
        </w:rPr>
        <w:t xml:space="preserve"> el porcentaje del tiempo de corrección de defectos </w:t>
      </w:r>
      <w:r w:rsidR="004901DF" w:rsidRPr="004E2BD7">
        <w:rPr>
          <w:rFonts w:ascii="Arial" w:hAnsi="Arial" w:cs="Arial"/>
          <w:sz w:val="24"/>
          <w:szCs w:val="24"/>
          <w:lang w:val="es-CO"/>
        </w:rPr>
        <w:t>18,27</w:t>
      </w:r>
      <w:r w:rsidRPr="004E2BD7">
        <w:rPr>
          <w:rFonts w:ascii="Arial" w:hAnsi="Arial" w:cs="Arial"/>
          <w:sz w:val="24"/>
          <w:szCs w:val="24"/>
          <w:lang w:val="es-CO"/>
        </w:rPr>
        <w:t xml:space="preserve">,%  y  </w:t>
      </w:r>
      <w:r w:rsidR="006572C8" w:rsidRPr="004E2BD7">
        <w:rPr>
          <w:rFonts w:ascii="Arial" w:hAnsi="Arial" w:cs="Arial"/>
          <w:sz w:val="24"/>
          <w:szCs w:val="24"/>
          <w:lang w:val="es-CO"/>
        </w:rPr>
        <w:t xml:space="preserve">no </w:t>
      </w:r>
      <w:r w:rsidRPr="004E2BD7">
        <w:rPr>
          <w:rFonts w:ascii="Arial" w:hAnsi="Arial" w:cs="Arial"/>
          <w:sz w:val="24"/>
          <w:szCs w:val="24"/>
          <w:lang w:val="es-CO"/>
        </w:rPr>
        <w:t>supera el valor de aceptación del 25% establecido</w:t>
      </w:r>
      <w:r w:rsidR="004901DF" w:rsidRPr="004E2BD7">
        <w:rPr>
          <w:rFonts w:ascii="Arial" w:hAnsi="Arial" w:cs="Arial"/>
          <w:sz w:val="24"/>
          <w:szCs w:val="24"/>
          <w:lang w:val="es-CO"/>
        </w:rPr>
        <w:t>.</w:t>
      </w:r>
    </w:p>
    <w:p w:rsidR="004901DF" w:rsidRPr="004E2BD7" w:rsidRDefault="004901DF" w:rsidP="004901DF">
      <w:pPr>
        <w:pStyle w:val="GELTtulo2"/>
        <w:ind w:left="567" w:hanging="567"/>
        <w:rPr>
          <w:lang w:val="es-CO"/>
        </w:rPr>
      </w:pPr>
      <w:bookmarkStart w:id="106" w:name="_Toc384044624"/>
      <w:bookmarkStart w:id="107" w:name="_Toc386093557"/>
      <w:bookmarkEnd w:id="106"/>
      <w:r w:rsidRPr="004E2BD7">
        <w:rPr>
          <w:lang w:val="es-CO"/>
        </w:rPr>
        <w:t>ANS 10 –TIEMPO PROMEDIO DE RESOLUCION DE DEFECTOS EN LA ETAPA DE ESTABILIZACION</w:t>
      </w:r>
      <w:bookmarkEnd w:id="107"/>
    </w:p>
    <w:p w:rsidR="002C5304" w:rsidRPr="004E2BD7" w:rsidRDefault="00AC1B2B" w:rsidP="002C5304">
      <w:pPr>
        <w:spacing w:after="200"/>
        <w:jc w:val="center"/>
        <w:rPr>
          <w:rFonts w:ascii="Arial" w:hAnsi="Arial" w:cs="Arial"/>
          <w:b/>
          <w:bCs/>
          <w:i/>
          <w:color w:val="000000" w:themeColor="text1"/>
          <w:sz w:val="20"/>
          <w:szCs w:val="20"/>
          <w:lang w:val="es-CO"/>
        </w:rPr>
      </w:pPr>
      <w:r w:rsidRPr="004A0980">
        <w:rPr>
          <w:noProof/>
          <w:lang w:val="es-CO" w:eastAsia="es-CO"/>
        </w:rPr>
        <w:drawing>
          <wp:inline distT="0" distB="0" distL="0" distR="0" wp14:anchorId="5B3B33DB" wp14:editId="09414535">
            <wp:extent cx="5612130" cy="2509520"/>
            <wp:effectExtent l="19050" t="19050" r="26670" b="2413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9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5304" w:rsidRPr="004E2BD7" w:rsidRDefault="002C5304" w:rsidP="00F97535">
      <w:pPr>
        <w:pStyle w:val="Epgrafe"/>
        <w:jc w:val="center"/>
        <w:rPr>
          <w:rFonts w:ascii="Arial" w:hAnsi="Arial" w:cs="Arial"/>
          <w:i/>
          <w:color w:val="000000" w:themeColor="text1"/>
          <w:sz w:val="20"/>
          <w:szCs w:val="20"/>
          <w:lang w:val="es-CO"/>
        </w:rPr>
      </w:pPr>
      <w:bookmarkStart w:id="108" w:name="_Toc386093446"/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 xml:space="preserve">Figura 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begin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instrText xml:space="preserve"> SEQ Figura \* ARABIC </w:instrTex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separate"/>
      </w:r>
      <w:r w:rsidR="00B24B8F">
        <w:rPr>
          <w:rFonts w:ascii="Arial" w:hAnsi="Arial" w:cs="Arial"/>
          <w:i/>
          <w:noProof/>
          <w:color w:val="000000" w:themeColor="text1"/>
          <w:sz w:val="20"/>
          <w:szCs w:val="20"/>
          <w:lang w:val="es-CO"/>
        </w:rPr>
        <w:t>21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end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>. ANS10– Tiempo Promedio de Resolución de Defectos en la Etapa de Estabilización</w:t>
      </w:r>
      <w:r w:rsidR="00255217"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 xml:space="preserve"> - 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>EBM</w:t>
      </w:r>
      <w:bookmarkEnd w:id="108"/>
    </w:p>
    <w:p w:rsidR="000E1754" w:rsidRPr="004E2BD7" w:rsidRDefault="002C5304" w:rsidP="002C5304">
      <w:pPr>
        <w:jc w:val="both"/>
        <w:rPr>
          <w:rFonts w:ascii="Arial" w:hAnsi="Arial" w:cs="Arial"/>
          <w:sz w:val="24"/>
          <w:szCs w:val="24"/>
          <w:lang w:val="es-CO"/>
        </w:rPr>
      </w:pPr>
      <w:r w:rsidRPr="004E2BD7">
        <w:rPr>
          <w:rFonts w:ascii="Arial" w:hAnsi="Arial" w:cs="Arial"/>
          <w:sz w:val="24"/>
          <w:szCs w:val="24"/>
          <w:lang w:val="es-CO"/>
        </w:rPr>
        <w:t>El ANS 10 – Tiempo promedio de resolución de defectos en la etapa de estabilización</w:t>
      </w:r>
      <w:r w:rsidR="006572C8" w:rsidRPr="004E2BD7">
        <w:rPr>
          <w:rFonts w:ascii="Arial" w:hAnsi="Arial" w:cs="Arial"/>
          <w:sz w:val="24"/>
          <w:szCs w:val="24"/>
          <w:lang w:val="es-CO"/>
        </w:rPr>
        <w:t xml:space="preserve"> </w:t>
      </w:r>
      <w:r w:rsidRPr="004E2BD7">
        <w:rPr>
          <w:rFonts w:ascii="Arial" w:hAnsi="Arial" w:cs="Arial"/>
          <w:sz w:val="24"/>
          <w:szCs w:val="24"/>
          <w:lang w:val="es-CO"/>
        </w:rPr>
        <w:t xml:space="preserve">para la aplicación Elefantes Blancos Móvil se encuentra, para el </w:t>
      </w:r>
      <w:r w:rsidR="00704638" w:rsidRPr="004E2BD7">
        <w:rPr>
          <w:rFonts w:ascii="Arial" w:hAnsi="Arial" w:cs="Arial"/>
          <w:sz w:val="24"/>
          <w:szCs w:val="24"/>
          <w:lang w:val="es-CO"/>
        </w:rPr>
        <w:t>26</w:t>
      </w:r>
      <w:r w:rsidRPr="004E2BD7">
        <w:rPr>
          <w:rFonts w:ascii="Arial" w:hAnsi="Arial" w:cs="Arial"/>
          <w:sz w:val="24"/>
          <w:szCs w:val="24"/>
          <w:lang w:val="es-CO"/>
        </w:rPr>
        <w:t xml:space="preserve"> </w:t>
      </w:r>
      <w:r w:rsidR="00AC1B2B" w:rsidRPr="004E2BD7">
        <w:rPr>
          <w:rFonts w:ascii="Arial" w:hAnsi="Arial" w:cs="Arial"/>
          <w:sz w:val="24"/>
          <w:szCs w:val="24"/>
          <w:lang w:val="es-CO"/>
        </w:rPr>
        <w:t>Marzo</w:t>
      </w:r>
      <w:r w:rsidRPr="004E2BD7">
        <w:rPr>
          <w:rFonts w:ascii="Arial" w:hAnsi="Arial" w:cs="Arial"/>
          <w:sz w:val="24"/>
          <w:szCs w:val="24"/>
          <w:lang w:val="es-CO"/>
        </w:rPr>
        <w:t xml:space="preserve"> de 2014, en </w:t>
      </w:r>
      <w:r w:rsidR="00AC1B2B" w:rsidRPr="004E2BD7">
        <w:rPr>
          <w:rFonts w:ascii="Arial" w:hAnsi="Arial" w:cs="Arial"/>
          <w:sz w:val="24"/>
          <w:szCs w:val="24"/>
          <w:lang w:val="es-CO"/>
        </w:rPr>
        <w:t>3,4</w:t>
      </w:r>
      <w:r w:rsidRPr="004E2BD7">
        <w:rPr>
          <w:rFonts w:ascii="Arial" w:hAnsi="Arial" w:cs="Arial"/>
          <w:sz w:val="24"/>
          <w:szCs w:val="24"/>
          <w:lang w:val="es-CO"/>
        </w:rPr>
        <w:t xml:space="preserve"> debido a que se reporta</w:t>
      </w:r>
      <w:r w:rsidR="00AC1B2B" w:rsidRPr="004E2BD7">
        <w:rPr>
          <w:rFonts w:ascii="Arial" w:hAnsi="Arial" w:cs="Arial"/>
          <w:sz w:val="24"/>
          <w:szCs w:val="24"/>
          <w:lang w:val="es-CO"/>
        </w:rPr>
        <w:t xml:space="preserve">ron 5 </w:t>
      </w:r>
      <w:r w:rsidRPr="004E2BD7">
        <w:rPr>
          <w:rFonts w:ascii="Arial" w:hAnsi="Arial" w:cs="Arial"/>
          <w:sz w:val="24"/>
          <w:szCs w:val="24"/>
          <w:lang w:val="es-CO"/>
        </w:rPr>
        <w:t>defectos en la etapa de Estabilización</w:t>
      </w:r>
      <w:r w:rsidR="00AC1B2B" w:rsidRPr="004E2BD7">
        <w:rPr>
          <w:rFonts w:ascii="Arial" w:hAnsi="Arial" w:cs="Arial"/>
          <w:sz w:val="24"/>
          <w:szCs w:val="24"/>
          <w:lang w:val="es-CO"/>
        </w:rPr>
        <w:t xml:space="preserve"> pero este no supera el  valor de aceptación</w:t>
      </w:r>
      <w:r w:rsidRPr="004E2BD7">
        <w:rPr>
          <w:rFonts w:ascii="Arial" w:hAnsi="Arial" w:cs="Arial"/>
          <w:sz w:val="24"/>
          <w:szCs w:val="24"/>
          <w:lang w:val="es-CO"/>
        </w:rPr>
        <w:t>.</w:t>
      </w:r>
    </w:p>
    <w:p w:rsidR="002C5304" w:rsidRPr="004E2BD7" w:rsidRDefault="002C5304" w:rsidP="002C5304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2C5304" w:rsidRPr="004E2BD7" w:rsidRDefault="002C5304" w:rsidP="002C5304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255217" w:rsidRPr="004E2BD7" w:rsidRDefault="00AC1B2B" w:rsidP="00255217">
      <w:pPr>
        <w:jc w:val="center"/>
        <w:rPr>
          <w:rFonts w:ascii="Arial" w:hAnsi="Arial" w:cs="Arial"/>
          <w:sz w:val="24"/>
          <w:szCs w:val="24"/>
          <w:lang w:val="es-CO"/>
        </w:rPr>
      </w:pPr>
      <w:r w:rsidRPr="004A0980">
        <w:rPr>
          <w:noProof/>
          <w:lang w:val="es-CO" w:eastAsia="es-CO"/>
        </w:rPr>
        <w:drawing>
          <wp:inline distT="0" distB="0" distL="0" distR="0" wp14:anchorId="2808C444" wp14:editId="735E3F83">
            <wp:extent cx="5612130" cy="2939415"/>
            <wp:effectExtent l="19050" t="19050" r="26670" b="1333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9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5217" w:rsidRPr="004E2BD7" w:rsidRDefault="00255217" w:rsidP="00F97535">
      <w:pPr>
        <w:pStyle w:val="Epgrafe"/>
        <w:jc w:val="center"/>
        <w:rPr>
          <w:rFonts w:ascii="Arial" w:hAnsi="Arial" w:cs="Arial"/>
          <w:i/>
          <w:color w:val="000000" w:themeColor="text1"/>
          <w:sz w:val="20"/>
          <w:szCs w:val="20"/>
          <w:lang w:val="es-CO"/>
        </w:rPr>
      </w:pPr>
      <w:bookmarkStart w:id="109" w:name="_Toc386093447"/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 xml:space="preserve">Figura 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begin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instrText xml:space="preserve"> SEQ Figura \* ARABIC </w:instrTex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separate"/>
      </w:r>
      <w:r w:rsidR="00B24B8F">
        <w:rPr>
          <w:rFonts w:ascii="Arial" w:hAnsi="Arial" w:cs="Arial"/>
          <w:i/>
          <w:noProof/>
          <w:color w:val="000000" w:themeColor="text1"/>
          <w:sz w:val="20"/>
          <w:szCs w:val="20"/>
          <w:lang w:val="es-CO"/>
        </w:rPr>
        <w:t>22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end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>. ANS10– Tiempo Promedio de Resolución de Defectos en la Etapa de Estabilización - EBA</w:t>
      </w:r>
      <w:bookmarkEnd w:id="109"/>
    </w:p>
    <w:p w:rsidR="002C5304" w:rsidRPr="004E2BD7" w:rsidRDefault="002C5304" w:rsidP="002C5304">
      <w:pPr>
        <w:jc w:val="both"/>
        <w:rPr>
          <w:lang w:val="es-CO"/>
        </w:rPr>
      </w:pPr>
    </w:p>
    <w:p w:rsidR="00255217" w:rsidRPr="004E2BD7" w:rsidRDefault="00255217" w:rsidP="00255217">
      <w:pPr>
        <w:jc w:val="both"/>
        <w:rPr>
          <w:rFonts w:ascii="Arial" w:hAnsi="Arial" w:cs="Arial"/>
          <w:sz w:val="24"/>
          <w:szCs w:val="24"/>
          <w:lang w:val="es-CO"/>
        </w:rPr>
      </w:pPr>
      <w:r w:rsidRPr="004E2BD7">
        <w:rPr>
          <w:rFonts w:ascii="Arial" w:hAnsi="Arial" w:cs="Arial"/>
          <w:sz w:val="24"/>
          <w:szCs w:val="24"/>
          <w:lang w:val="es-CO"/>
        </w:rPr>
        <w:t>El ANS 10 – Tiempo promedio de resolución de defectos en la etapa de estabilización</w:t>
      </w:r>
      <w:r w:rsidR="006572C8" w:rsidRPr="004E2BD7">
        <w:rPr>
          <w:rFonts w:ascii="Arial" w:hAnsi="Arial" w:cs="Arial"/>
          <w:sz w:val="24"/>
          <w:szCs w:val="24"/>
          <w:lang w:val="es-CO"/>
        </w:rPr>
        <w:t xml:space="preserve"> </w:t>
      </w:r>
      <w:r w:rsidRPr="004E2BD7">
        <w:rPr>
          <w:rFonts w:ascii="Arial" w:hAnsi="Arial" w:cs="Arial"/>
          <w:sz w:val="24"/>
          <w:szCs w:val="24"/>
          <w:lang w:val="es-CO"/>
        </w:rPr>
        <w:t xml:space="preserve">para la aplicación Elefantes Blancos </w:t>
      </w:r>
      <w:r w:rsidR="00633254" w:rsidRPr="004E2BD7">
        <w:rPr>
          <w:rFonts w:ascii="Arial" w:hAnsi="Arial" w:cs="Arial"/>
          <w:sz w:val="24"/>
          <w:szCs w:val="24"/>
          <w:lang w:val="es-CO"/>
        </w:rPr>
        <w:t xml:space="preserve">Administrador </w:t>
      </w:r>
      <w:r w:rsidR="00AC1B2B" w:rsidRPr="004E2BD7">
        <w:rPr>
          <w:rFonts w:ascii="Arial" w:hAnsi="Arial" w:cs="Arial"/>
          <w:sz w:val="24"/>
          <w:szCs w:val="24"/>
          <w:lang w:val="es-CO"/>
        </w:rPr>
        <w:t>se encuentra, para el 2</w:t>
      </w:r>
      <w:r w:rsidR="00704638" w:rsidRPr="004E2BD7">
        <w:rPr>
          <w:rFonts w:ascii="Arial" w:hAnsi="Arial" w:cs="Arial"/>
          <w:sz w:val="24"/>
          <w:szCs w:val="24"/>
          <w:lang w:val="es-CO"/>
        </w:rPr>
        <w:t>6</w:t>
      </w:r>
      <w:r w:rsidRPr="004E2BD7">
        <w:rPr>
          <w:rFonts w:ascii="Arial" w:hAnsi="Arial" w:cs="Arial"/>
          <w:sz w:val="24"/>
          <w:szCs w:val="24"/>
          <w:lang w:val="es-CO"/>
        </w:rPr>
        <w:t xml:space="preserve"> de </w:t>
      </w:r>
      <w:r w:rsidR="00AC1B2B" w:rsidRPr="004E2BD7">
        <w:rPr>
          <w:rFonts w:ascii="Arial" w:hAnsi="Arial" w:cs="Arial"/>
          <w:sz w:val="24"/>
          <w:szCs w:val="24"/>
          <w:lang w:val="es-CO"/>
        </w:rPr>
        <w:t>Marzo</w:t>
      </w:r>
      <w:r w:rsidRPr="004E2BD7">
        <w:rPr>
          <w:rFonts w:ascii="Arial" w:hAnsi="Arial" w:cs="Arial"/>
          <w:sz w:val="24"/>
          <w:szCs w:val="24"/>
          <w:lang w:val="es-CO"/>
        </w:rPr>
        <w:t xml:space="preserve"> de 2014, en 0 debido a que </w:t>
      </w:r>
      <w:r w:rsidR="004A0980" w:rsidRPr="004E2BD7">
        <w:rPr>
          <w:rFonts w:ascii="Arial" w:hAnsi="Arial" w:cs="Arial"/>
          <w:sz w:val="24"/>
          <w:szCs w:val="24"/>
          <w:lang w:val="es-CO"/>
        </w:rPr>
        <w:t>n</w:t>
      </w:r>
      <w:r w:rsidRPr="004E2BD7">
        <w:rPr>
          <w:rFonts w:ascii="Arial" w:hAnsi="Arial" w:cs="Arial"/>
          <w:sz w:val="24"/>
          <w:szCs w:val="24"/>
          <w:lang w:val="es-CO"/>
        </w:rPr>
        <w:t>o se han reportado defectos en la etapa de Estabilización.</w:t>
      </w:r>
    </w:p>
    <w:p w:rsidR="00255217" w:rsidRPr="004E2BD7" w:rsidRDefault="00255217" w:rsidP="00255217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255217" w:rsidRPr="004E2BD7" w:rsidRDefault="00255217" w:rsidP="00255217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255217" w:rsidRPr="004E2BD7" w:rsidRDefault="00255217" w:rsidP="00255217">
      <w:pPr>
        <w:jc w:val="center"/>
        <w:rPr>
          <w:rFonts w:ascii="Arial" w:hAnsi="Arial" w:cs="Arial"/>
          <w:sz w:val="24"/>
          <w:szCs w:val="24"/>
          <w:lang w:val="es-CO"/>
        </w:rPr>
      </w:pPr>
    </w:p>
    <w:p w:rsidR="00ED1C66" w:rsidRPr="004E2BD7" w:rsidRDefault="0037373D" w:rsidP="00581798">
      <w:pPr>
        <w:pStyle w:val="GELTtulo1"/>
        <w:ind w:left="714" w:hanging="357"/>
        <w:rPr>
          <w:caps w:val="0"/>
          <w:color w:val="000000" w:themeColor="text1"/>
          <w:lang w:val="es-CO"/>
        </w:rPr>
      </w:pPr>
      <w:bookmarkStart w:id="110" w:name="_Toc384044626"/>
      <w:bookmarkStart w:id="111" w:name="_Toc384044627"/>
      <w:bookmarkStart w:id="112" w:name="_Toc384044628"/>
      <w:bookmarkStart w:id="113" w:name="_Toc384044629"/>
      <w:bookmarkStart w:id="114" w:name="_Toc384044630"/>
      <w:bookmarkStart w:id="115" w:name="_Toc386093558"/>
      <w:bookmarkEnd w:id="110"/>
      <w:bookmarkEnd w:id="111"/>
      <w:bookmarkEnd w:id="112"/>
      <w:bookmarkEnd w:id="113"/>
      <w:bookmarkEnd w:id="114"/>
      <w:r w:rsidRPr="004E2BD7">
        <w:rPr>
          <w:caps w:val="0"/>
          <w:color w:val="000000" w:themeColor="text1"/>
          <w:lang w:val="es-CO"/>
        </w:rPr>
        <w:t>DETALLE INCIDENCIAS</w:t>
      </w:r>
      <w:bookmarkEnd w:id="115"/>
    </w:p>
    <w:p w:rsidR="00D82D4C" w:rsidRPr="004E2BD7" w:rsidRDefault="00D82D4C" w:rsidP="00D82D4C">
      <w:pPr>
        <w:pStyle w:val="GELParrafo"/>
        <w:rPr>
          <w:rFonts w:cs="Arial"/>
          <w:szCs w:val="24"/>
          <w:lang w:val="es-CO"/>
        </w:rPr>
      </w:pPr>
      <w:r w:rsidRPr="004E2BD7">
        <w:rPr>
          <w:rFonts w:cs="Arial"/>
          <w:szCs w:val="24"/>
          <w:lang w:val="es-CO"/>
        </w:rPr>
        <w:t>En este capítulo se muestran las incidencias internas que se presentaron en el ambiente de pruebas de la solución y  las incidencias reportadas por Interventoría con las pruebas realizadas en el ambiente de preproducción.</w:t>
      </w:r>
    </w:p>
    <w:p w:rsidR="00D82D4C" w:rsidRPr="004E2BD7" w:rsidRDefault="00D82D4C" w:rsidP="00D82D4C">
      <w:pPr>
        <w:pStyle w:val="GELParrafo"/>
        <w:rPr>
          <w:rFonts w:cs="Arial"/>
          <w:szCs w:val="24"/>
          <w:lang w:val="es-CO"/>
        </w:rPr>
      </w:pPr>
      <w:r w:rsidRPr="004E2BD7">
        <w:rPr>
          <w:rFonts w:cs="Arial"/>
          <w:szCs w:val="24"/>
          <w:lang w:val="es-CO"/>
        </w:rPr>
        <w:t xml:space="preserve">Durante la etapa de pruebas internas se atendieron </w:t>
      </w:r>
      <w:r w:rsidR="00E753F8" w:rsidRPr="004E2BD7">
        <w:rPr>
          <w:rFonts w:cs="Arial"/>
          <w:szCs w:val="24"/>
          <w:lang w:val="es-CO"/>
        </w:rPr>
        <w:t>89</w:t>
      </w:r>
      <w:r w:rsidRPr="004E2BD7">
        <w:rPr>
          <w:rFonts w:cs="Arial"/>
          <w:szCs w:val="24"/>
          <w:lang w:val="es-CO"/>
        </w:rPr>
        <w:t xml:space="preserve"> incidencias</w:t>
      </w:r>
      <w:r w:rsidR="00E753F8" w:rsidRPr="004E2BD7">
        <w:rPr>
          <w:rFonts w:cs="Arial"/>
          <w:szCs w:val="24"/>
          <w:lang w:val="es-CO"/>
        </w:rPr>
        <w:t xml:space="preserve"> de la aplicación Elefantes Blancos Móvil.</w:t>
      </w:r>
    </w:p>
    <w:p w:rsidR="00D82D4C" w:rsidRPr="004E2BD7" w:rsidRDefault="00D82D4C" w:rsidP="00D82D4C">
      <w:pPr>
        <w:pStyle w:val="GELParrafo"/>
        <w:rPr>
          <w:rFonts w:cs="Arial"/>
          <w:szCs w:val="24"/>
          <w:lang w:val="es-CO"/>
        </w:rPr>
      </w:pPr>
    </w:p>
    <w:p w:rsidR="00D82D4C" w:rsidRPr="004E2BD7" w:rsidRDefault="00447DF2" w:rsidP="00E753F8">
      <w:pPr>
        <w:pStyle w:val="Epgrafe"/>
        <w:spacing w:after="0"/>
        <w:jc w:val="center"/>
        <w:rPr>
          <w:rFonts w:cs="Arial"/>
          <w:szCs w:val="24"/>
          <w:lang w:val="es-CO"/>
        </w:rPr>
      </w:pPr>
      <w:bookmarkStart w:id="116" w:name="_Toc373153177"/>
      <w:bookmarkStart w:id="117" w:name="_Toc386093494"/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 xml:space="preserve">Tabla 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begin"/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instrText xml:space="preserve"> SEQ Tabla \* ARABIC </w:instrTex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separate"/>
      </w:r>
      <w:r w:rsidR="00B24B8F">
        <w:rPr>
          <w:rFonts w:ascii="Arial" w:eastAsia="Times New Roman" w:hAnsi="Arial" w:cs="Times New Roman"/>
          <w:bCs w:val="0"/>
          <w:i/>
          <w:noProof/>
          <w:color w:val="auto"/>
          <w:sz w:val="20"/>
          <w:szCs w:val="20"/>
          <w:lang w:val="es-CO" w:eastAsia="es-ES"/>
        </w:rPr>
        <w:t>20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end"/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 xml:space="preserve">.  </w:t>
      </w:r>
      <w:r w:rsidR="00D82D4C"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 xml:space="preserve"> Detalle de incidencias internas</w:t>
      </w:r>
      <w:bookmarkEnd w:id="116"/>
      <w:r w:rsidR="000A14F5"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>-EBM</w:t>
      </w:r>
      <w:bookmarkEnd w:id="117"/>
    </w:p>
    <w:p w:rsidR="00E753F8" w:rsidRDefault="00E753F8" w:rsidP="00D82D4C">
      <w:pPr>
        <w:pStyle w:val="GELParrafo"/>
        <w:rPr>
          <w:rFonts w:cs="Arial"/>
          <w:szCs w:val="24"/>
          <w:lang w:val="es-CO"/>
        </w:rPr>
      </w:pPr>
    </w:p>
    <w:tbl>
      <w:tblPr>
        <w:tblW w:w="92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20"/>
        <w:gridCol w:w="1704"/>
        <w:gridCol w:w="1074"/>
        <w:gridCol w:w="1003"/>
        <w:gridCol w:w="1019"/>
        <w:gridCol w:w="1620"/>
      </w:tblGrid>
      <w:tr w:rsidR="002F26A1" w:rsidRPr="002F26A1" w:rsidTr="002F26A1">
        <w:trPr>
          <w:trHeight w:val="525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000000" w:fill="BFBFBF"/>
            <w:vAlign w:val="center"/>
            <w:hideMark/>
          </w:tcPr>
          <w:p w:rsidR="002F26A1" w:rsidRPr="002F26A1" w:rsidRDefault="002F26A1" w:rsidP="002F26A1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INCIDENCIAS POR ESTADO TIPO DEFECTO</w:t>
            </w:r>
          </w:p>
        </w:tc>
        <w:tc>
          <w:tcPr>
            <w:tcW w:w="48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000000" w:fill="BFBFBF"/>
            <w:noWrap/>
            <w:vAlign w:val="center"/>
            <w:hideMark/>
          </w:tcPr>
          <w:p w:rsidR="002F26A1" w:rsidRPr="002F26A1" w:rsidRDefault="002F26A1" w:rsidP="002F26A1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TIPO DEFECTO</w:t>
            </w:r>
          </w:p>
        </w:tc>
        <w:tc>
          <w:tcPr>
            <w:tcW w:w="162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BFBFBF"/>
            <w:noWrap/>
            <w:vAlign w:val="center"/>
            <w:hideMark/>
          </w:tcPr>
          <w:p w:rsidR="002F26A1" w:rsidRPr="002F26A1" w:rsidRDefault="002F26A1" w:rsidP="002F26A1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 </w:t>
            </w:r>
          </w:p>
        </w:tc>
      </w:tr>
      <w:tr w:rsidR="002F26A1" w:rsidRPr="002F26A1" w:rsidTr="002F26A1">
        <w:trPr>
          <w:trHeight w:val="315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2F26A1" w:rsidRPr="002F26A1" w:rsidRDefault="002F26A1" w:rsidP="002F26A1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ESTADO</w:t>
            </w:r>
          </w:p>
        </w:tc>
        <w:tc>
          <w:tcPr>
            <w:tcW w:w="1704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000000" w:fill="BFBFBF"/>
            <w:noWrap/>
            <w:vAlign w:val="center"/>
            <w:hideMark/>
          </w:tcPr>
          <w:p w:rsidR="002F26A1" w:rsidRPr="002F26A1" w:rsidRDefault="002F26A1" w:rsidP="002F26A1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Cosmético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BFBFBF"/>
            <w:noWrap/>
            <w:vAlign w:val="center"/>
            <w:hideMark/>
          </w:tcPr>
          <w:p w:rsidR="002F26A1" w:rsidRPr="002F26A1" w:rsidRDefault="002F26A1" w:rsidP="002F26A1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Crítico</w:t>
            </w: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2F26A1" w:rsidRPr="002F26A1" w:rsidRDefault="002F26A1" w:rsidP="002F26A1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Mayor</w:t>
            </w: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2F26A1" w:rsidRPr="002F26A1" w:rsidRDefault="002F26A1" w:rsidP="002F26A1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Menor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BFBFBF"/>
            <w:noWrap/>
            <w:vAlign w:val="center"/>
            <w:hideMark/>
          </w:tcPr>
          <w:p w:rsidR="002F26A1" w:rsidRPr="002F26A1" w:rsidRDefault="002F26A1" w:rsidP="002F26A1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Total general</w:t>
            </w:r>
          </w:p>
        </w:tc>
      </w:tr>
      <w:tr w:rsidR="002F26A1" w:rsidRPr="002F26A1" w:rsidTr="002F26A1">
        <w:trPr>
          <w:trHeight w:val="30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26A1" w:rsidRPr="002F26A1" w:rsidRDefault="002F26A1" w:rsidP="002F26A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Anulado</w:t>
            </w:r>
          </w:p>
        </w:tc>
        <w:tc>
          <w:tcPr>
            <w:tcW w:w="170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26A1" w:rsidRPr="002F26A1" w:rsidRDefault="002F26A1" w:rsidP="002F26A1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28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26A1" w:rsidRPr="002F26A1" w:rsidRDefault="002F26A1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3</w:t>
            </w:r>
          </w:p>
        </w:tc>
        <w:tc>
          <w:tcPr>
            <w:tcW w:w="100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26A1" w:rsidRPr="002F26A1" w:rsidRDefault="002F26A1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11</w:t>
            </w:r>
          </w:p>
        </w:tc>
        <w:tc>
          <w:tcPr>
            <w:tcW w:w="1019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26A1" w:rsidRPr="002F26A1" w:rsidRDefault="002F26A1" w:rsidP="004E2BD7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22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2F26A1" w:rsidRPr="002F26A1" w:rsidRDefault="002F26A1" w:rsidP="004E2BD7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64</w:t>
            </w:r>
          </w:p>
        </w:tc>
      </w:tr>
      <w:tr w:rsidR="002F26A1" w:rsidRPr="002F26A1" w:rsidTr="002F26A1">
        <w:trPr>
          <w:trHeight w:val="315"/>
        </w:trPr>
        <w:tc>
          <w:tcPr>
            <w:tcW w:w="2820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26A1" w:rsidRPr="002F26A1" w:rsidRDefault="002F26A1" w:rsidP="002F26A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Cerrada</w:t>
            </w:r>
          </w:p>
        </w:tc>
        <w:tc>
          <w:tcPr>
            <w:tcW w:w="170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26A1" w:rsidRPr="002F26A1" w:rsidRDefault="002F26A1" w:rsidP="002F26A1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9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2F26A1" w:rsidRPr="002F26A1" w:rsidRDefault="002F26A1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2F26A1" w:rsidRPr="002F26A1" w:rsidRDefault="002F26A1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9</w:t>
            </w: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26A1" w:rsidRPr="002F26A1" w:rsidRDefault="002F26A1" w:rsidP="004E2BD7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6</w:t>
            </w:r>
          </w:p>
        </w:tc>
        <w:tc>
          <w:tcPr>
            <w:tcW w:w="162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2F26A1" w:rsidRPr="002F26A1" w:rsidRDefault="002F26A1" w:rsidP="004E2BD7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25</w:t>
            </w:r>
          </w:p>
        </w:tc>
      </w:tr>
      <w:tr w:rsidR="002F26A1" w:rsidRPr="002F26A1" w:rsidTr="002F26A1">
        <w:trPr>
          <w:trHeight w:val="315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000000" w:fill="BFBFBF"/>
            <w:noWrap/>
            <w:vAlign w:val="center"/>
            <w:hideMark/>
          </w:tcPr>
          <w:p w:rsidR="002F26A1" w:rsidRPr="002F26A1" w:rsidRDefault="002F26A1" w:rsidP="002F26A1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Total general</w:t>
            </w:r>
          </w:p>
        </w:tc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000000" w:fill="BFBFBF"/>
            <w:noWrap/>
            <w:vAlign w:val="center"/>
            <w:hideMark/>
          </w:tcPr>
          <w:p w:rsidR="002F26A1" w:rsidRPr="002F26A1" w:rsidRDefault="002F26A1" w:rsidP="002F26A1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37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BFBFBF"/>
            <w:noWrap/>
            <w:vAlign w:val="center"/>
            <w:hideMark/>
          </w:tcPr>
          <w:p w:rsidR="002F26A1" w:rsidRPr="002F26A1" w:rsidRDefault="002F26A1" w:rsidP="004E2BD7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BFBFBF"/>
            <w:noWrap/>
            <w:vAlign w:val="center"/>
            <w:hideMark/>
          </w:tcPr>
          <w:p w:rsidR="002F26A1" w:rsidRPr="002F26A1" w:rsidRDefault="002F26A1" w:rsidP="004E2BD7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20</w:t>
            </w:r>
          </w:p>
        </w:tc>
        <w:tc>
          <w:tcPr>
            <w:tcW w:w="1019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000000" w:fill="BFBFBF"/>
            <w:noWrap/>
            <w:vAlign w:val="center"/>
            <w:hideMark/>
          </w:tcPr>
          <w:p w:rsidR="002F26A1" w:rsidRPr="002F26A1" w:rsidRDefault="002F26A1" w:rsidP="004E2BD7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28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BFBFBF"/>
            <w:noWrap/>
            <w:vAlign w:val="center"/>
            <w:hideMark/>
          </w:tcPr>
          <w:p w:rsidR="002F26A1" w:rsidRPr="002F26A1" w:rsidRDefault="002F26A1" w:rsidP="004E2BD7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89</w:t>
            </w:r>
          </w:p>
        </w:tc>
      </w:tr>
    </w:tbl>
    <w:p w:rsidR="002F26A1" w:rsidRPr="004E2BD7" w:rsidRDefault="002F26A1" w:rsidP="00D82D4C">
      <w:pPr>
        <w:pStyle w:val="GELParrafo"/>
        <w:rPr>
          <w:rFonts w:cs="Arial"/>
          <w:szCs w:val="24"/>
          <w:lang w:val="es-CO"/>
        </w:rPr>
      </w:pPr>
    </w:p>
    <w:p w:rsidR="00D82D4C" w:rsidRPr="004E2BD7" w:rsidRDefault="00D82D4C" w:rsidP="00D82D4C">
      <w:pPr>
        <w:pStyle w:val="GELParrafo"/>
        <w:rPr>
          <w:rFonts w:cs="Arial"/>
          <w:szCs w:val="24"/>
          <w:lang w:val="es-CO"/>
        </w:rPr>
      </w:pPr>
      <w:r w:rsidRPr="004A0980">
        <w:rPr>
          <w:noProof/>
          <w:lang w:val="es-CO" w:eastAsia="es-CO"/>
        </w:rPr>
        <w:t xml:space="preserve"> </w:t>
      </w:r>
      <w:r w:rsidR="00490D79" w:rsidRPr="004A0980">
        <w:rPr>
          <w:noProof/>
          <w:lang w:val="es-CO" w:eastAsia="es-CO"/>
        </w:rPr>
        <w:t xml:space="preserve"> </w:t>
      </w:r>
      <w:r w:rsidR="00607455" w:rsidRPr="004A0980">
        <w:rPr>
          <w:noProof/>
          <w:lang w:val="es-CO" w:eastAsia="es-CO"/>
        </w:rPr>
        <w:drawing>
          <wp:inline distT="0" distB="0" distL="0" distR="0" wp14:anchorId="01B78A7E" wp14:editId="7948A7A9">
            <wp:extent cx="5612130" cy="2188210"/>
            <wp:effectExtent l="0" t="0" r="26670" b="21590"/>
            <wp:docPr id="22" name="Gráfico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inline>
        </w:drawing>
      </w:r>
    </w:p>
    <w:p w:rsidR="00D82D4C" w:rsidRPr="004E2BD7" w:rsidRDefault="00D82D4C" w:rsidP="00F97535">
      <w:pPr>
        <w:pStyle w:val="Epgrafe"/>
        <w:jc w:val="center"/>
        <w:rPr>
          <w:rFonts w:ascii="Arial" w:hAnsi="Arial" w:cs="Arial"/>
          <w:i/>
          <w:color w:val="000000" w:themeColor="text1"/>
          <w:sz w:val="20"/>
          <w:szCs w:val="20"/>
          <w:lang w:val="es-CO"/>
        </w:rPr>
      </w:pPr>
      <w:bookmarkStart w:id="118" w:name="_Toc345512194"/>
      <w:bookmarkStart w:id="119" w:name="_Toc373152906"/>
      <w:bookmarkStart w:id="120" w:name="_Toc386093448"/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 xml:space="preserve">Figura 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begin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instrText xml:space="preserve"> SEQ Figura \* ARABIC </w:instrTex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separate"/>
      </w:r>
      <w:r w:rsidR="00B24B8F">
        <w:rPr>
          <w:rFonts w:ascii="Arial" w:hAnsi="Arial" w:cs="Arial"/>
          <w:i/>
          <w:noProof/>
          <w:color w:val="000000" w:themeColor="text1"/>
          <w:sz w:val="20"/>
          <w:szCs w:val="20"/>
          <w:lang w:val="es-CO"/>
        </w:rPr>
        <w:t>23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end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>. Incidencias Internas</w:t>
      </w:r>
      <w:bookmarkEnd w:id="118"/>
      <w:bookmarkEnd w:id="119"/>
      <w:r w:rsidR="000A14F5"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>-EBM</w:t>
      </w:r>
      <w:bookmarkEnd w:id="120"/>
    </w:p>
    <w:p w:rsidR="00E753F8" w:rsidRPr="004E2BD7" w:rsidRDefault="00E753F8" w:rsidP="009828C3">
      <w:pPr>
        <w:spacing w:after="200"/>
        <w:jc w:val="center"/>
        <w:rPr>
          <w:rFonts w:ascii="Arial" w:hAnsi="Arial" w:cs="Arial"/>
          <w:b/>
          <w:bCs/>
          <w:i/>
          <w:color w:val="000000" w:themeColor="text1"/>
          <w:sz w:val="20"/>
          <w:szCs w:val="20"/>
          <w:lang w:val="es-CO"/>
        </w:rPr>
      </w:pPr>
    </w:p>
    <w:p w:rsidR="00E753F8" w:rsidRPr="004E2BD7" w:rsidRDefault="00E753F8" w:rsidP="009828C3">
      <w:pPr>
        <w:spacing w:after="200"/>
        <w:jc w:val="center"/>
        <w:rPr>
          <w:rFonts w:ascii="Arial" w:hAnsi="Arial" w:cs="Arial"/>
          <w:b/>
          <w:bCs/>
          <w:i/>
          <w:color w:val="000000" w:themeColor="text1"/>
          <w:sz w:val="20"/>
          <w:szCs w:val="20"/>
          <w:lang w:val="es-CO"/>
        </w:rPr>
      </w:pPr>
    </w:p>
    <w:p w:rsidR="00E753F8" w:rsidRPr="004E2BD7" w:rsidRDefault="00E753F8" w:rsidP="00E753F8">
      <w:pPr>
        <w:spacing w:after="200"/>
        <w:jc w:val="both"/>
        <w:rPr>
          <w:rFonts w:ascii="Arial" w:hAnsi="Arial" w:cs="Arial"/>
          <w:sz w:val="24"/>
          <w:szCs w:val="24"/>
          <w:lang w:val="es-CO"/>
        </w:rPr>
      </w:pPr>
      <w:r w:rsidRPr="004E2BD7">
        <w:rPr>
          <w:rFonts w:ascii="Arial" w:hAnsi="Arial" w:cs="Arial"/>
          <w:sz w:val="24"/>
          <w:szCs w:val="24"/>
          <w:lang w:val="es-CO"/>
        </w:rPr>
        <w:t xml:space="preserve">Durante la etapa de pruebas internas se atendieron 125 incidencias de la aplicación Elefantes Blancos </w:t>
      </w:r>
      <w:r w:rsidR="00607455" w:rsidRPr="004E2BD7">
        <w:rPr>
          <w:rFonts w:ascii="Arial" w:hAnsi="Arial" w:cs="Arial"/>
          <w:sz w:val="24"/>
          <w:szCs w:val="24"/>
          <w:lang w:val="es-CO"/>
        </w:rPr>
        <w:t>Administrador.</w:t>
      </w:r>
    </w:p>
    <w:p w:rsidR="00980FA4" w:rsidRPr="004E2BD7" w:rsidRDefault="00980FA4" w:rsidP="00E753F8">
      <w:pPr>
        <w:spacing w:after="200"/>
        <w:jc w:val="both"/>
        <w:rPr>
          <w:rFonts w:ascii="Arial" w:hAnsi="Arial" w:cs="Arial"/>
          <w:b/>
          <w:bCs/>
          <w:i/>
          <w:color w:val="000000" w:themeColor="text1"/>
          <w:sz w:val="24"/>
          <w:szCs w:val="24"/>
          <w:lang w:val="es-CO"/>
        </w:rPr>
      </w:pPr>
    </w:p>
    <w:p w:rsidR="00E753F8" w:rsidRPr="004E2BD7" w:rsidRDefault="00E753F8" w:rsidP="00E753F8">
      <w:pPr>
        <w:pStyle w:val="Epgrafe"/>
        <w:spacing w:after="0"/>
        <w:jc w:val="center"/>
        <w:rPr>
          <w:rFonts w:ascii="Arial" w:hAnsi="Arial" w:cs="Arial"/>
          <w:b w:val="0"/>
          <w:bCs w:val="0"/>
          <w:i/>
          <w:color w:val="000000" w:themeColor="text1"/>
          <w:sz w:val="20"/>
          <w:szCs w:val="20"/>
          <w:lang w:val="es-CO"/>
        </w:rPr>
      </w:pPr>
      <w:bookmarkStart w:id="121" w:name="_Toc386093495"/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 xml:space="preserve">Tabla 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begin"/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instrText xml:space="preserve"> SEQ Tabla \* ARABIC </w:instrTex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separate"/>
      </w:r>
      <w:r w:rsidR="00B24B8F">
        <w:rPr>
          <w:rFonts w:ascii="Arial" w:eastAsia="Times New Roman" w:hAnsi="Arial" w:cs="Times New Roman"/>
          <w:bCs w:val="0"/>
          <w:i/>
          <w:noProof/>
          <w:color w:val="auto"/>
          <w:sz w:val="20"/>
          <w:szCs w:val="20"/>
          <w:lang w:val="es-CO" w:eastAsia="es-ES"/>
        </w:rPr>
        <w:t>21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end"/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>.  Detalle de incidencias internas-EBA</w:t>
      </w:r>
      <w:bookmarkEnd w:id="121"/>
    </w:p>
    <w:p w:rsidR="00E753F8" w:rsidRDefault="00E753F8" w:rsidP="009828C3">
      <w:pPr>
        <w:spacing w:after="200"/>
        <w:jc w:val="center"/>
        <w:rPr>
          <w:rFonts w:ascii="Arial" w:hAnsi="Arial" w:cs="Arial"/>
          <w:b/>
          <w:bCs/>
          <w:i/>
          <w:color w:val="000000" w:themeColor="text1"/>
          <w:sz w:val="20"/>
          <w:szCs w:val="20"/>
          <w:lang w:val="es-CO"/>
        </w:rPr>
      </w:pPr>
    </w:p>
    <w:tbl>
      <w:tblPr>
        <w:tblW w:w="92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20"/>
        <w:gridCol w:w="1472"/>
        <w:gridCol w:w="928"/>
        <w:gridCol w:w="1200"/>
        <w:gridCol w:w="1200"/>
        <w:gridCol w:w="1620"/>
      </w:tblGrid>
      <w:tr w:rsidR="002F26A1" w:rsidRPr="002F26A1" w:rsidTr="002F26A1">
        <w:trPr>
          <w:trHeight w:val="525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000000" w:fill="BFBFBF"/>
            <w:vAlign w:val="center"/>
            <w:hideMark/>
          </w:tcPr>
          <w:p w:rsidR="002F26A1" w:rsidRPr="002F26A1" w:rsidRDefault="002F26A1" w:rsidP="002F26A1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INCIDENCIAS POR ESTADO Y TIPO DEFECTO</w:t>
            </w:r>
          </w:p>
        </w:tc>
        <w:tc>
          <w:tcPr>
            <w:tcW w:w="2400" w:type="dxa"/>
            <w:gridSpan w:val="2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2F26A1" w:rsidRPr="002F26A1" w:rsidRDefault="002F26A1" w:rsidP="002F26A1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TIPO DEFECTO</w:t>
            </w:r>
          </w:p>
        </w:tc>
        <w:tc>
          <w:tcPr>
            <w:tcW w:w="120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2F26A1" w:rsidRPr="002F26A1" w:rsidRDefault="002F26A1" w:rsidP="002F26A1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20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2F26A1" w:rsidRPr="002F26A1" w:rsidRDefault="002F26A1" w:rsidP="002F26A1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62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BFBFBF"/>
            <w:noWrap/>
            <w:vAlign w:val="center"/>
            <w:hideMark/>
          </w:tcPr>
          <w:p w:rsidR="002F26A1" w:rsidRPr="002F26A1" w:rsidRDefault="002F26A1" w:rsidP="002F26A1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 </w:t>
            </w:r>
          </w:p>
        </w:tc>
      </w:tr>
      <w:tr w:rsidR="002F26A1" w:rsidRPr="002F26A1" w:rsidTr="002F26A1">
        <w:trPr>
          <w:trHeight w:val="315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2F26A1" w:rsidRPr="002F26A1" w:rsidRDefault="002F26A1" w:rsidP="002F26A1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ESTADO</w:t>
            </w:r>
          </w:p>
        </w:tc>
        <w:tc>
          <w:tcPr>
            <w:tcW w:w="1472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2F26A1" w:rsidRPr="002F26A1" w:rsidRDefault="002F26A1" w:rsidP="002F26A1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Cosmético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2F26A1" w:rsidRPr="002F26A1" w:rsidRDefault="002F26A1" w:rsidP="002F26A1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Crítico</w:t>
            </w:r>
          </w:p>
        </w:tc>
        <w:tc>
          <w:tcPr>
            <w:tcW w:w="120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2F26A1" w:rsidRPr="002F26A1" w:rsidRDefault="002F26A1" w:rsidP="002F26A1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Mayor</w:t>
            </w:r>
          </w:p>
        </w:tc>
        <w:tc>
          <w:tcPr>
            <w:tcW w:w="120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2F26A1" w:rsidRPr="002F26A1" w:rsidRDefault="002F26A1" w:rsidP="002F26A1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Menor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BFBFBF"/>
            <w:noWrap/>
            <w:vAlign w:val="center"/>
            <w:hideMark/>
          </w:tcPr>
          <w:p w:rsidR="002F26A1" w:rsidRPr="002F26A1" w:rsidRDefault="002F26A1" w:rsidP="002F26A1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Total general</w:t>
            </w:r>
          </w:p>
        </w:tc>
      </w:tr>
      <w:tr w:rsidR="002F26A1" w:rsidRPr="002F26A1" w:rsidTr="002F26A1">
        <w:trPr>
          <w:trHeight w:val="30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26A1" w:rsidRPr="002F26A1" w:rsidRDefault="002F26A1" w:rsidP="002F26A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proofErr w:type="spellStart"/>
            <w:r w:rsidRPr="002F26A1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DI_Cerrado</w:t>
            </w:r>
            <w:proofErr w:type="spellEnd"/>
          </w:p>
        </w:tc>
        <w:tc>
          <w:tcPr>
            <w:tcW w:w="1472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26A1" w:rsidRPr="002F26A1" w:rsidRDefault="002F26A1" w:rsidP="002F26A1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39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26A1" w:rsidRPr="002F26A1" w:rsidRDefault="002F26A1" w:rsidP="002F26A1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120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26A1" w:rsidRPr="002F26A1" w:rsidRDefault="002F26A1" w:rsidP="002F26A1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12</w:t>
            </w:r>
          </w:p>
        </w:tc>
        <w:tc>
          <w:tcPr>
            <w:tcW w:w="120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26A1" w:rsidRPr="002F26A1" w:rsidRDefault="002F26A1" w:rsidP="002F26A1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60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2F26A1" w:rsidRPr="002F26A1" w:rsidRDefault="002F26A1" w:rsidP="002F26A1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112</w:t>
            </w:r>
          </w:p>
        </w:tc>
      </w:tr>
      <w:tr w:rsidR="002F26A1" w:rsidRPr="002F26A1" w:rsidTr="002F26A1">
        <w:trPr>
          <w:trHeight w:val="315"/>
        </w:trPr>
        <w:tc>
          <w:tcPr>
            <w:tcW w:w="2820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26A1" w:rsidRPr="002F26A1" w:rsidRDefault="002F26A1" w:rsidP="002F26A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proofErr w:type="spellStart"/>
            <w:r w:rsidRPr="002F26A1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DI_Anulado</w:t>
            </w:r>
            <w:proofErr w:type="spellEnd"/>
          </w:p>
        </w:tc>
        <w:tc>
          <w:tcPr>
            <w:tcW w:w="1472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26A1" w:rsidRPr="002F26A1" w:rsidRDefault="002F26A1" w:rsidP="002F26A1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7</w:t>
            </w:r>
          </w:p>
        </w:tc>
        <w:tc>
          <w:tcPr>
            <w:tcW w:w="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F26A1" w:rsidRPr="002F26A1" w:rsidRDefault="002F26A1" w:rsidP="002F26A1">
            <w:pPr>
              <w:jc w:val="center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26A1" w:rsidRPr="002F26A1" w:rsidRDefault="002F26A1" w:rsidP="002F26A1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26A1" w:rsidRPr="002F26A1" w:rsidRDefault="002F26A1" w:rsidP="002F26A1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162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2F26A1" w:rsidRPr="002F26A1" w:rsidRDefault="002F26A1" w:rsidP="002F26A1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13</w:t>
            </w:r>
          </w:p>
        </w:tc>
      </w:tr>
      <w:tr w:rsidR="002F26A1" w:rsidRPr="002F26A1" w:rsidTr="002F26A1">
        <w:trPr>
          <w:trHeight w:val="315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000000" w:fill="BFBFBF"/>
            <w:noWrap/>
            <w:vAlign w:val="center"/>
            <w:hideMark/>
          </w:tcPr>
          <w:p w:rsidR="002F26A1" w:rsidRPr="002F26A1" w:rsidRDefault="002F26A1" w:rsidP="002F26A1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Total general</w:t>
            </w:r>
          </w:p>
        </w:tc>
        <w:tc>
          <w:tcPr>
            <w:tcW w:w="14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000000" w:fill="BFBFBF"/>
            <w:noWrap/>
            <w:vAlign w:val="center"/>
            <w:hideMark/>
          </w:tcPr>
          <w:p w:rsidR="002F26A1" w:rsidRPr="002F26A1" w:rsidRDefault="002F26A1" w:rsidP="002F26A1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46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000000" w:fill="BFBFBF"/>
            <w:noWrap/>
            <w:vAlign w:val="center"/>
            <w:hideMark/>
          </w:tcPr>
          <w:p w:rsidR="002F26A1" w:rsidRPr="002F26A1" w:rsidRDefault="002F26A1" w:rsidP="002F26A1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120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000000" w:fill="BFBFBF"/>
            <w:noWrap/>
            <w:vAlign w:val="center"/>
            <w:hideMark/>
          </w:tcPr>
          <w:p w:rsidR="002F26A1" w:rsidRPr="002F26A1" w:rsidRDefault="002F26A1" w:rsidP="002F26A1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14</w:t>
            </w:r>
          </w:p>
        </w:tc>
        <w:tc>
          <w:tcPr>
            <w:tcW w:w="120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000000" w:fill="BFBFBF"/>
            <w:noWrap/>
            <w:vAlign w:val="center"/>
            <w:hideMark/>
          </w:tcPr>
          <w:p w:rsidR="002F26A1" w:rsidRPr="002F26A1" w:rsidRDefault="002F26A1" w:rsidP="002F26A1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64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BFBFBF"/>
            <w:noWrap/>
            <w:vAlign w:val="center"/>
            <w:hideMark/>
          </w:tcPr>
          <w:p w:rsidR="002F26A1" w:rsidRPr="002F26A1" w:rsidRDefault="002F26A1" w:rsidP="002F26A1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125</w:t>
            </w:r>
          </w:p>
        </w:tc>
      </w:tr>
    </w:tbl>
    <w:p w:rsidR="002F26A1" w:rsidRPr="004E2BD7" w:rsidRDefault="002F26A1" w:rsidP="009828C3">
      <w:pPr>
        <w:spacing w:after="200"/>
        <w:jc w:val="center"/>
        <w:rPr>
          <w:rFonts w:ascii="Arial" w:hAnsi="Arial" w:cs="Arial"/>
          <w:b/>
          <w:bCs/>
          <w:i/>
          <w:color w:val="000000" w:themeColor="text1"/>
          <w:sz w:val="20"/>
          <w:szCs w:val="20"/>
          <w:lang w:val="es-CO"/>
        </w:rPr>
      </w:pPr>
    </w:p>
    <w:p w:rsidR="00E753F8" w:rsidRPr="004E2BD7" w:rsidRDefault="00E753F8" w:rsidP="009828C3">
      <w:pPr>
        <w:spacing w:after="200"/>
        <w:jc w:val="center"/>
        <w:rPr>
          <w:rFonts w:ascii="Arial" w:hAnsi="Arial" w:cs="Arial"/>
          <w:b/>
          <w:bCs/>
          <w:i/>
          <w:color w:val="000000" w:themeColor="text1"/>
          <w:sz w:val="20"/>
          <w:szCs w:val="20"/>
          <w:lang w:val="es-CO"/>
        </w:rPr>
      </w:pPr>
    </w:p>
    <w:p w:rsidR="00E753F8" w:rsidRPr="004E2BD7" w:rsidRDefault="00607455" w:rsidP="009828C3">
      <w:pPr>
        <w:spacing w:after="200"/>
        <w:jc w:val="center"/>
        <w:rPr>
          <w:color w:val="365F91" w:themeColor="accent1" w:themeShade="BF"/>
          <w:lang w:val="es-CO"/>
        </w:rPr>
      </w:pPr>
      <w:r w:rsidRPr="004A0980">
        <w:rPr>
          <w:noProof/>
          <w:lang w:val="es-CO" w:eastAsia="es-CO"/>
        </w:rPr>
        <w:drawing>
          <wp:inline distT="0" distB="0" distL="0" distR="0" wp14:anchorId="7354FED2" wp14:editId="1EC0BBCC">
            <wp:extent cx="5612130" cy="1918970"/>
            <wp:effectExtent l="0" t="0" r="26670" b="24130"/>
            <wp:docPr id="18" name="Gráfico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p w:rsidR="00E753F8" w:rsidRPr="004E2BD7" w:rsidRDefault="00E753F8" w:rsidP="00F97535">
      <w:pPr>
        <w:pStyle w:val="Epgrafe"/>
        <w:jc w:val="center"/>
        <w:rPr>
          <w:rFonts w:ascii="Arial" w:hAnsi="Arial" w:cs="Arial"/>
          <w:i/>
          <w:color w:val="000000" w:themeColor="text1"/>
          <w:sz w:val="20"/>
          <w:szCs w:val="20"/>
          <w:lang w:val="es-CO"/>
        </w:rPr>
      </w:pPr>
      <w:bookmarkStart w:id="122" w:name="_Toc386093449"/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 xml:space="preserve">Figura 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begin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instrText xml:space="preserve"> SEQ Figura \* ARABIC </w:instrTex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separate"/>
      </w:r>
      <w:r w:rsidR="00B24B8F">
        <w:rPr>
          <w:rFonts w:ascii="Arial" w:hAnsi="Arial" w:cs="Arial"/>
          <w:i/>
          <w:noProof/>
          <w:color w:val="000000" w:themeColor="text1"/>
          <w:sz w:val="20"/>
          <w:szCs w:val="20"/>
          <w:lang w:val="es-CO"/>
        </w:rPr>
        <w:t>24</w:t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fldChar w:fldCharType="end"/>
      </w:r>
      <w:r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>. Incidencias Internas-EB</w:t>
      </w:r>
      <w:r w:rsidR="006572C8" w:rsidRPr="004E2BD7">
        <w:rPr>
          <w:rFonts w:ascii="Arial" w:hAnsi="Arial" w:cs="Arial"/>
          <w:i/>
          <w:color w:val="000000" w:themeColor="text1"/>
          <w:sz w:val="20"/>
          <w:szCs w:val="20"/>
          <w:lang w:val="es-CO"/>
        </w:rPr>
        <w:t>A</w:t>
      </w:r>
      <w:bookmarkEnd w:id="122"/>
    </w:p>
    <w:p w:rsidR="00E753F8" w:rsidRPr="004E2BD7" w:rsidRDefault="00E753F8" w:rsidP="009828C3">
      <w:pPr>
        <w:spacing w:after="200"/>
        <w:jc w:val="center"/>
        <w:rPr>
          <w:color w:val="365F91" w:themeColor="accent1" w:themeShade="BF"/>
          <w:lang w:val="es-CO"/>
        </w:rPr>
      </w:pPr>
    </w:p>
    <w:p w:rsidR="0037373D" w:rsidRPr="004E2BD7" w:rsidRDefault="0037373D" w:rsidP="001A1E80">
      <w:pPr>
        <w:pStyle w:val="GELTtulo1"/>
        <w:rPr>
          <w:lang w:val="es-CO"/>
        </w:rPr>
      </w:pPr>
      <w:bookmarkStart w:id="123" w:name="_Toc386093559"/>
      <w:r w:rsidRPr="004E2BD7">
        <w:rPr>
          <w:lang w:val="es-CO"/>
        </w:rPr>
        <w:t>CONTROL DE CAMBIOS</w:t>
      </w:r>
      <w:bookmarkEnd w:id="123"/>
    </w:p>
    <w:p w:rsidR="004C4567" w:rsidRPr="004E2BD7" w:rsidRDefault="004C4567" w:rsidP="004C4567">
      <w:pPr>
        <w:pStyle w:val="GELParrafo"/>
        <w:rPr>
          <w:lang w:val="es-CO"/>
        </w:rPr>
      </w:pPr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40"/>
        <w:gridCol w:w="2337"/>
        <w:gridCol w:w="1543"/>
        <w:gridCol w:w="3560"/>
      </w:tblGrid>
      <w:tr w:rsidR="004124E1" w:rsidRPr="004A0980" w:rsidTr="004E6B62">
        <w:trPr>
          <w:trHeight w:val="462"/>
          <w:tblHeader/>
        </w:trPr>
        <w:tc>
          <w:tcPr>
            <w:tcW w:w="5000" w:type="pct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969696"/>
            <w:noWrap/>
            <w:vAlign w:val="bottom"/>
            <w:hideMark/>
          </w:tcPr>
          <w:p w:rsidR="004124E1" w:rsidRPr="004E2BD7" w:rsidRDefault="004124E1" w:rsidP="00661B7C">
            <w:pPr>
              <w:rPr>
                <w:rFonts w:ascii="Arial" w:eastAsia="Times New Roman" w:hAnsi="Arial" w:cs="Arial"/>
                <w:b/>
                <w:bCs/>
                <w:sz w:val="32"/>
                <w:szCs w:val="32"/>
                <w:lang w:val="es-CO" w:eastAsia="es-MX"/>
              </w:rPr>
            </w:pPr>
            <w:r w:rsidRPr="004E2BD7">
              <w:rPr>
                <w:rFonts w:ascii="Arial" w:eastAsia="Times New Roman" w:hAnsi="Arial" w:cs="Arial"/>
                <w:b/>
                <w:bCs/>
                <w:sz w:val="32"/>
                <w:szCs w:val="32"/>
                <w:lang w:val="es-CO" w:eastAsia="es-MX"/>
              </w:rPr>
              <w:t>Información General</w:t>
            </w:r>
          </w:p>
        </w:tc>
      </w:tr>
      <w:tr w:rsidR="004124E1" w:rsidRPr="004A0980" w:rsidTr="004E6B62">
        <w:trPr>
          <w:trHeight w:val="345"/>
        </w:trPr>
        <w:tc>
          <w:tcPr>
            <w:tcW w:w="858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:rsidR="004124E1" w:rsidRPr="004E2BD7" w:rsidRDefault="004124E1" w:rsidP="00661B7C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MX"/>
              </w:rPr>
            </w:pPr>
            <w:r w:rsidRPr="004E2BD7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MX"/>
              </w:rPr>
              <w:t>Fecha:</w:t>
            </w:r>
          </w:p>
        </w:tc>
        <w:tc>
          <w:tcPr>
            <w:tcW w:w="1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124E1" w:rsidRPr="004E2BD7" w:rsidRDefault="004124E1" w:rsidP="00661B7C">
            <w:pPr>
              <w:rPr>
                <w:rFonts w:ascii="Arial" w:eastAsia="Times New Roman" w:hAnsi="Arial" w:cs="Arial"/>
                <w:sz w:val="20"/>
                <w:szCs w:val="20"/>
                <w:lang w:val="es-CO" w:eastAsia="es-MX"/>
              </w:rPr>
            </w:pPr>
            <w:r w:rsidRPr="004E2BD7">
              <w:rPr>
                <w:rFonts w:ascii="Arial" w:eastAsia="Times New Roman" w:hAnsi="Arial" w:cs="Arial"/>
                <w:sz w:val="20"/>
                <w:szCs w:val="20"/>
                <w:lang w:val="es-CO" w:eastAsia="es-MX"/>
              </w:rPr>
              <w:t>2014-02-06</w:t>
            </w:r>
          </w:p>
        </w:tc>
        <w:tc>
          <w:tcPr>
            <w:tcW w:w="8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:rsidR="004124E1" w:rsidRPr="004E2BD7" w:rsidRDefault="004124E1" w:rsidP="00661B7C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MX"/>
              </w:rPr>
            </w:pPr>
            <w:r w:rsidRPr="004E2BD7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MX"/>
              </w:rPr>
              <w:t>Responsable</w:t>
            </w:r>
          </w:p>
        </w:tc>
        <w:tc>
          <w:tcPr>
            <w:tcW w:w="1983" w:type="pct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124E1" w:rsidRPr="004E2BD7" w:rsidRDefault="004124E1" w:rsidP="00661B7C">
            <w:pPr>
              <w:rPr>
                <w:rFonts w:ascii="Arial" w:eastAsia="Times New Roman" w:hAnsi="Arial" w:cs="Arial"/>
                <w:sz w:val="20"/>
                <w:szCs w:val="20"/>
                <w:lang w:val="es-CO" w:eastAsia="es-MX"/>
              </w:rPr>
            </w:pPr>
            <w:r w:rsidRPr="004E2BD7">
              <w:rPr>
                <w:rFonts w:ascii="Arial" w:eastAsia="Times New Roman" w:hAnsi="Arial" w:cs="Arial"/>
                <w:sz w:val="20"/>
                <w:szCs w:val="20"/>
                <w:lang w:val="es-CO" w:eastAsia="es-MX"/>
              </w:rPr>
              <w:t>Santiago Moreno</w:t>
            </w:r>
          </w:p>
        </w:tc>
      </w:tr>
      <w:tr w:rsidR="004124E1" w:rsidRPr="004A0980" w:rsidTr="004E6B62">
        <w:trPr>
          <w:trHeight w:val="420"/>
        </w:trPr>
        <w:tc>
          <w:tcPr>
            <w:tcW w:w="858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:rsidR="004124E1" w:rsidRPr="004E2BD7" w:rsidRDefault="004124E1" w:rsidP="00661B7C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MX"/>
              </w:rPr>
            </w:pPr>
            <w:r w:rsidRPr="004E2BD7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MX"/>
              </w:rPr>
              <w:t>Identificador del Requerimiento</w:t>
            </w:r>
          </w:p>
        </w:tc>
        <w:tc>
          <w:tcPr>
            <w:tcW w:w="1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124E1" w:rsidRPr="004E2BD7" w:rsidRDefault="004124E1" w:rsidP="00661B7C">
            <w:pPr>
              <w:rPr>
                <w:rFonts w:ascii="Arial" w:eastAsia="Times New Roman" w:hAnsi="Arial" w:cs="Arial"/>
                <w:sz w:val="20"/>
                <w:szCs w:val="20"/>
                <w:lang w:val="es-CO" w:eastAsia="es-MX"/>
              </w:rPr>
            </w:pPr>
            <w:r w:rsidRPr="004E2BD7">
              <w:rPr>
                <w:rFonts w:ascii="Arial" w:eastAsia="Times New Roman" w:hAnsi="Arial" w:cs="Arial"/>
                <w:sz w:val="20"/>
                <w:szCs w:val="20"/>
                <w:lang w:val="es-CO" w:eastAsia="es-MX"/>
              </w:rPr>
              <w:t>FS-8639</w:t>
            </w:r>
          </w:p>
        </w:tc>
        <w:tc>
          <w:tcPr>
            <w:tcW w:w="8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:rsidR="004124E1" w:rsidRPr="004E2BD7" w:rsidRDefault="004124E1" w:rsidP="00661B7C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MX"/>
              </w:rPr>
            </w:pPr>
            <w:r w:rsidRPr="004E2BD7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MX"/>
              </w:rPr>
              <w:t>Nombre Requerimiento</w:t>
            </w:r>
          </w:p>
        </w:tc>
        <w:tc>
          <w:tcPr>
            <w:tcW w:w="1983" w:type="pct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124E1" w:rsidRPr="004E2BD7" w:rsidRDefault="004124E1" w:rsidP="00661B7C">
            <w:pPr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eastAsia="Times New Roman" w:hAnsi="Arial" w:cs="Arial"/>
                <w:sz w:val="20"/>
                <w:szCs w:val="20"/>
                <w:lang w:val="es-CO" w:eastAsia="es-MX"/>
              </w:rPr>
              <w:t>Implementación de las soluciones móviles PEC y Elefantes Blancos</w:t>
            </w:r>
          </w:p>
        </w:tc>
      </w:tr>
      <w:tr w:rsidR="004124E1" w:rsidRPr="004A0980" w:rsidTr="004E6B62">
        <w:trPr>
          <w:trHeight w:val="512"/>
        </w:trPr>
        <w:tc>
          <w:tcPr>
            <w:tcW w:w="858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:rsidR="004124E1" w:rsidRPr="004E2BD7" w:rsidRDefault="004124E1" w:rsidP="00661B7C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MX"/>
              </w:rPr>
            </w:pPr>
            <w:r w:rsidRPr="004E2BD7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MX"/>
              </w:rPr>
              <w:t>Identificador del Proyecto</w:t>
            </w:r>
          </w:p>
        </w:tc>
        <w:tc>
          <w:tcPr>
            <w:tcW w:w="1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4124E1" w:rsidRPr="004E2BD7" w:rsidRDefault="004124E1" w:rsidP="00661B7C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E2BD7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SM4</w:t>
            </w:r>
          </w:p>
        </w:tc>
        <w:tc>
          <w:tcPr>
            <w:tcW w:w="8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:rsidR="004124E1" w:rsidRPr="004E2BD7" w:rsidRDefault="004124E1" w:rsidP="00661B7C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MX"/>
              </w:rPr>
            </w:pPr>
            <w:r w:rsidRPr="004E2BD7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MX"/>
              </w:rPr>
              <w:t>Nombre Proyecto relacionado</w:t>
            </w:r>
          </w:p>
        </w:tc>
        <w:tc>
          <w:tcPr>
            <w:tcW w:w="1983" w:type="pct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124E1" w:rsidRPr="004E2BD7" w:rsidRDefault="004124E1" w:rsidP="00661B7C">
            <w:pPr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Soluciones Móviles 4</w:t>
            </w:r>
          </w:p>
        </w:tc>
      </w:tr>
      <w:tr w:rsidR="004124E1" w:rsidRPr="004A0980" w:rsidTr="004E6B62">
        <w:trPr>
          <w:trHeight w:val="507"/>
        </w:trPr>
        <w:tc>
          <w:tcPr>
            <w:tcW w:w="858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:rsidR="004124E1" w:rsidRPr="004E2BD7" w:rsidRDefault="004124E1" w:rsidP="00661B7C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MX"/>
              </w:rPr>
            </w:pPr>
            <w:r w:rsidRPr="004E2BD7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MX"/>
              </w:rPr>
              <w:t>Descripción</w:t>
            </w:r>
          </w:p>
        </w:tc>
        <w:tc>
          <w:tcPr>
            <w:tcW w:w="4142" w:type="pct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124E1" w:rsidRPr="004E2BD7" w:rsidRDefault="004124E1" w:rsidP="00661B7C">
            <w:pPr>
              <w:jc w:val="both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b/>
                <w:sz w:val="20"/>
                <w:szCs w:val="20"/>
                <w:lang w:val="es-CO"/>
              </w:rPr>
              <w:t>Control de cambios  No. 1</w:t>
            </w:r>
          </w:p>
          <w:p w:rsidR="004124E1" w:rsidRPr="004E2BD7" w:rsidRDefault="004124E1" w:rsidP="00661B7C">
            <w:pPr>
              <w:rPr>
                <w:rFonts w:ascii="Arial" w:hAnsi="Arial" w:cs="Arial"/>
                <w:sz w:val="20"/>
                <w:szCs w:val="20"/>
                <w:lang w:val="es-CO"/>
              </w:rPr>
            </w:pPr>
          </w:p>
          <w:p w:rsidR="004124E1" w:rsidRPr="004E2BD7" w:rsidRDefault="004124E1" w:rsidP="00661B7C">
            <w:pPr>
              <w:jc w:val="both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Mediante este control de cambio se ajustan el valor y el cronograma   de las soluciones Administrador Elefantes Blancos y PEC, teniendo en cuenta que:</w:t>
            </w:r>
          </w:p>
          <w:p w:rsidR="004124E1" w:rsidRPr="004E2BD7" w:rsidRDefault="004124E1" w:rsidP="00661B7C">
            <w:pPr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b/>
                <w:sz w:val="20"/>
                <w:szCs w:val="20"/>
                <w:lang w:val="es-CO"/>
              </w:rPr>
              <w:t>Para Administrador Elefantes Blancos:</w:t>
            </w:r>
          </w:p>
          <w:p w:rsidR="004124E1" w:rsidRPr="004E2BD7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s-CO"/>
              </w:rPr>
            </w:pPr>
            <w:r w:rsidRPr="004E2BD7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s-CO"/>
              </w:rPr>
              <w:t xml:space="preserve">Se planteó por parte de la UTSW la necesidad de incrementar el tiempo para culminar las pruebas internas debido al tamaño y complejidad de la solución. De igual manera se solicitó por parte de GEL e Interventoría incrementar el tiempo de pre-producción. Finalmente se requiere desplazar la fecha de paso a producción debido a la no disponibilidad del ambiente en </w:t>
            </w:r>
            <w:proofErr w:type="spellStart"/>
            <w:r w:rsidRPr="004E2BD7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s-CO"/>
              </w:rPr>
              <w:t>Synapsis</w:t>
            </w:r>
            <w:proofErr w:type="spellEnd"/>
            <w:r w:rsidRPr="004E2BD7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s-CO"/>
              </w:rPr>
              <w:t>. Esto se encuentra soportado en el acta:</w:t>
            </w:r>
          </w:p>
          <w:p w:rsidR="004124E1" w:rsidRPr="004E2BD7" w:rsidRDefault="004124E1" w:rsidP="004124E1">
            <w:pPr>
              <w:pStyle w:val="Prrafodelista"/>
              <w:numPr>
                <w:ilvl w:val="1"/>
                <w:numId w:val="27"/>
              </w:num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s-CO"/>
              </w:rPr>
            </w:pPr>
            <w:r w:rsidRPr="004E2BD7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s-CO"/>
              </w:rPr>
              <w:t>GLFS2-SM4-ACT-1628-20140204-ReunionComiteSeguimiento.docx</w:t>
            </w:r>
          </w:p>
          <w:p w:rsidR="004124E1" w:rsidRPr="004E2BD7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s-CO"/>
              </w:rPr>
            </w:pPr>
            <w:r w:rsidRPr="004E2BD7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s-CO"/>
              </w:rPr>
              <w:t>Se debe aplicar el incremento del IPC-2013 el cual fue de 1,94% conforme a lo definido por el Departamento Administrativo Nacional de Estadística – DANE para las actividades realizadas en 2014.</w:t>
            </w:r>
          </w:p>
          <w:p w:rsidR="004124E1" w:rsidRPr="004E2BD7" w:rsidRDefault="004124E1" w:rsidP="00661B7C">
            <w:pPr>
              <w:pStyle w:val="Prrafodelista"/>
              <w:autoSpaceDE w:val="0"/>
              <w:autoSpaceDN w:val="0"/>
              <w:adjustRightInd w:val="0"/>
              <w:ind w:left="360"/>
              <w:jc w:val="both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s-CO"/>
              </w:rPr>
            </w:pPr>
          </w:p>
          <w:p w:rsidR="004124E1" w:rsidRPr="004E2BD7" w:rsidRDefault="004124E1" w:rsidP="00661B7C">
            <w:pPr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b/>
                <w:sz w:val="20"/>
                <w:szCs w:val="20"/>
                <w:lang w:val="es-CO"/>
              </w:rPr>
              <w:t>Para Solución móvil PEC:</w:t>
            </w:r>
          </w:p>
          <w:p w:rsidR="004124E1" w:rsidRPr="004E2BD7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s-CO"/>
              </w:rPr>
            </w:pPr>
            <w:r w:rsidRPr="004E2BD7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s-CO"/>
              </w:rPr>
              <w:t>Una vez terminada la etapa de diseño de la solución GEL solicitó la suspensión de la misma para realizar análisis de nuevas funcionalidades y nuevos elementos técnicos esto se formalizó mediante comunicado GLFS2-UTSW-S&amp;M-0021-14. Al finalizar estos análisis, GEL tomó la decisión de cancelar la implementación de la solución móvil PEC, y la formalizó en correo</w:t>
            </w:r>
          </w:p>
          <w:p w:rsidR="004124E1" w:rsidRPr="004E2BD7" w:rsidRDefault="004124E1" w:rsidP="00014789">
            <w:pPr>
              <w:pStyle w:val="Prrafodelista"/>
              <w:autoSpaceDE w:val="0"/>
              <w:autoSpaceDN w:val="0"/>
              <w:adjustRightInd w:val="0"/>
              <w:ind w:left="360"/>
              <w:jc w:val="both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s-CO"/>
              </w:rPr>
            </w:pPr>
            <w:r w:rsidRPr="004E2BD7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s-CO"/>
              </w:rPr>
              <w:t>electrónico enviado por GEL a la UTSW e Interventoría el 19 de febrero de 2014.</w:t>
            </w:r>
          </w:p>
          <w:p w:rsidR="004124E1" w:rsidRPr="004E2BD7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s-CO"/>
              </w:rPr>
            </w:pPr>
            <w:r w:rsidRPr="004E2BD7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s-CO"/>
              </w:rPr>
              <w:t>Se debe aplicar el incremento del IPC-2013 el cual fue de 1,94% conforme a lo definido por el Departamento Administrativo Nacional de Estadística – DANE</w:t>
            </w:r>
          </w:p>
          <w:p w:rsidR="004124E1" w:rsidRPr="004E2BD7" w:rsidRDefault="004124E1" w:rsidP="00661B7C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</w:p>
          <w:p w:rsidR="004124E1" w:rsidRPr="004E2BD7" w:rsidRDefault="004124E1" w:rsidP="00661B7C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E2BD7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La UT Software Works plantea ajustar el plan de proyecto en los siguientes aspectos :</w:t>
            </w:r>
          </w:p>
          <w:p w:rsidR="004124E1" w:rsidRPr="004E2BD7" w:rsidRDefault="004124E1" w:rsidP="00661B7C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</w:p>
          <w:p w:rsidR="004124E1" w:rsidRPr="004E2BD7" w:rsidRDefault="004124E1" w:rsidP="00661B7C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</w:pPr>
            <w:r w:rsidRPr="004E2BD7"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  <w:t>Tiempo</w:t>
            </w:r>
          </w:p>
          <w:p w:rsidR="004124E1" w:rsidRPr="004E2BD7" w:rsidRDefault="004124E1" w:rsidP="00661B7C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</w:pPr>
          </w:p>
          <w:p w:rsidR="004124E1" w:rsidRPr="004E2BD7" w:rsidRDefault="004124E1" w:rsidP="00661B7C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</w:pPr>
            <w:r w:rsidRPr="004E2BD7"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  <w:t xml:space="preserve">Elefantes Blancos Administrador </w:t>
            </w:r>
          </w:p>
          <w:p w:rsidR="004124E1" w:rsidRPr="004E2BD7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E2BD7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Se amplía en 2 días el sprint de Revisión Final de Calidad, cambiando  la fecha de finalización del sprint de 2014-02-04 a 2014-02-06</w:t>
            </w:r>
          </w:p>
          <w:p w:rsidR="004124E1" w:rsidRPr="004E2BD7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E2BD7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Se agrega una semana al sprint de preproducción, desplazando la fecha de finalización del sprint del 2014-02-11 al 2014-02-19</w:t>
            </w:r>
          </w:p>
          <w:p w:rsidR="004124E1" w:rsidRPr="004E2BD7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E2BD7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Se desplaza la fecha de finalización del sprint de producción del 2014-02-18 al 2014-02-26</w:t>
            </w:r>
          </w:p>
          <w:p w:rsidR="004124E1" w:rsidRPr="004E2BD7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E2BD7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Se desplaza la fecha de finalización del sprint de estabilización del 2014-03-18 al 2014-03-26</w:t>
            </w:r>
          </w:p>
          <w:p w:rsidR="004124E1" w:rsidRPr="004E2BD7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E2BD7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La fecha de finalización del proyecto cambia del 2014-03-18 al 2014-03-26</w:t>
            </w:r>
          </w:p>
          <w:p w:rsidR="004124E1" w:rsidRPr="004E2BD7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E2BD7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 xml:space="preserve">Se modifican  las fechas de los </w:t>
            </w:r>
            <w:proofErr w:type="spellStart"/>
            <w:r w:rsidRPr="004E2BD7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Sprints</w:t>
            </w:r>
            <w:proofErr w:type="spellEnd"/>
            <w:r w:rsidRPr="004E2BD7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 xml:space="preserve"> de la siguiente forma:</w:t>
            </w:r>
          </w:p>
          <w:p w:rsidR="004124E1" w:rsidRPr="004E2BD7" w:rsidRDefault="004124E1" w:rsidP="00661B7C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440"/>
              <w:gridCol w:w="2267"/>
              <w:gridCol w:w="2613"/>
            </w:tblGrid>
            <w:tr w:rsidR="004124E1" w:rsidRPr="004A0980" w:rsidTr="004E6B62">
              <w:tc>
                <w:tcPr>
                  <w:tcW w:w="2440" w:type="dxa"/>
                </w:tcPr>
                <w:p w:rsidR="004124E1" w:rsidRPr="004E2BD7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b/>
                      <w:sz w:val="20"/>
                      <w:szCs w:val="20"/>
                      <w:lang w:val="es-CO" w:eastAsia="es-CO"/>
                    </w:rPr>
                  </w:pPr>
                  <w:r w:rsidRPr="004E2BD7">
                    <w:rPr>
                      <w:rFonts w:ascii="Arial" w:eastAsia="Times New Roman" w:hAnsi="Arial" w:cs="Arial"/>
                      <w:b/>
                      <w:sz w:val="20"/>
                      <w:szCs w:val="20"/>
                      <w:lang w:val="es-CO" w:eastAsia="es-CO"/>
                    </w:rPr>
                    <w:t>Fase / Sprint</w:t>
                  </w:r>
                </w:p>
              </w:tc>
              <w:tc>
                <w:tcPr>
                  <w:tcW w:w="2267" w:type="dxa"/>
                </w:tcPr>
                <w:p w:rsidR="004124E1" w:rsidRPr="004E2BD7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b/>
                      <w:sz w:val="20"/>
                      <w:szCs w:val="20"/>
                      <w:lang w:val="es-CO" w:eastAsia="es-CO"/>
                    </w:rPr>
                  </w:pPr>
                  <w:r w:rsidRPr="004E2BD7">
                    <w:rPr>
                      <w:rFonts w:ascii="Arial" w:eastAsia="Times New Roman" w:hAnsi="Arial" w:cs="Arial"/>
                      <w:b/>
                      <w:sz w:val="20"/>
                      <w:szCs w:val="20"/>
                      <w:lang w:val="es-CO" w:eastAsia="es-CO"/>
                    </w:rPr>
                    <w:t>Fecha plan</w:t>
                  </w:r>
                </w:p>
              </w:tc>
              <w:tc>
                <w:tcPr>
                  <w:tcW w:w="2613" w:type="dxa"/>
                </w:tcPr>
                <w:p w:rsidR="004124E1" w:rsidRPr="004E2BD7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b/>
                      <w:sz w:val="20"/>
                      <w:szCs w:val="20"/>
                      <w:lang w:val="es-CO" w:eastAsia="es-CO"/>
                    </w:rPr>
                  </w:pPr>
                  <w:r w:rsidRPr="004E2BD7">
                    <w:rPr>
                      <w:rFonts w:ascii="Arial" w:eastAsia="Times New Roman" w:hAnsi="Arial" w:cs="Arial"/>
                      <w:b/>
                      <w:sz w:val="20"/>
                      <w:szCs w:val="20"/>
                      <w:lang w:val="es-CO" w:eastAsia="es-CO"/>
                    </w:rPr>
                    <w:t>Fecha control de cambio</w:t>
                  </w:r>
                </w:p>
              </w:tc>
            </w:tr>
            <w:tr w:rsidR="004124E1" w:rsidRPr="004A0980" w:rsidTr="004E6B62">
              <w:tc>
                <w:tcPr>
                  <w:tcW w:w="2440" w:type="dxa"/>
                  <w:shd w:val="clear" w:color="auto" w:fill="D9D9D9" w:themeFill="background1" w:themeFillShade="D9"/>
                </w:tcPr>
                <w:p w:rsidR="004124E1" w:rsidRPr="004E2BD7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</w:pPr>
                  <w:r w:rsidRPr="004E2BD7"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  <w:t>Revisión de calidad</w:t>
                  </w:r>
                </w:p>
              </w:tc>
              <w:tc>
                <w:tcPr>
                  <w:tcW w:w="4880" w:type="dxa"/>
                  <w:gridSpan w:val="2"/>
                  <w:shd w:val="clear" w:color="auto" w:fill="D9D9D9" w:themeFill="background1" w:themeFillShade="D9"/>
                </w:tcPr>
                <w:p w:rsidR="004124E1" w:rsidRPr="004E2BD7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</w:pPr>
                </w:p>
              </w:tc>
            </w:tr>
            <w:tr w:rsidR="004124E1" w:rsidRPr="004A0980" w:rsidTr="004E6B62">
              <w:tc>
                <w:tcPr>
                  <w:tcW w:w="2440" w:type="dxa"/>
                </w:tcPr>
                <w:p w:rsidR="004124E1" w:rsidRPr="004E2BD7" w:rsidRDefault="004124E1" w:rsidP="00661B7C">
                  <w:pPr>
                    <w:autoSpaceDE w:val="0"/>
                    <w:autoSpaceDN w:val="0"/>
                    <w:adjustRightInd w:val="0"/>
                    <w:ind w:left="708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</w:pPr>
                  <w:r w:rsidRPr="004E2BD7"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  <w:t>Inicio</w:t>
                  </w:r>
                </w:p>
              </w:tc>
              <w:tc>
                <w:tcPr>
                  <w:tcW w:w="2267" w:type="dxa"/>
                </w:tcPr>
                <w:p w:rsidR="004124E1" w:rsidRPr="004E2BD7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</w:pPr>
                  <w:r w:rsidRPr="004E2BD7"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  <w:t>2014-01-29</w:t>
                  </w:r>
                </w:p>
              </w:tc>
              <w:tc>
                <w:tcPr>
                  <w:tcW w:w="2613" w:type="dxa"/>
                </w:tcPr>
                <w:p w:rsidR="004124E1" w:rsidRPr="004E2BD7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</w:pPr>
                  <w:r w:rsidRPr="004E2BD7"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  <w:t>2014-01-29</w:t>
                  </w:r>
                </w:p>
              </w:tc>
            </w:tr>
            <w:tr w:rsidR="004124E1" w:rsidRPr="004A0980" w:rsidTr="004E6B62">
              <w:tc>
                <w:tcPr>
                  <w:tcW w:w="2440" w:type="dxa"/>
                </w:tcPr>
                <w:p w:rsidR="004124E1" w:rsidRPr="004E2BD7" w:rsidRDefault="004124E1" w:rsidP="00661B7C">
                  <w:pPr>
                    <w:autoSpaceDE w:val="0"/>
                    <w:autoSpaceDN w:val="0"/>
                    <w:adjustRightInd w:val="0"/>
                    <w:ind w:left="708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</w:pPr>
                  <w:r w:rsidRPr="004E2BD7"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  <w:t>Fin</w:t>
                  </w:r>
                </w:p>
              </w:tc>
              <w:tc>
                <w:tcPr>
                  <w:tcW w:w="2267" w:type="dxa"/>
                </w:tcPr>
                <w:p w:rsidR="004124E1" w:rsidRPr="004E2BD7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</w:pPr>
                  <w:r w:rsidRPr="004E2BD7"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  <w:t>2014-02-04</w:t>
                  </w:r>
                </w:p>
              </w:tc>
              <w:tc>
                <w:tcPr>
                  <w:tcW w:w="2613" w:type="dxa"/>
                </w:tcPr>
                <w:p w:rsidR="004124E1" w:rsidRPr="004E2BD7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</w:pPr>
                  <w:r w:rsidRPr="004E2BD7"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  <w:t>2014-02-06</w:t>
                  </w:r>
                </w:p>
              </w:tc>
            </w:tr>
            <w:tr w:rsidR="004124E1" w:rsidRPr="004A0980" w:rsidTr="004E6B62">
              <w:tc>
                <w:tcPr>
                  <w:tcW w:w="2440" w:type="dxa"/>
                  <w:shd w:val="clear" w:color="auto" w:fill="D9D9D9" w:themeFill="background1" w:themeFillShade="D9"/>
                </w:tcPr>
                <w:p w:rsidR="004124E1" w:rsidRPr="004E2BD7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</w:pPr>
                  <w:r w:rsidRPr="004E2BD7"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  <w:t>Preproducción</w:t>
                  </w:r>
                </w:p>
              </w:tc>
              <w:tc>
                <w:tcPr>
                  <w:tcW w:w="4880" w:type="dxa"/>
                  <w:gridSpan w:val="2"/>
                  <w:shd w:val="clear" w:color="auto" w:fill="D9D9D9" w:themeFill="background1" w:themeFillShade="D9"/>
                </w:tcPr>
                <w:p w:rsidR="004124E1" w:rsidRPr="004E2BD7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</w:pPr>
                </w:p>
              </w:tc>
            </w:tr>
            <w:tr w:rsidR="004124E1" w:rsidRPr="004A0980" w:rsidTr="004E6B62">
              <w:tc>
                <w:tcPr>
                  <w:tcW w:w="2440" w:type="dxa"/>
                </w:tcPr>
                <w:p w:rsidR="004124E1" w:rsidRPr="004E2BD7" w:rsidRDefault="004124E1" w:rsidP="00661B7C">
                  <w:pPr>
                    <w:autoSpaceDE w:val="0"/>
                    <w:autoSpaceDN w:val="0"/>
                    <w:adjustRightInd w:val="0"/>
                    <w:ind w:left="708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</w:pPr>
                  <w:r w:rsidRPr="004E2BD7"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  <w:t>Inicio</w:t>
                  </w:r>
                </w:p>
              </w:tc>
              <w:tc>
                <w:tcPr>
                  <w:tcW w:w="2267" w:type="dxa"/>
                </w:tcPr>
                <w:p w:rsidR="004124E1" w:rsidRPr="004E2BD7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</w:pPr>
                  <w:r w:rsidRPr="004E2BD7"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  <w:t>2014-02-05</w:t>
                  </w:r>
                </w:p>
              </w:tc>
              <w:tc>
                <w:tcPr>
                  <w:tcW w:w="2613" w:type="dxa"/>
                </w:tcPr>
                <w:p w:rsidR="004124E1" w:rsidRPr="004E2BD7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</w:pPr>
                  <w:r w:rsidRPr="004E2BD7"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  <w:t>2014-02-07</w:t>
                  </w:r>
                </w:p>
              </w:tc>
            </w:tr>
            <w:tr w:rsidR="004124E1" w:rsidRPr="004A0980" w:rsidTr="004E6B62">
              <w:tc>
                <w:tcPr>
                  <w:tcW w:w="2440" w:type="dxa"/>
                </w:tcPr>
                <w:p w:rsidR="004124E1" w:rsidRPr="004E2BD7" w:rsidRDefault="004124E1" w:rsidP="00661B7C">
                  <w:pPr>
                    <w:autoSpaceDE w:val="0"/>
                    <w:autoSpaceDN w:val="0"/>
                    <w:adjustRightInd w:val="0"/>
                    <w:ind w:left="708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</w:pPr>
                  <w:r w:rsidRPr="004E2BD7"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  <w:t>Fin</w:t>
                  </w:r>
                </w:p>
              </w:tc>
              <w:tc>
                <w:tcPr>
                  <w:tcW w:w="2267" w:type="dxa"/>
                </w:tcPr>
                <w:p w:rsidR="004124E1" w:rsidRPr="004E2BD7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</w:pPr>
                  <w:r w:rsidRPr="004E2BD7"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  <w:t>2014-02-11</w:t>
                  </w:r>
                </w:p>
              </w:tc>
              <w:tc>
                <w:tcPr>
                  <w:tcW w:w="2613" w:type="dxa"/>
                </w:tcPr>
                <w:p w:rsidR="004124E1" w:rsidRPr="004E2BD7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</w:pPr>
                  <w:r w:rsidRPr="004E2BD7"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  <w:t>2014-02-19</w:t>
                  </w:r>
                </w:p>
              </w:tc>
            </w:tr>
            <w:tr w:rsidR="004124E1" w:rsidRPr="004A0980" w:rsidTr="004E6B62">
              <w:tc>
                <w:tcPr>
                  <w:tcW w:w="2440" w:type="dxa"/>
                  <w:shd w:val="clear" w:color="auto" w:fill="D9D9D9" w:themeFill="background1" w:themeFillShade="D9"/>
                </w:tcPr>
                <w:p w:rsidR="004124E1" w:rsidRPr="004E2BD7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</w:pPr>
                  <w:r w:rsidRPr="004E2BD7"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  <w:t>Producción</w:t>
                  </w:r>
                </w:p>
              </w:tc>
              <w:tc>
                <w:tcPr>
                  <w:tcW w:w="4880" w:type="dxa"/>
                  <w:gridSpan w:val="2"/>
                  <w:shd w:val="clear" w:color="auto" w:fill="D9D9D9" w:themeFill="background1" w:themeFillShade="D9"/>
                </w:tcPr>
                <w:p w:rsidR="004124E1" w:rsidRPr="004E2BD7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</w:pPr>
                </w:p>
              </w:tc>
            </w:tr>
            <w:tr w:rsidR="004124E1" w:rsidRPr="004A0980" w:rsidTr="004E6B62">
              <w:tc>
                <w:tcPr>
                  <w:tcW w:w="2440" w:type="dxa"/>
                </w:tcPr>
                <w:p w:rsidR="004124E1" w:rsidRPr="004E2BD7" w:rsidRDefault="004124E1" w:rsidP="00661B7C">
                  <w:pPr>
                    <w:autoSpaceDE w:val="0"/>
                    <w:autoSpaceDN w:val="0"/>
                    <w:adjustRightInd w:val="0"/>
                    <w:ind w:left="708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</w:pPr>
                  <w:r w:rsidRPr="004E2BD7"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  <w:t>Inicio</w:t>
                  </w:r>
                </w:p>
              </w:tc>
              <w:tc>
                <w:tcPr>
                  <w:tcW w:w="2267" w:type="dxa"/>
                </w:tcPr>
                <w:p w:rsidR="004124E1" w:rsidRPr="004E2BD7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</w:pPr>
                  <w:r w:rsidRPr="004E2BD7"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  <w:t>2014-02-12</w:t>
                  </w:r>
                </w:p>
              </w:tc>
              <w:tc>
                <w:tcPr>
                  <w:tcW w:w="2613" w:type="dxa"/>
                </w:tcPr>
                <w:p w:rsidR="004124E1" w:rsidRPr="004E2BD7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</w:pPr>
                  <w:r w:rsidRPr="004E2BD7"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  <w:t>2014-02-20</w:t>
                  </w:r>
                </w:p>
              </w:tc>
            </w:tr>
            <w:tr w:rsidR="004124E1" w:rsidRPr="004A0980" w:rsidTr="004E6B62">
              <w:tc>
                <w:tcPr>
                  <w:tcW w:w="2440" w:type="dxa"/>
                </w:tcPr>
                <w:p w:rsidR="004124E1" w:rsidRPr="004E2BD7" w:rsidRDefault="004124E1" w:rsidP="00661B7C">
                  <w:pPr>
                    <w:autoSpaceDE w:val="0"/>
                    <w:autoSpaceDN w:val="0"/>
                    <w:adjustRightInd w:val="0"/>
                    <w:ind w:left="708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</w:pPr>
                  <w:r w:rsidRPr="004E2BD7"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  <w:t>Fin</w:t>
                  </w:r>
                </w:p>
              </w:tc>
              <w:tc>
                <w:tcPr>
                  <w:tcW w:w="2267" w:type="dxa"/>
                </w:tcPr>
                <w:p w:rsidR="004124E1" w:rsidRPr="004E2BD7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</w:pPr>
                  <w:r w:rsidRPr="004E2BD7"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  <w:t>2014-02-18</w:t>
                  </w:r>
                </w:p>
              </w:tc>
              <w:tc>
                <w:tcPr>
                  <w:tcW w:w="2613" w:type="dxa"/>
                </w:tcPr>
                <w:p w:rsidR="004124E1" w:rsidRPr="004E2BD7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</w:pPr>
                  <w:r w:rsidRPr="004E2BD7"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  <w:t>2014-02-26</w:t>
                  </w:r>
                </w:p>
              </w:tc>
            </w:tr>
            <w:tr w:rsidR="004124E1" w:rsidRPr="004A0980" w:rsidTr="004E6B62">
              <w:tc>
                <w:tcPr>
                  <w:tcW w:w="2440" w:type="dxa"/>
                  <w:shd w:val="clear" w:color="auto" w:fill="D9D9D9" w:themeFill="background1" w:themeFillShade="D9"/>
                </w:tcPr>
                <w:p w:rsidR="004124E1" w:rsidRPr="004E2BD7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</w:pPr>
                  <w:r w:rsidRPr="004E2BD7"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  <w:t>Estabilización</w:t>
                  </w:r>
                </w:p>
              </w:tc>
              <w:tc>
                <w:tcPr>
                  <w:tcW w:w="4880" w:type="dxa"/>
                  <w:gridSpan w:val="2"/>
                  <w:shd w:val="clear" w:color="auto" w:fill="D9D9D9" w:themeFill="background1" w:themeFillShade="D9"/>
                </w:tcPr>
                <w:p w:rsidR="004124E1" w:rsidRPr="004E2BD7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</w:pPr>
                </w:p>
              </w:tc>
            </w:tr>
            <w:tr w:rsidR="004124E1" w:rsidRPr="004A0980" w:rsidTr="004E6B62">
              <w:tc>
                <w:tcPr>
                  <w:tcW w:w="2440" w:type="dxa"/>
                </w:tcPr>
                <w:p w:rsidR="004124E1" w:rsidRPr="004E2BD7" w:rsidRDefault="004124E1" w:rsidP="00661B7C">
                  <w:pPr>
                    <w:autoSpaceDE w:val="0"/>
                    <w:autoSpaceDN w:val="0"/>
                    <w:adjustRightInd w:val="0"/>
                    <w:ind w:left="708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</w:pPr>
                  <w:r w:rsidRPr="004E2BD7"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  <w:t>Inicio</w:t>
                  </w:r>
                </w:p>
              </w:tc>
              <w:tc>
                <w:tcPr>
                  <w:tcW w:w="2267" w:type="dxa"/>
                </w:tcPr>
                <w:p w:rsidR="004124E1" w:rsidRPr="004E2BD7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</w:pPr>
                  <w:r w:rsidRPr="004E2BD7"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  <w:t>2014-02-19</w:t>
                  </w:r>
                </w:p>
              </w:tc>
              <w:tc>
                <w:tcPr>
                  <w:tcW w:w="2613" w:type="dxa"/>
                </w:tcPr>
                <w:p w:rsidR="004124E1" w:rsidRPr="004E2BD7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</w:pPr>
                  <w:r w:rsidRPr="004E2BD7"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  <w:t>2014-02-27</w:t>
                  </w:r>
                </w:p>
              </w:tc>
            </w:tr>
            <w:tr w:rsidR="004124E1" w:rsidRPr="004A0980" w:rsidTr="004E6B62">
              <w:tc>
                <w:tcPr>
                  <w:tcW w:w="2440" w:type="dxa"/>
                </w:tcPr>
                <w:p w:rsidR="004124E1" w:rsidRPr="004E2BD7" w:rsidRDefault="004124E1" w:rsidP="00661B7C">
                  <w:pPr>
                    <w:autoSpaceDE w:val="0"/>
                    <w:autoSpaceDN w:val="0"/>
                    <w:adjustRightInd w:val="0"/>
                    <w:ind w:left="708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</w:pPr>
                  <w:r w:rsidRPr="004E2BD7"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  <w:t>Fin</w:t>
                  </w:r>
                </w:p>
              </w:tc>
              <w:tc>
                <w:tcPr>
                  <w:tcW w:w="2267" w:type="dxa"/>
                </w:tcPr>
                <w:p w:rsidR="004124E1" w:rsidRPr="004E2BD7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</w:pPr>
                  <w:r w:rsidRPr="004E2BD7"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  <w:t>2014-03-18</w:t>
                  </w:r>
                </w:p>
              </w:tc>
              <w:tc>
                <w:tcPr>
                  <w:tcW w:w="2613" w:type="dxa"/>
                </w:tcPr>
                <w:p w:rsidR="004124E1" w:rsidRPr="004E2BD7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</w:pPr>
                  <w:r w:rsidRPr="004E2BD7">
                    <w:rPr>
                      <w:rFonts w:ascii="Arial" w:eastAsia="Times New Roman" w:hAnsi="Arial" w:cs="Arial"/>
                      <w:sz w:val="20"/>
                      <w:szCs w:val="20"/>
                      <w:lang w:val="es-CO" w:eastAsia="es-CO"/>
                    </w:rPr>
                    <w:t>2014-03-26</w:t>
                  </w:r>
                </w:p>
              </w:tc>
            </w:tr>
          </w:tbl>
          <w:p w:rsidR="004124E1" w:rsidRPr="004E2BD7" w:rsidRDefault="004124E1" w:rsidP="00661B7C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</w:p>
          <w:p w:rsidR="004124E1" w:rsidRPr="004E2BD7" w:rsidRDefault="004124E1" w:rsidP="00661B7C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</w:pPr>
            <w:r w:rsidRPr="004E2BD7"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  <w:t xml:space="preserve">Solución Móvil PEC </w:t>
            </w:r>
          </w:p>
          <w:p w:rsidR="004124E1" w:rsidRPr="004E2BD7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E2BD7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Se ajusta el cronograma presentando las horas ejecutadas del sprint 0 y sprint 1.</w:t>
            </w:r>
          </w:p>
          <w:p w:rsidR="004124E1" w:rsidRPr="004E2BD7" w:rsidRDefault="004124E1" w:rsidP="00661B7C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val="es-CO" w:eastAsia="es-MX"/>
              </w:rPr>
            </w:pPr>
          </w:p>
          <w:p w:rsidR="004124E1" w:rsidRPr="004E2BD7" w:rsidRDefault="004124E1" w:rsidP="00661B7C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val="es-CO" w:eastAsia="es-MX"/>
              </w:rPr>
            </w:pPr>
            <w:r w:rsidRPr="004E2BD7">
              <w:rPr>
                <w:rFonts w:ascii="Arial" w:eastAsia="Times New Roman" w:hAnsi="Arial" w:cs="Arial"/>
                <w:b/>
                <w:sz w:val="20"/>
                <w:szCs w:val="20"/>
                <w:lang w:val="es-CO" w:eastAsia="es-MX"/>
              </w:rPr>
              <w:t xml:space="preserve">Alcance </w:t>
            </w:r>
          </w:p>
          <w:p w:rsidR="004124E1" w:rsidRPr="004E2BD7" w:rsidRDefault="004124E1" w:rsidP="00661B7C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val="es-CO" w:eastAsia="es-MX"/>
              </w:rPr>
            </w:pPr>
          </w:p>
          <w:p w:rsidR="004124E1" w:rsidRPr="004E2BD7" w:rsidRDefault="004124E1" w:rsidP="00661B7C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</w:pPr>
            <w:r w:rsidRPr="004E2BD7"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  <w:t xml:space="preserve">Elefantes Blancos Administrador </w:t>
            </w:r>
          </w:p>
          <w:p w:rsidR="004124E1" w:rsidRPr="004E2BD7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E2BD7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No se modifica</w:t>
            </w:r>
          </w:p>
          <w:p w:rsidR="004124E1" w:rsidRPr="004E2BD7" w:rsidRDefault="004124E1" w:rsidP="00661B7C">
            <w:pPr>
              <w:pStyle w:val="Prrafodelista"/>
              <w:autoSpaceDE w:val="0"/>
              <w:autoSpaceDN w:val="0"/>
              <w:adjustRightInd w:val="0"/>
              <w:ind w:left="360"/>
              <w:jc w:val="both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</w:p>
          <w:p w:rsidR="004124E1" w:rsidRPr="004E2BD7" w:rsidRDefault="004124E1" w:rsidP="00661B7C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E2BD7"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  <w:t xml:space="preserve">Solución Móvil PEC </w:t>
            </w:r>
          </w:p>
          <w:p w:rsidR="004124E1" w:rsidRPr="004E2BD7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val="es-CO" w:eastAsia="es-MX"/>
              </w:rPr>
            </w:pPr>
            <w:r w:rsidRPr="004E2BD7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Se modifica retirando las actividades de implementación de la solución móvil PEC, manteniendo las actividades de rediseño.</w:t>
            </w:r>
          </w:p>
          <w:p w:rsidR="004124E1" w:rsidRPr="004E2BD7" w:rsidRDefault="004124E1" w:rsidP="00661B7C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val="es-CO" w:eastAsia="es-MX"/>
              </w:rPr>
            </w:pPr>
          </w:p>
          <w:p w:rsidR="004124E1" w:rsidRPr="004E2BD7" w:rsidRDefault="004124E1" w:rsidP="00661B7C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val="es-CO" w:eastAsia="es-MX"/>
              </w:rPr>
            </w:pPr>
            <w:r w:rsidRPr="004E2BD7">
              <w:rPr>
                <w:rFonts w:ascii="Arial" w:eastAsia="Times New Roman" w:hAnsi="Arial" w:cs="Arial"/>
                <w:b/>
                <w:sz w:val="20"/>
                <w:szCs w:val="20"/>
                <w:lang w:val="es-CO" w:eastAsia="es-MX"/>
              </w:rPr>
              <w:t>Costo</w:t>
            </w:r>
          </w:p>
          <w:p w:rsidR="004124E1" w:rsidRPr="004E2BD7" w:rsidRDefault="004124E1" w:rsidP="00661B7C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val="es-CO" w:eastAsia="es-MX"/>
              </w:rPr>
            </w:pPr>
          </w:p>
          <w:p w:rsidR="004124E1" w:rsidRPr="004E2BD7" w:rsidRDefault="004124E1" w:rsidP="00661B7C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val="es-CO" w:eastAsia="es-MX"/>
              </w:rPr>
            </w:pPr>
            <w:r w:rsidRPr="004E2BD7">
              <w:rPr>
                <w:rFonts w:ascii="Arial" w:eastAsia="Times New Roman" w:hAnsi="Arial" w:cs="Arial"/>
                <w:b/>
                <w:sz w:val="20"/>
                <w:szCs w:val="20"/>
                <w:lang w:val="es-CO" w:eastAsia="es-MX"/>
              </w:rPr>
              <w:t>Elefantes Blancos Administrador</w:t>
            </w:r>
          </w:p>
          <w:p w:rsidR="004124E1" w:rsidRPr="004E2BD7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val="es-CO" w:eastAsia="es-MX"/>
              </w:rPr>
            </w:pPr>
            <w:r w:rsidRPr="004E2BD7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Se ajustan los costos de acuerdo con el incremento del IPC, se aumenta el costo total del proyecto en $1.187.981, pasando de $124.810.822 a $125.998.803, incluido IVA.</w:t>
            </w:r>
          </w:p>
          <w:p w:rsidR="004124E1" w:rsidRPr="004E2BD7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val="es-CO" w:eastAsia="es-MX"/>
              </w:rPr>
            </w:pPr>
            <w:r w:rsidRPr="004E2BD7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Se ajustan los costos de los recursos para las horas ejecutadas en 2014, de acuerdo con el incremento del IPC.</w:t>
            </w:r>
          </w:p>
          <w:p w:rsidR="004124E1" w:rsidRPr="004E2BD7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val="es-CO" w:eastAsia="es-MX"/>
              </w:rPr>
            </w:pPr>
            <w:r w:rsidRPr="004E2BD7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Se ajustan los costos de los entregables a realizarse en 2014.</w:t>
            </w:r>
          </w:p>
          <w:p w:rsidR="004124E1" w:rsidRPr="004E2BD7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val="es-CO" w:eastAsia="es-MX"/>
              </w:rPr>
            </w:pPr>
            <w:r w:rsidRPr="004E2BD7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Se ajustan los hitos de pago 2 y 3 de acuerdo con el nuevo costo del proyecto</w:t>
            </w:r>
          </w:p>
          <w:p w:rsidR="004124E1" w:rsidRPr="004E2BD7" w:rsidRDefault="004124E1" w:rsidP="00661B7C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val="es-CO" w:eastAsia="es-MX"/>
              </w:rPr>
            </w:pPr>
          </w:p>
          <w:p w:rsidR="004124E1" w:rsidRPr="004E2BD7" w:rsidRDefault="004124E1" w:rsidP="00661B7C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val="es-CO" w:eastAsia="es-MX"/>
              </w:rPr>
            </w:pPr>
            <w:r w:rsidRPr="004E2BD7">
              <w:rPr>
                <w:rFonts w:ascii="Arial" w:eastAsia="Times New Roman" w:hAnsi="Arial" w:cs="Arial"/>
                <w:b/>
                <w:sz w:val="20"/>
                <w:szCs w:val="20"/>
                <w:lang w:val="es-CO" w:eastAsia="es-MX"/>
              </w:rPr>
              <w:t>Solución Móvil PEC</w:t>
            </w:r>
          </w:p>
          <w:p w:rsidR="004124E1" w:rsidRPr="004E2BD7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val="es-CO" w:eastAsia="es-MX"/>
              </w:rPr>
            </w:pPr>
            <w:r w:rsidRPr="004E2BD7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Se ajusta el valor de la solución móvil PEC de acuerdo con la cancelación de la implementación pasando de $ 151.498.685 a $ 30.585.010 incluido IVA y adquisiciones</w:t>
            </w:r>
          </w:p>
          <w:p w:rsidR="004124E1" w:rsidRPr="004E2BD7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val="es-CO" w:eastAsia="es-MX"/>
              </w:rPr>
            </w:pPr>
            <w:r w:rsidRPr="004E2BD7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Se ajustan los costos de los recursos para las horas ejecutadas de acuerdo con el incremento del IPC.</w:t>
            </w:r>
          </w:p>
          <w:p w:rsidR="004124E1" w:rsidRPr="004E2BD7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val="es-CO" w:eastAsia="es-MX"/>
              </w:rPr>
            </w:pPr>
            <w:r w:rsidRPr="004E2BD7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Se eliminan los entregables de implementación y se ajustan los costos de los entregables de diseño de acuerdo con el nuevo valor del proyecto.</w:t>
            </w:r>
          </w:p>
          <w:p w:rsidR="004124E1" w:rsidRPr="004E2BD7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val="es-CO" w:eastAsia="es-MX"/>
              </w:rPr>
            </w:pPr>
            <w:r w:rsidRPr="004E2BD7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Se ajustan los hitos de pago de acuerdo con el nuevo valor del proyecto.</w:t>
            </w:r>
          </w:p>
          <w:p w:rsidR="004124E1" w:rsidRPr="004E2BD7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val="es-CO" w:eastAsia="es-MX"/>
              </w:rPr>
            </w:pPr>
            <w:r w:rsidRPr="004E2BD7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Se eliminan las adquisiciones correspondientes a la Secretaría de Transparencia ya que la Entidad realizó el pago directamente.</w:t>
            </w:r>
          </w:p>
          <w:p w:rsidR="004124E1" w:rsidRPr="004E2BD7" w:rsidRDefault="004124E1" w:rsidP="00661B7C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val="es-CO" w:eastAsia="es-MX"/>
              </w:rPr>
            </w:pPr>
          </w:p>
          <w:p w:rsidR="004124E1" w:rsidRPr="004E2BD7" w:rsidRDefault="004124E1" w:rsidP="00661B7C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val="es-CO" w:eastAsia="es-MX"/>
              </w:rPr>
            </w:pPr>
            <w:r w:rsidRPr="004E2BD7">
              <w:rPr>
                <w:rFonts w:ascii="Arial" w:eastAsia="Times New Roman" w:hAnsi="Arial" w:cs="Arial"/>
                <w:b/>
                <w:sz w:val="20"/>
                <w:szCs w:val="20"/>
                <w:lang w:val="es-CO" w:eastAsia="es-MX"/>
              </w:rPr>
              <w:t>Otros ajustes:</w:t>
            </w:r>
          </w:p>
          <w:p w:rsidR="004124E1" w:rsidRPr="004E2BD7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E2BD7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Cambia la cantidad de informes semanales de 18 a 13 y la cantidad de informes mensuales de 5 a 4</w:t>
            </w:r>
          </w:p>
          <w:p w:rsidR="004124E1" w:rsidRPr="004E2BD7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E2BD7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Se modifica la tabla de Matriz de Riesgos, de acuerdo con el último seguimiento realizado por la solución antes del control de cambios.</w:t>
            </w:r>
          </w:p>
          <w:p w:rsidR="004124E1" w:rsidRPr="004E2BD7" w:rsidRDefault="004124E1" w:rsidP="00661B7C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val="es-CO" w:eastAsia="es-MX"/>
              </w:rPr>
            </w:pPr>
          </w:p>
        </w:tc>
      </w:tr>
      <w:tr w:rsidR="004124E1" w:rsidRPr="004A0980" w:rsidTr="004E6B62">
        <w:trPr>
          <w:trHeight w:val="1012"/>
        </w:trPr>
        <w:tc>
          <w:tcPr>
            <w:tcW w:w="858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4E1" w:rsidRPr="004E2BD7" w:rsidRDefault="004124E1" w:rsidP="00661B7C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MX"/>
              </w:rPr>
            </w:pPr>
          </w:p>
        </w:tc>
        <w:tc>
          <w:tcPr>
            <w:tcW w:w="4142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4E1" w:rsidRPr="004E2BD7" w:rsidRDefault="004124E1" w:rsidP="00661B7C">
            <w:pPr>
              <w:rPr>
                <w:rFonts w:ascii="Arial" w:eastAsia="Times New Roman" w:hAnsi="Arial" w:cs="Arial"/>
                <w:sz w:val="20"/>
                <w:szCs w:val="20"/>
                <w:lang w:val="es-CO" w:eastAsia="es-MX"/>
              </w:rPr>
            </w:pPr>
          </w:p>
        </w:tc>
      </w:tr>
      <w:tr w:rsidR="004124E1" w:rsidRPr="004A0980" w:rsidTr="004E6B62">
        <w:trPr>
          <w:trHeight w:val="373"/>
        </w:trPr>
        <w:tc>
          <w:tcPr>
            <w:tcW w:w="858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4E1" w:rsidRPr="004E2BD7" w:rsidRDefault="004124E1" w:rsidP="00661B7C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MX"/>
              </w:rPr>
            </w:pPr>
          </w:p>
        </w:tc>
        <w:tc>
          <w:tcPr>
            <w:tcW w:w="4142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4E1" w:rsidRPr="004E2BD7" w:rsidRDefault="004124E1" w:rsidP="00661B7C">
            <w:pPr>
              <w:rPr>
                <w:rFonts w:ascii="Arial" w:eastAsia="Times New Roman" w:hAnsi="Arial" w:cs="Arial"/>
                <w:sz w:val="20"/>
                <w:szCs w:val="20"/>
                <w:lang w:val="es-CO" w:eastAsia="es-MX"/>
              </w:rPr>
            </w:pPr>
          </w:p>
        </w:tc>
      </w:tr>
      <w:tr w:rsidR="004124E1" w:rsidRPr="004A0980" w:rsidTr="004E6B62">
        <w:trPr>
          <w:trHeight w:val="4107"/>
        </w:trPr>
        <w:tc>
          <w:tcPr>
            <w:tcW w:w="858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4E1" w:rsidRPr="004E2BD7" w:rsidRDefault="004124E1" w:rsidP="00661B7C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MX"/>
              </w:rPr>
            </w:pPr>
          </w:p>
        </w:tc>
        <w:tc>
          <w:tcPr>
            <w:tcW w:w="4142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4E1" w:rsidRPr="004E2BD7" w:rsidRDefault="004124E1" w:rsidP="00661B7C">
            <w:pPr>
              <w:rPr>
                <w:rFonts w:ascii="Arial" w:eastAsia="Times New Roman" w:hAnsi="Arial" w:cs="Arial"/>
                <w:sz w:val="20"/>
                <w:szCs w:val="20"/>
                <w:lang w:val="es-CO" w:eastAsia="es-MX"/>
              </w:rPr>
            </w:pPr>
          </w:p>
        </w:tc>
      </w:tr>
      <w:tr w:rsidR="004124E1" w:rsidRPr="004A0980" w:rsidTr="004E6B62">
        <w:trPr>
          <w:trHeight w:val="2707"/>
        </w:trPr>
        <w:tc>
          <w:tcPr>
            <w:tcW w:w="858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4E1" w:rsidRPr="004E2BD7" w:rsidRDefault="004124E1" w:rsidP="00661B7C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MX"/>
              </w:rPr>
            </w:pPr>
          </w:p>
        </w:tc>
        <w:tc>
          <w:tcPr>
            <w:tcW w:w="4142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4E1" w:rsidRPr="004E2BD7" w:rsidRDefault="004124E1" w:rsidP="00661B7C">
            <w:pPr>
              <w:rPr>
                <w:rFonts w:ascii="Arial" w:eastAsia="Times New Roman" w:hAnsi="Arial" w:cs="Arial"/>
                <w:sz w:val="20"/>
                <w:szCs w:val="20"/>
                <w:lang w:val="es-CO" w:eastAsia="es-MX"/>
              </w:rPr>
            </w:pPr>
          </w:p>
        </w:tc>
      </w:tr>
      <w:tr w:rsidR="004124E1" w:rsidRPr="004A0980" w:rsidTr="004E6B62">
        <w:trPr>
          <w:trHeight w:val="2815"/>
        </w:trPr>
        <w:tc>
          <w:tcPr>
            <w:tcW w:w="858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4E1" w:rsidRPr="004E2BD7" w:rsidRDefault="004124E1" w:rsidP="00661B7C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MX"/>
              </w:rPr>
            </w:pPr>
          </w:p>
        </w:tc>
        <w:tc>
          <w:tcPr>
            <w:tcW w:w="4142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4E1" w:rsidRPr="004E2BD7" w:rsidRDefault="004124E1" w:rsidP="00661B7C">
            <w:pPr>
              <w:rPr>
                <w:rFonts w:ascii="Arial" w:eastAsia="Times New Roman" w:hAnsi="Arial" w:cs="Arial"/>
                <w:sz w:val="20"/>
                <w:szCs w:val="20"/>
                <w:lang w:val="es-CO" w:eastAsia="es-MX"/>
              </w:rPr>
            </w:pPr>
          </w:p>
        </w:tc>
      </w:tr>
      <w:tr w:rsidR="004124E1" w:rsidRPr="004A0980" w:rsidTr="004E6B62">
        <w:trPr>
          <w:trHeight w:val="2992"/>
        </w:trPr>
        <w:tc>
          <w:tcPr>
            <w:tcW w:w="858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4E1" w:rsidRPr="004E2BD7" w:rsidRDefault="004124E1" w:rsidP="00661B7C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MX"/>
              </w:rPr>
            </w:pPr>
          </w:p>
        </w:tc>
        <w:tc>
          <w:tcPr>
            <w:tcW w:w="4142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4E1" w:rsidRPr="004E2BD7" w:rsidRDefault="004124E1" w:rsidP="00661B7C">
            <w:pPr>
              <w:rPr>
                <w:rFonts w:ascii="Arial" w:eastAsia="Times New Roman" w:hAnsi="Arial" w:cs="Arial"/>
                <w:sz w:val="20"/>
                <w:szCs w:val="20"/>
                <w:lang w:val="es-CO" w:eastAsia="es-MX"/>
              </w:rPr>
            </w:pPr>
          </w:p>
        </w:tc>
      </w:tr>
      <w:tr w:rsidR="004124E1" w:rsidRPr="004A0980" w:rsidTr="004E6B62">
        <w:trPr>
          <w:trHeight w:val="5398"/>
        </w:trPr>
        <w:tc>
          <w:tcPr>
            <w:tcW w:w="858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4E1" w:rsidRPr="004E2BD7" w:rsidRDefault="004124E1" w:rsidP="00661B7C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MX"/>
              </w:rPr>
            </w:pPr>
          </w:p>
        </w:tc>
        <w:tc>
          <w:tcPr>
            <w:tcW w:w="4142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4E1" w:rsidRPr="004E2BD7" w:rsidRDefault="004124E1" w:rsidP="00661B7C">
            <w:pPr>
              <w:rPr>
                <w:rFonts w:ascii="Arial" w:eastAsia="Times New Roman" w:hAnsi="Arial" w:cs="Arial"/>
                <w:sz w:val="20"/>
                <w:szCs w:val="20"/>
                <w:lang w:val="es-CO" w:eastAsia="es-MX"/>
              </w:rPr>
            </w:pPr>
          </w:p>
        </w:tc>
      </w:tr>
      <w:tr w:rsidR="004124E1" w:rsidRPr="004A0980" w:rsidTr="004E6B62">
        <w:trPr>
          <w:trHeight w:val="837"/>
        </w:trPr>
        <w:tc>
          <w:tcPr>
            <w:tcW w:w="858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4E1" w:rsidRPr="004E2BD7" w:rsidRDefault="004124E1" w:rsidP="00661B7C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MX"/>
              </w:rPr>
            </w:pPr>
          </w:p>
        </w:tc>
        <w:tc>
          <w:tcPr>
            <w:tcW w:w="4142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4E1" w:rsidRPr="004E2BD7" w:rsidRDefault="004124E1" w:rsidP="00661B7C">
            <w:pPr>
              <w:rPr>
                <w:rFonts w:ascii="Arial" w:eastAsia="Times New Roman" w:hAnsi="Arial" w:cs="Arial"/>
                <w:sz w:val="20"/>
                <w:szCs w:val="20"/>
                <w:lang w:val="es-CO" w:eastAsia="es-MX"/>
              </w:rPr>
            </w:pPr>
          </w:p>
        </w:tc>
      </w:tr>
    </w:tbl>
    <w:p w:rsidR="0037373D" w:rsidRPr="004E2BD7" w:rsidRDefault="0037373D" w:rsidP="004C4567">
      <w:pPr>
        <w:pStyle w:val="GELParrafo"/>
        <w:rPr>
          <w:color w:val="365F91" w:themeColor="accent1" w:themeShade="BF"/>
          <w:lang w:val="es-CO"/>
        </w:rPr>
      </w:pPr>
    </w:p>
    <w:p w:rsidR="00C92A44" w:rsidRPr="004E2BD7" w:rsidRDefault="00C92A44" w:rsidP="001A1E80">
      <w:pPr>
        <w:pStyle w:val="GELTtulo1"/>
        <w:rPr>
          <w:lang w:val="es-CO"/>
        </w:rPr>
      </w:pPr>
      <w:bookmarkStart w:id="124" w:name="_Toc384044633"/>
      <w:bookmarkStart w:id="125" w:name="_Toc386093560"/>
      <w:bookmarkEnd w:id="124"/>
      <w:r w:rsidRPr="004E2BD7">
        <w:rPr>
          <w:lang w:val="es-CO"/>
        </w:rPr>
        <w:t>RECURSO HUMANO</w:t>
      </w:r>
      <w:bookmarkEnd w:id="125"/>
    </w:p>
    <w:p w:rsidR="00C92A44" w:rsidRPr="004E2BD7" w:rsidRDefault="00C92A44" w:rsidP="00C92A44">
      <w:pPr>
        <w:pStyle w:val="GELParrafo"/>
        <w:rPr>
          <w:lang w:val="es-CO"/>
        </w:rPr>
      </w:pPr>
      <w:r w:rsidRPr="004E2BD7">
        <w:rPr>
          <w:lang w:val="es-CO"/>
        </w:rPr>
        <w:t xml:space="preserve">A continuación se detalla el equipo humano asignado al proyecto </w:t>
      </w:r>
      <w:r w:rsidR="004C4567" w:rsidRPr="004E2BD7">
        <w:rPr>
          <w:lang w:val="es-CO"/>
        </w:rPr>
        <w:t>Soluciones Móviles 4</w:t>
      </w:r>
      <w:r w:rsidRPr="004E2BD7">
        <w:rPr>
          <w:lang w:val="es-CO"/>
        </w:rPr>
        <w:t xml:space="preserve"> durante el periodo de este informe. </w:t>
      </w:r>
    </w:p>
    <w:p w:rsidR="003363A5" w:rsidRPr="004E2BD7" w:rsidRDefault="003363A5" w:rsidP="00102004">
      <w:pPr>
        <w:pStyle w:val="GELParrafo"/>
        <w:rPr>
          <w:color w:val="365F91" w:themeColor="accent1" w:themeShade="BF"/>
          <w:lang w:val="es-CO"/>
        </w:rPr>
      </w:pPr>
    </w:p>
    <w:p w:rsidR="00BD70C5" w:rsidRPr="004A0980" w:rsidRDefault="003F539E" w:rsidP="00BD70C5">
      <w:pPr>
        <w:pStyle w:val="Epgrafe"/>
        <w:spacing w:after="0"/>
        <w:jc w:val="center"/>
        <w:rPr>
          <w:color w:val="000000" w:themeColor="text1"/>
          <w:lang w:val="es-CO"/>
        </w:rPr>
      </w:pPr>
      <w:bookmarkStart w:id="126" w:name="_Toc386093496"/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 xml:space="preserve">Tabla 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begin"/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instrText xml:space="preserve"> SEQ Tabla \* ARABIC </w:instrTex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separate"/>
      </w:r>
      <w:r w:rsidR="00B24B8F">
        <w:rPr>
          <w:rFonts w:ascii="Arial" w:eastAsia="Times New Roman" w:hAnsi="Arial" w:cs="Times New Roman"/>
          <w:bCs w:val="0"/>
          <w:i/>
          <w:noProof/>
          <w:color w:val="auto"/>
          <w:sz w:val="20"/>
          <w:szCs w:val="20"/>
          <w:lang w:val="es-CO" w:eastAsia="es-ES"/>
        </w:rPr>
        <w:t>22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end"/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>. Estado de horas trabajadas</w:t>
      </w:r>
      <w:bookmarkEnd w:id="126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27"/>
        <w:gridCol w:w="2365"/>
        <w:gridCol w:w="2254"/>
        <w:gridCol w:w="2434"/>
      </w:tblGrid>
      <w:tr w:rsidR="00BD70C5" w:rsidRPr="004A0980" w:rsidTr="006572C8">
        <w:trPr>
          <w:trHeight w:val="780"/>
          <w:tblHeader/>
        </w:trPr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0C0C0"/>
            <w:vAlign w:val="center"/>
            <w:hideMark/>
          </w:tcPr>
          <w:p w:rsidR="00BD70C5" w:rsidRPr="002F26A1" w:rsidRDefault="00BD70C5" w:rsidP="00BD70C5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NOMBRE DEL RECURSO</w:t>
            </w:r>
          </w:p>
        </w:tc>
        <w:tc>
          <w:tcPr>
            <w:tcW w:w="131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C0C0"/>
            <w:noWrap/>
            <w:vAlign w:val="center"/>
            <w:hideMark/>
          </w:tcPr>
          <w:p w:rsidR="00BD70C5" w:rsidRPr="004A0980" w:rsidRDefault="00BD70C5" w:rsidP="00BD70C5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ROL</w:t>
            </w:r>
          </w:p>
        </w:tc>
        <w:tc>
          <w:tcPr>
            <w:tcW w:w="125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C0C0"/>
            <w:vAlign w:val="center"/>
            <w:hideMark/>
          </w:tcPr>
          <w:p w:rsidR="00BD70C5" w:rsidRPr="004A0980" w:rsidRDefault="00BD70C5" w:rsidP="00BD70C5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HORAS PLANEADAS</w:t>
            </w:r>
          </w:p>
        </w:tc>
        <w:tc>
          <w:tcPr>
            <w:tcW w:w="135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C0C0"/>
            <w:vAlign w:val="center"/>
            <w:hideMark/>
          </w:tcPr>
          <w:p w:rsidR="00BD70C5" w:rsidRPr="004A0980" w:rsidRDefault="00BD70C5" w:rsidP="00BD70C5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HORAS EJECUTADAS</w:t>
            </w:r>
          </w:p>
        </w:tc>
      </w:tr>
      <w:tr w:rsidR="00BD70C5" w:rsidRPr="004A0980" w:rsidTr="006572C8">
        <w:trPr>
          <w:trHeight w:val="525"/>
        </w:trPr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70C5" w:rsidRPr="004A0980" w:rsidRDefault="00BD70C5" w:rsidP="00BD70C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Cristina Cortes</w:t>
            </w:r>
          </w:p>
        </w:tc>
        <w:tc>
          <w:tcPr>
            <w:tcW w:w="131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BD70C5" w:rsidRPr="002F26A1" w:rsidRDefault="00BD70C5" w:rsidP="00BD70C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Líder técnico</w:t>
            </w:r>
          </w:p>
        </w:tc>
        <w:tc>
          <w:tcPr>
            <w:tcW w:w="125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BD70C5" w:rsidRPr="004A0980" w:rsidRDefault="009702D6" w:rsidP="007A3CE2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2</w:t>
            </w:r>
            <w:r w:rsidR="007A3CE2"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135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70C5" w:rsidRPr="004A0980" w:rsidRDefault="00BD12CC" w:rsidP="00BD12CC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24</w:t>
            </w:r>
          </w:p>
        </w:tc>
      </w:tr>
      <w:tr w:rsidR="00BD70C5" w:rsidRPr="004A0980" w:rsidTr="00CA5AF2">
        <w:trPr>
          <w:trHeight w:val="780"/>
        </w:trPr>
        <w:tc>
          <w:tcPr>
            <w:tcW w:w="107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70C5" w:rsidRPr="004A0980" w:rsidRDefault="00BD70C5" w:rsidP="00BD70C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Mónica Aguilar</w:t>
            </w:r>
          </w:p>
        </w:tc>
        <w:tc>
          <w:tcPr>
            <w:tcW w:w="13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BD70C5" w:rsidRPr="002F26A1" w:rsidRDefault="00BD70C5" w:rsidP="00BD70C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Experto Documentador junior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BD70C5" w:rsidRPr="004A0980" w:rsidRDefault="009702D6" w:rsidP="009702D6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22</w:t>
            </w:r>
          </w:p>
        </w:tc>
        <w:tc>
          <w:tcPr>
            <w:tcW w:w="13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70C5" w:rsidRPr="004A0980" w:rsidRDefault="009702D6" w:rsidP="005B2BFD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22</w:t>
            </w:r>
          </w:p>
        </w:tc>
      </w:tr>
      <w:tr w:rsidR="00BD70C5" w:rsidRPr="004A0980" w:rsidTr="00CA5AF2">
        <w:trPr>
          <w:trHeight w:val="525"/>
        </w:trPr>
        <w:tc>
          <w:tcPr>
            <w:tcW w:w="107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70C5" w:rsidRPr="004A0980" w:rsidRDefault="00BD70C5" w:rsidP="00BD70C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 xml:space="preserve">Grey Milena </w:t>
            </w:r>
            <w:r w:rsidR="00BD12CC" w:rsidRPr="002F26A1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Jiménez</w:t>
            </w:r>
          </w:p>
        </w:tc>
        <w:tc>
          <w:tcPr>
            <w:tcW w:w="13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BD70C5" w:rsidRPr="004A0980" w:rsidRDefault="00BD70C5" w:rsidP="00BD70C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Analista Sénior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BD70C5" w:rsidRPr="004A0980" w:rsidRDefault="00B23523" w:rsidP="009702D6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1</w:t>
            </w:r>
            <w:r w:rsidR="009702D6"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6</w:t>
            </w:r>
          </w:p>
        </w:tc>
        <w:tc>
          <w:tcPr>
            <w:tcW w:w="13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70C5" w:rsidRPr="004A0980" w:rsidRDefault="009702D6" w:rsidP="00BD70C5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16</w:t>
            </w:r>
          </w:p>
        </w:tc>
      </w:tr>
      <w:tr w:rsidR="00BD70C5" w:rsidRPr="004A0980" w:rsidTr="00CA5AF2">
        <w:trPr>
          <w:trHeight w:val="780"/>
        </w:trPr>
        <w:tc>
          <w:tcPr>
            <w:tcW w:w="107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70C5" w:rsidRPr="004A0980" w:rsidRDefault="00BD70C5" w:rsidP="00BD70C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An</w:t>
            </w:r>
            <w:r w:rsidRPr="002F26A1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íbal</w:t>
            </w: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 xml:space="preserve"> Parra</w:t>
            </w:r>
          </w:p>
        </w:tc>
        <w:tc>
          <w:tcPr>
            <w:tcW w:w="13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BD70C5" w:rsidRPr="004A0980" w:rsidRDefault="00BD70C5" w:rsidP="00BD70C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Analista Junior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BD70C5" w:rsidRPr="004A0980" w:rsidRDefault="00765E87" w:rsidP="00B23523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1</w:t>
            </w:r>
            <w:r w:rsidR="00B23523"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0</w:t>
            </w:r>
          </w:p>
        </w:tc>
        <w:tc>
          <w:tcPr>
            <w:tcW w:w="13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70C5" w:rsidRPr="004A0980" w:rsidRDefault="00765E87" w:rsidP="000158E7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10</w:t>
            </w:r>
          </w:p>
        </w:tc>
      </w:tr>
      <w:tr w:rsidR="00CA5AF2" w:rsidRPr="004A0980" w:rsidTr="00CA5AF2">
        <w:trPr>
          <w:trHeight w:val="780"/>
        </w:trPr>
        <w:tc>
          <w:tcPr>
            <w:tcW w:w="107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A5AF2" w:rsidRPr="004E2BD7" w:rsidRDefault="00BD12CC" w:rsidP="00CA5AF2">
            <w:pPr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E2BD7">
              <w:rPr>
                <w:rFonts w:ascii="Arial" w:hAnsi="Arial" w:cs="Arial"/>
                <w:sz w:val="20"/>
                <w:szCs w:val="20"/>
                <w:lang w:val="es-CO"/>
              </w:rPr>
              <w:t>Elizabeth</w:t>
            </w:r>
            <w:r w:rsidR="00CA5AF2" w:rsidRPr="004E2BD7">
              <w:rPr>
                <w:rFonts w:ascii="Arial" w:hAnsi="Arial" w:cs="Arial"/>
                <w:sz w:val="20"/>
                <w:szCs w:val="20"/>
                <w:lang w:val="es-CO"/>
              </w:rPr>
              <w:t xml:space="preserve"> Osorio</w:t>
            </w:r>
          </w:p>
          <w:p w:rsidR="00CA5AF2" w:rsidRPr="004A0980" w:rsidRDefault="00CA5AF2" w:rsidP="00BD70C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</w:p>
        </w:tc>
        <w:tc>
          <w:tcPr>
            <w:tcW w:w="13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:rsidR="00CA5AF2" w:rsidRPr="002F26A1" w:rsidRDefault="00CA5AF2" w:rsidP="00BD70C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Experto Documentador junior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:rsidR="00CA5AF2" w:rsidRPr="004A0980" w:rsidRDefault="00765E87" w:rsidP="00CA5AF2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13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A5AF2" w:rsidRPr="004A0980" w:rsidRDefault="00765E87" w:rsidP="00CA5AF2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2</w:t>
            </w:r>
          </w:p>
        </w:tc>
      </w:tr>
      <w:tr w:rsidR="00BD70C5" w:rsidRPr="004A0980" w:rsidTr="00BD70C5">
        <w:trPr>
          <w:trHeight w:val="315"/>
        </w:trPr>
        <w:tc>
          <w:tcPr>
            <w:tcW w:w="2390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BD70C5" w:rsidRPr="004A0980" w:rsidRDefault="00BD70C5" w:rsidP="00BD70C5">
            <w:pPr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TOTAL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BD70C5" w:rsidRPr="004A0980" w:rsidRDefault="00633254" w:rsidP="005B2BFD">
            <w:pPr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74</w:t>
            </w:r>
          </w:p>
        </w:tc>
        <w:tc>
          <w:tcPr>
            <w:tcW w:w="13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BD70C5" w:rsidRPr="004A0980" w:rsidRDefault="00633254" w:rsidP="000A385E">
            <w:pPr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74</w:t>
            </w:r>
          </w:p>
        </w:tc>
      </w:tr>
    </w:tbl>
    <w:p w:rsidR="00C92A44" w:rsidRPr="002F26A1" w:rsidRDefault="00B86A3F" w:rsidP="00E35388">
      <w:pPr>
        <w:rPr>
          <w:rFonts w:ascii="Arial" w:hAnsi="Arial"/>
          <w:color w:val="000000" w:themeColor="text1"/>
          <w:sz w:val="24"/>
          <w:lang w:val="es-CO"/>
        </w:rPr>
      </w:pPr>
      <w:r w:rsidRPr="004A0980">
        <w:rPr>
          <w:color w:val="000000" w:themeColor="text1"/>
          <w:lang w:val="es-CO"/>
        </w:rPr>
        <w:br w:type="page"/>
      </w:r>
    </w:p>
    <w:p w:rsidR="00C92A44" w:rsidRPr="004E2BD7" w:rsidRDefault="00C92A44" w:rsidP="008B2CB7">
      <w:pPr>
        <w:pStyle w:val="GELTtulo1"/>
        <w:ind w:left="714" w:hanging="357"/>
        <w:rPr>
          <w:caps w:val="0"/>
          <w:color w:val="000000" w:themeColor="text1"/>
          <w:lang w:val="es-CO"/>
        </w:rPr>
      </w:pPr>
      <w:bookmarkStart w:id="127" w:name="_Toc386093561"/>
      <w:r w:rsidRPr="004E2BD7">
        <w:rPr>
          <w:caps w:val="0"/>
          <w:color w:val="000000" w:themeColor="text1"/>
          <w:lang w:val="es-CO"/>
        </w:rPr>
        <w:t>ADQUISICIONES</w:t>
      </w:r>
      <w:bookmarkEnd w:id="127"/>
    </w:p>
    <w:p w:rsidR="00C92A44" w:rsidRPr="004A0980" w:rsidRDefault="00C92A44" w:rsidP="00102004">
      <w:pPr>
        <w:pStyle w:val="GELParrafo"/>
        <w:rPr>
          <w:color w:val="000000" w:themeColor="text1"/>
          <w:lang w:val="es-CO"/>
        </w:rPr>
      </w:pPr>
    </w:p>
    <w:p w:rsidR="004C4567" w:rsidRPr="004E2BD7" w:rsidRDefault="004C4567" w:rsidP="004C4567">
      <w:pPr>
        <w:pStyle w:val="GELParrafo"/>
        <w:rPr>
          <w:lang w:val="es-CO"/>
        </w:rPr>
      </w:pPr>
      <w:r w:rsidRPr="004E2BD7">
        <w:rPr>
          <w:lang w:val="es-CO"/>
        </w:rPr>
        <w:t>Durante</w:t>
      </w:r>
      <w:r w:rsidRPr="004A0980">
        <w:rPr>
          <w:color w:val="000000" w:themeColor="text1"/>
          <w:lang w:val="es-CO"/>
        </w:rPr>
        <w:t xml:space="preserve"> este periodo del informe </w:t>
      </w:r>
      <w:r w:rsidR="00F17B4F" w:rsidRPr="002F26A1">
        <w:rPr>
          <w:color w:val="000000" w:themeColor="text1"/>
          <w:lang w:val="es-CO"/>
        </w:rPr>
        <w:t xml:space="preserve">se presentaron las siguientes </w:t>
      </w:r>
      <w:r w:rsidRPr="004A0980">
        <w:rPr>
          <w:color w:val="000000" w:themeColor="text1"/>
          <w:lang w:val="es-CO"/>
        </w:rPr>
        <w:t xml:space="preserve"> adquisici</w:t>
      </w:r>
      <w:r w:rsidR="002F26A1">
        <w:rPr>
          <w:color w:val="000000" w:themeColor="text1"/>
          <w:lang w:val="es-CO"/>
        </w:rPr>
        <w:t>o</w:t>
      </w:r>
      <w:r w:rsidRPr="004A0980">
        <w:rPr>
          <w:color w:val="000000" w:themeColor="text1"/>
          <w:lang w:val="es-CO"/>
        </w:rPr>
        <w:t>n</w:t>
      </w:r>
      <w:r w:rsidR="002F26A1">
        <w:rPr>
          <w:color w:val="000000" w:themeColor="text1"/>
          <w:lang w:val="es-CO"/>
        </w:rPr>
        <w:t>es</w:t>
      </w:r>
      <w:r w:rsidRPr="004A0980">
        <w:rPr>
          <w:color w:val="000000" w:themeColor="text1"/>
          <w:lang w:val="es-CO"/>
        </w:rPr>
        <w:t>.</w:t>
      </w:r>
      <w:r w:rsidRPr="004E2BD7" w:rsidDel="000002AF">
        <w:rPr>
          <w:lang w:val="es-CO"/>
        </w:rPr>
        <w:t xml:space="preserve"> </w:t>
      </w:r>
    </w:p>
    <w:p w:rsidR="00F17B4F" w:rsidRPr="004E2BD7" w:rsidRDefault="00F17B4F" w:rsidP="004C4567">
      <w:pPr>
        <w:pStyle w:val="GELParrafo"/>
        <w:rPr>
          <w:lang w:val="es-CO"/>
        </w:rPr>
      </w:pPr>
    </w:p>
    <w:p w:rsidR="00F17B4F" w:rsidRPr="004E2BD7" w:rsidRDefault="00F17B4F" w:rsidP="00F17B4F">
      <w:pPr>
        <w:pStyle w:val="Epgrafe"/>
        <w:spacing w:after="0"/>
        <w:jc w:val="center"/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</w:pPr>
      <w:bookmarkStart w:id="128" w:name="_Toc378674092"/>
      <w:bookmarkStart w:id="129" w:name="_Toc378863203"/>
      <w:bookmarkStart w:id="130" w:name="_Toc386093497"/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 xml:space="preserve">Tabla 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begin"/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instrText xml:space="preserve"> SEQ Tabla \* ARABIC </w:instrTex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separate"/>
      </w:r>
      <w:r w:rsidR="00B24B8F">
        <w:rPr>
          <w:rFonts w:ascii="Arial" w:eastAsia="Times New Roman" w:hAnsi="Arial" w:cs="Times New Roman"/>
          <w:bCs w:val="0"/>
          <w:i/>
          <w:noProof/>
          <w:color w:val="auto"/>
          <w:sz w:val="20"/>
          <w:szCs w:val="20"/>
          <w:lang w:val="es-CO" w:eastAsia="es-ES"/>
        </w:rPr>
        <w:t>23</w:t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fldChar w:fldCharType="end"/>
      </w:r>
      <w:r w:rsidRPr="004E2BD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val="es-CO" w:eastAsia="es-ES"/>
        </w:rPr>
        <w:t>. Requerimientos de adquisición</w:t>
      </w:r>
      <w:bookmarkEnd w:id="128"/>
      <w:bookmarkEnd w:id="129"/>
      <w:bookmarkEnd w:id="130"/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89"/>
        <w:gridCol w:w="1275"/>
        <w:gridCol w:w="709"/>
        <w:gridCol w:w="744"/>
        <w:gridCol w:w="1157"/>
        <w:gridCol w:w="1906"/>
      </w:tblGrid>
      <w:tr w:rsidR="00C002AF" w:rsidRPr="00C002AF" w:rsidTr="00C002AF">
        <w:trPr>
          <w:trHeight w:val="255"/>
        </w:trPr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C002AF" w:rsidRPr="00C002AF" w:rsidRDefault="00C002AF" w:rsidP="00C002AF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Adquisiciones</w:t>
            </w:r>
          </w:p>
        </w:tc>
        <w:tc>
          <w:tcPr>
            <w:tcW w:w="710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C002AF" w:rsidRPr="00C002AF" w:rsidRDefault="00C002AF" w:rsidP="00C002AF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 xml:space="preserve">Valor </w:t>
            </w:r>
          </w:p>
        </w:tc>
        <w:tc>
          <w:tcPr>
            <w:tcW w:w="3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C002AF" w:rsidRPr="00C002AF" w:rsidRDefault="00C002AF" w:rsidP="00C002AF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 xml:space="preserve">Valor </w:t>
            </w:r>
          </w:p>
        </w:tc>
        <w:tc>
          <w:tcPr>
            <w:tcW w:w="4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C002AF" w:rsidRPr="00C002AF" w:rsidRDefault="00C002AF" w:rsidP="00C002AF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 xml:space="preserve">Valor </w:t>
            </w:r>
          </w:p>
        </w:tc>
        <w:tc>
          <w:tcPr>
            <w:tcW w:w="6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C002AF" w:rsidRPr="00C002AF" w:rsidRDefault="00C002AF" w:rsidP="00C002AF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TOTAL</w:t>
            </w:r>
          </w:p>
        </w:tc>
        <w:tc>
          <w:tcPr>
            <w:tcW w:w="10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C002AF" w:rsidRPr="00C002AF" w:rsidRDefault="00C002AF" w:rsidP="00C002AF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TRM</w:t>
            </w:r>
          </w:p>
        </w:tc>
      </w:tr>
      <w:tr w:rsidR="00C002AF" w:rsidRPr="00C002AF" w:rsidTr="00C002AF">
        <w:trPr>
          <w:trHeight w:val="255"/>
        </w:trPr>
        <w:tc>
          <w:tcPr>
            <w:tcW w:w="17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02AF" w:rsidRPr="00C002AF" w:rsidRDefault="00C002AF" w:rsidP="00C002A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Servicio de tienda DANE Google US 25</w:t>
            </w:r>
          </w:p>
        </w:tc>
        <w:tc>
          <w:tcPr>
            <w:tcW w:w="7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 xml:space="preserve">$ 47.525 </w:t>
            </w:r>
          </w:p>
        </w:tc>
        <w:tc>
          <w:tcPr>
            <w:tcW w:w="3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02AF" w:rsidRPr="00C002AF" w:rsidRDefault="00C002AF" w:rsidP="00014789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 xml:space="preserve"> $                   1.901 </w:t>
            </w:r>
          </w:p>
        </w:tc>
      </w:tr>
      <w:tr w:rsidR="00C002AF" w:rsidRPr="00C002AF" w:rsidTr="00C002AF">
        <w:trPr>
          <w:trHeight w:val="255"/>
        </w:trPr>
        <w:tc>
          <w:tcPr>
            <w:tcW w:w="17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02AF" w:rsidRPr="00C002AF" w:rsidRDefault="00C002AF" w:rsidP="00C002A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Servicio de tienda DANE Apple US 99</w:t>
            </w:r>
          </w:p>
        </w:tc>
        <w:tc>
          <w:tcPr>
            <w:tcW w:w="7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 xml:space="preserve">$ 202.455 </w:t>
            </w:r>
          </w:p>
        </w:tc>
        <w:tc>
          <w:tcPr>
            <w:tcW w:w="3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02AF" w:rsidRPr="00C002AF" w:rsidRDefault="00C002AF" w:rsidP="00014789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 xml:space="preserve"> $                   2.045 </w:t>
            </w:r>
          </w:p>
        </w:tc>
      </w:tr>
      <w:tr w:rsidR="00C002AF" w:rsidRPr="00C002AF" w:rsidTr="00C002AF">
        <w:trPr>
          <w:trHeight w:val="255"/>
        </w:trPr>
        <w:tc>
          <w:tcPr>
            <w:tcW w:w="17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02AF" w:rsidRPr="00C002AF" w:rsidRDefault="00C002AF" w:rsidP="00C002A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proofErr w:type="spellStart"/>
            <w:r w:rsidRPr="00C002A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Viaticos</w:t>
            </w:r>
            <w:proofErr w:type="spellEnd"/>
            <w:r w:rsidRPr="00C002A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 xml:space="preserve"> Campus </w:t>
            </w:r>
            <w:proofErr w:type="spellStart"/>
            <w:r w:rsidRPr="00C002A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Party</w:t>
            </w:r>
            <w:proofErr w:type="spellEnd"/>
          </w:p>
        </w:tc>
        <w:tc>
          <w:tcPr>
            <w:tcW w:w="7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 xml:space="preserve">$ 2.200.000 </w:t>
            </w:r>
          </w:p>
        </w:tc>
        <w:tc>
          <w:tcPr>
            <w:tcW w:w="3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02AF" w:rsidRPr="00C002AF" w:rsidRDefault="00C002AF" w:rsidP="00C002A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</w:p>
        </w:tc>
      </w:tr>
      <w:tr w:rsidR="00C002AF" w:rsidRPr="00C002AF" w:rsidTr="00C002AF">
        <w:trPr>
          <w:trHeight w:val="255"/>
        </w:trPr>
        <w:tc>
          <w:tcPr>
            <w:tcW w:w="17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02AF" w:rsidRPr="00C002AF" w:rsidRDefault="00C002AF" w:rsidP="00C002AF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TOTAL</w:t>
            </w:r>
          </w:p>
        </w:tc>
        <w:tc>
          <w:tcPr>
            <w:tcW w:w="7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 xml:space="preserve">$ 2.449.980 </w:t>
            </w:r>
          </w:p>
        </w:tc>
        <w:tc>
          <w:tcPr>
            <w:tcW w:w="3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 xml:space="preserve">$ 0 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 xml:space="preserve">$ 0 </w:t>
            </w:r>
          </w:p>
        </w:tc>
        <w:tc>
          <w:tcPr>
            <w:tcW w:w="6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02AF" w:rsidRPr="00C002AF" w:rsidRDefault="00C002AF" w:rsidP="00C002AF">
            <w:pPr>
              <w:jc w:val="right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C002AF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 xml:space="preserve">$ 2.449.980 </w:t>
            </w:r>
          </w:p>
        </w:tc>
        <w:tc>
          <w:tcPr>
            <w:tcW w:w="10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02AF" w:rsidRPr="00C002AF" w:rsidRDefault="00C002AF" w:rsidP="00C002A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</w:p>
        </w:tc>
      </w:tr>
    </w:tbl>
    <w:p w:rsidR="00C92A44" w:rsidRPr="004A0980" w:rsidRDefault="00512516" w:rsidP="00102004">
      <w:pPr>
        <w:pStyle w:val="GELParrafo"/>
        <w:rPr>
          <w:color w:val="000000" w:themeColor="text1"/>
          <w:lang w:val="es-CO"/>
        </w:rPr>
      </w:pPr>
      <w:r w:rsidRPr="00512516">
        <w:rPr>
          <w:rFonts w:eastAsia="Times New Roman" w:cs="Arial"/>
          <w:b/>
          <w:szCs w:val="24"/>
          <w:lang w:eastAsia="es-CO"/>
        </w:rPr>
        <w:t>Nota:</w:t>
      </w:r>
      <w:r>
        <w:rPr>
          <w:rFonts w:eastAsia="Times New Roman" w:cs="Arial"/>
          <w:b/>
          <w:szCs w:val="24"/>
          <w:lang w:eastAsia="es-CO"/>
        </w:rPr>
        <w:t xml:space="preserve"> </w:t>
      </w:r>
      <w:r w:rsidRPr="00C002AF">
        <w:rPr>
          <w:rFonts w:eastAsia="Times New Roman" w:cs="Arial"/>
          <w:szCs w:val="24"/>
          <w:lang w:val="es-CO" w:eastAsia="es-CO"/>
        </w:rPr>
        <w:t>Se toma como base la TRM del día en que se realizó cada pago (Agosto 16 de 2013</w:t>
      </w:r>
      <w:r w:rsidR="006C0CE4">
        <w:rPr>
          <w:rFonts w:eastAsia="Times New Roman" w:cs="Arial"/>
          <w:szCs w:val="24"/>
          <w:lang w:val="es-CO" w:eastAsia="es-CO"/>
        </w:rPr>
        <w:t xml:space="preserve"> TRM $ 1.901</w:t>
      </w:r>
      <w:r w:rsidRPr="00C002AF">
        <w:rPr>
          <w:rFonts w:eastAsia="Times New Roman" w:cs="Arial"/>
          <w:szCs w:val="24"/>
          <w:lang w:val="es-CO" w:eastAsia="es-CO"/>
        </w:rPr>
        <w:t xml:space="preserve"> y Marzo 6 de 2014 </w:t>
      </w:r>
      <w:r w:rsidR="006C0CE4">
        <w:rPr>
          <w:rFonts w:eastAsia="Times New Roman" w:cs="Arial"/>
          <w:szCs w:val="24"/>
          <w:lang w:val="es-CO" w:eastAsia="es-CO"/>
        </w:rPr>
        <w:t xml:space="preserve"> TRM $2.045 </w:t>
      </w:r>
      <w:r w:rsidRPr="00C002AF">
        <w:rPr>
          <w:rFonts w:eastAsia="Times New Roman" w:cs="Arial"/>
          <w:szCs w:val="24"/>
          <w:lang w:val="es-CO" w:eastAsia="es-CO"/>
        </w:rPr>
        <w:t>respectivamente)</w:t>
      </w:r>
    </w:p>
    <w:p w:rsidR="00C92A44" w:rsidRPr="002F26A1" w:rsidRDefault="00C92A44" w:rsidP="00102004">
      <w:pPr>
        <w:pStyle w:val="GELParrafo"/>
        <w:rPr>
          <w:color w:val="000000" w:themeColor="text1"/>
          <w:lang w:val="es-CO"/>
        </w:rPr>
      </w:pPr>
    </w:p>
    <w:p w:rsidR="00C92A44" w:rsidRPr="004A0980" w:rsidRDefault="00C92A44" w:rsidP="00102004">
      <w:pPr>
        <w:pStyle w:val="GELParrafo"/>
        <w:rPr>
          <w:color w:val="000000" w:themeColor="text1"/>
          <w:lang w:val="es-CO"/>
        </w:rPr>
      </w:pPr>
      <w:bookmarkStart w:id="131" w:name="_GoBack"/>
      <w:bookmarkEnd w:id="131"/>
    </w:p>
    <w:p w:rsidR="00C92A44" w:rsidRPr="004A0980" w:rsidRDefault="00C92A44" w:rsidP="00102004">
      <w:pPr>
        <w:pStyle w:val="GELParrafo"/>
        <w:rPr>
          <w:color w:val="000000" w:themeColor="text1"/>
          <w:lang w:val="es-CO"/>
        </w:rPr>
      </w:pPr>
    </w:p>
    <w:p w:rsidR="00EE03C5" w:rsidRPr="004E2BD7" w:rsidRDefault="00EE03C5" w:rsidP="008B2CB7">
      <w:pPr>
        <w:pStyle w:val="GELTtulo1"/>
        <w:ind w:left="714" w:hanging="357"/>
        <w:rPr>
          <w:caps w:val="0"/>
          <w:color w:val="000000" w:themeColor="text1"/>
          <w:lang w:val="es-CO"/>
        </w:rPr>
        <w:sectPr w:rsidR="00EE03C5" w:rsidRPr="004E2BD7" w:rsidSect="007367A8">
          <w:pgSz w:w="12242" w:h="15842" w:code="1"/>
          <w:pgMar w:top="1134" w:right="1701" w:bottom="1486" w:left="1701" w:header="851" w:footer="113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C92A44" w:rsidRPr="004E2BD7" w:rsidRDefault="00551674" w:rsidP="008B2CB7">
      <w:pPr>
        <w:pStyle w:val="GELTtulo1"/>
        <w:ind w:left="714" w:hanging="357"/>
        <w:rPr>
          <w:caps w:val="0"/>
          <w:color w:val="000000" w:themeColor="text1"/>
          <w:lang w:val="es-CO"/>
        </w:rPr>
      </w:pPr>
      <w:bookmarkStart w:id="132" w:name="_Toc386093562"/>
      <w:r w:rsidRPr="004E2BD7">
        <w:rPr>
          <w:caps w:val="0"/>
          <w:color w:val="000000" w:themeColor="text1"/>
          <w:lang w:val="es-CO"/>
        </w:rPr>
        <w:t>LECCIONES APRENDIDAS</w:t>
      </w:r>
      <w:bookmarkEnd w:id="132"/>
    </w:p>
    <w:p w:rsidR="00D952CF" w:rsidRPr="004E2BD7" w:rsidRDefault="00D952CF" w:rsidP="00102004">
      <w:pPr>
        <w:pStyle w:val="GELParrafo"/>
        <w:rPr>
          <w:lang w:val="es-CO"/>
        </w:rPr>
      </w:pPr>
    </w:p>
    <w:p w:rsidR="00C92A44" w:rsidRPr="004E2BD7" w:rsidRDefault="00D952CF" w:rsidP="00102004">
      <w:pPr>
        <w:pStyle w:val="GELParrafo"/>
        <w:rPr>
          <w:color w:val="365F91" w:themeColor="accent1" w:themeShade="BF"/>
          <w:lang w:val="es-CO"/>
        </w:rPr>
      </w:pPr>
      <w:r w:rsidRPr="004E2BD7">
        <w:rPr>
          <w:lang w:val="es-CO"/>
        </w:rPr>
        <w:t xml:space="preserve">Al corte de este informe  se presentaron </w:t>
      </w:r>
      <w:r w:rsidR="00F30522">
        <w:rPr>
          <w:lang w:val="es-CO"/>
        </w:rPr>
        <w:t xml:space="preserve">las siguientes </w:t>
      </w:r>
      <w:r w:rsidRPr="004E2BD7">
        <w:rPr>
          <w:lang w:val="es-CO"/>
        </w:rPr>
        <w:t>lecciones aprendidas</w:t>
      </w:r>
      <w:r w:rsidR="00F30522">
        <w:rPr>
          <w:lang w:val="es-CO"/>
        </w:rPr>
        <w:t>:</w:t>
      </w:r>
      <w:r w:rsidRPr="004E2BD7">
        <w:rPr>
          <w:color w:val="365F91" w:themeColor="accent1" w:themeShade="BF"/>
          <w:lang w:val="es-CO"/>
        </w:rPr>
        <w:t xml:space="preserve"> </w:t>
      </w:r>
      <w:r w:rsidR="00CD579C" w:rsidRPr="004E2BD7">
        <w:rPr>
          <w:lang w:val="es-CO"/>
        </w:rPr>
        <w:t xml:space="preserve"> 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03"/>
        <w:gridCol w:w="2400"/>
        <w:gridCol w:w="1464"/>
        <w:gridCol w:w="1130"/>
        <w:gridCol w:w="1553"/>
        <w:gridCol w:w="3512"/>
      </w:tblGrid>
      <w:tr w:rsidR="00D952CF" w:rsidRPr="004A0980" w:rsidTr="00D952CF">
        <w:trPr>
          <w:trHeight w:val="630"/>
        </w:trPr>
        <w:tc>
          <w:tcPr>
            <w:tcW w:w="12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D952CF" w:rsidRPr="004A0980" w:rsidRDefault="00D952CF" w:rsidP="00DB42EE">
            <w:pPr>
              <w:jc w:val="center"/>
              <w:rPr>
                <w:rFonts w:ascii="Tahoma" w:eastAsia="Times New Roman" w:hAnsi="Tahoma" w:cs="Tahoma"/>
                <w:b/>
                <w:bCs/>
                <w:sz w:val="16"/>
                <w:szCs w:val="16"/>
                <w:lang w:val="es-CO" w:eastAsia="es-CO"/>
              </w:rPr>
            </w:pPr>
            <w:r w:rsidRPr="004A0980">
              <w:rPr>
                <w:rFonts w:ascii="Tahoma" w:eastAsia="Times New Roman" w:hAnsi="Tahoma" w:cs="Tahoma"/>
                <w:b/>
                <w:bCs/>
                <w:sz w:val="16"/>
                <w:szCs w:val="16"/>
                <w:lang w:val="es-CO" w:eastAsia="es-CO"/>
              </w:rPr>
              <w:t>ANTECEDENTES</w:t>
            </w:r>
          </w:p>
        </w:tc>
        <w:tc>
          <w:tcPr>
            <w:tcW w:w="8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D952CF" w:rsidRPr="002F26A1" w:rsidRDefault="00D952CF" w:rsidP="00DB42EE">
            <w:pPr>
              <w:jc w:val="center"/>
              <w:rPr>
                <w:rFonts w:ascii="Tahoma" w:eastAsia="Times New Roman" w:hAnsi="Tahoma" w:cs="Tahoma"/>
                <w:b/>
                <w:bCs/>
                <w:sz w:val="16"/>
                <w:szCs w:val="16"/>
                <w:lang w:val="es-CO" w:eastAsia="es-CO"/>
              </w:rPr>
            </w:pPr>
            <w:r w:rsidRPr="002F26A1">
              <w:rPr>
                <w:rFonts w:ascii="Tahoma" w:eastAsia="Times New Roman" w:hAnsi="Tahoma" w:cs="Tahoma"/>
                <w:b/>
                <w:bCs/>
                <w:sz w:val="16"/>
                <w:szCs w:val="16"/>
                <w:lang w:val="es-CO" w:eastAsia="es-CO"/>
              </w:rPr>
              <w:t>LECCION APRENDIDA</w:t>
            </w:r>
          </w:p>
        </w:tc>
        <w:tc>
          <w:tcPr>
            <w:tcW w:w="5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:rsidR="00D952CF" w:rsidRPr="004A0980" w:rsidRDefault="00D952CF" w:rsidP="00DB42EE">
            <w:pPr>
              <w:jc w:val="center"/>
              <w:rPr>
                <w:rFonts w:ascii="Tahoma" w:eastAsia="Times New Roman" w:hAnsi="Tahoma" w:cs="Tahoma"/>
                <w:b/>
                <w:bCs/>
                <w:sz w:val="16"/>
                <w:szCs w:val="16"/>
                <w:lang w:val="es-CO" w:eastAsia="es-CO"/>
              </w:rPr>
            </w:pPr>
            <w:r w:rsidRPr="004A0980">
              <w:rPr>
                <w:rFonts w:ascii="Tahoma" w:eastAsia="Times New Roman" w:hAnsi="Tahoma" w:cs="Tahoma"/>
                <w:b/>
                <w:bCs/>
                <w:sz w:val="16"/>
                <w:szCs w:val="16"/>
                <w:lang w:val="es-CO" w:eastAsia="es-CO"/>
              </w:rPr>
              <w:t>AREA DE CONOCIMIENTO (PMI)</w:t>
            </w:r>
          </w:p>
        </w:tc>
        <w:tc>
          <w:tcPr>
            <w:tcW w:w="4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:rsidR="00D952CF" w:rsidRPr="004A0980" w:rsidRDefault="00D952CF" w:rsidP="00DB42EE">
            <w:pPr>
              <w:jc w:val="center"/>
              <w:rPr>
                <w:rFonts w:ascii="Tahoma" w:eastAsia="Times New Roman" w:hAnsi="Tahoma" w:cs="Tahoma"/>
                <w:b/>
                <w:bCs/>
                <w:sz w:val="16"/>
                <w:szCs w:val="16"/>
                <w:lang w:val="es-CO" w:eastAsia="es-CO"/>
              </w:rPr>
            </w:pPr>
            <w:r w:rsidRPr="004A0980">
              <w:rPr>
                <w:rFonts w:ascii="Tahoma" w:eastAsia="Times New Roman" w:hAnsi="Tahoma" w:cs="Tahoma"/>
                <w:b/>
                <w:bCs/>
                <w:sz w:val="16"/>
                <w:szCs w:val="16"/>
                <w:lang w:val="es-CO" w:eastAsia="es-CO"/>
              </w:rPr>
              <w:t>AREA APLICABLE</w:t>
            </w:r>
          </w:p>
        </w:tc>
        <w:tc>
          <w:tcPr>
            <w:tcW w:w="5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:rsidR="00D952CF" w:rsidRPr="004A0980" w:rsidRDefault="00D952CF" w:rsidP="00DB42EE">
            <w:pPr>
              <w:jc w:val="center"/>
              <w:rPr>
                <w:rFonts w:ascii="Tahoma" w:eastAsia="Times New Roman" w:hAnsi="Tahoma" w:cs="Tahoma"/>
                <w:b/>
                <w:bCs/>
                <w:sz w:val="16"/>
                <w:szCs w:val="16"/>
                <w:lang w:val="es-CO" w:eastAsia="es-CO"/>
              </w:rPr>
            </w:pPr>
            <w:r w:rsidRPr="004A0980">
              <w:rPr>
                <w:rFonts w:ascii="Tahoma" w:eastAsia="Times New Roman" w:hAnsi="Tahoma" w:cs="Tahoma"/>
                <w:b/>
                <w:bCs/>
                <w:sz w:val="16"/>
                <w:szCs w:val="16"/>
                <w:lang w:val="es-CO" w:eastAsia="es-CO"/>
              </w:rPr>
              <w:t xml:space="preserve">FECHA DE IDENTIFICACIÓN </w:t>
            </w:r>
            <w:r w:rsidRPr="004A0980">
              <w:rPr>
                <w:rFonts w:ascii="Tahoma" w:eastAsia="Times New Roman" w:hAnsi="Tahoma" w:cs="Tahoma"/>
                <w:b/>
                <w:bCs/>
                <w:sz w:val="16"/>
                <w:szCs w:val="16"/>
                <w:lang w:val="es-CO" w:eastAsia="es-CO"/>
              </w:rPr>
              <w:br/>
              <w:t>(</w:t>
            </w:r>
            <w:proofErr w:type="spellStart"/>
            <w:r w:rsidRPr="004A0980">
              <w:rPr>
                <w:rFonts w:ascii="Tahoma" w:eastAsia="Times New Roman" w:hAnsi="Tahoma" w:cs="Tahoma"/>
                <w:b/>
                <w:bCs/>
                <w:sz w:val="16"/>
                <w:szCs w:val="16"/>
                <w:lang w:val="es-CO" w:eastAsia="es-CO"/>
              </w:rPr>
              <w:t>aaaa</w:t>
            </w:r>
            <w:proofErr w:type="spellEnd"/>
            <w:r w:rsidRPr="004A0980">
              <w:rPr>
                <w:rFonts w:ascii="Tahoma" w:eastAsia="Times New Roman" w:hAnsi="Tahoma" w:cs="Tahoma"/>
                <w:b/>
                <w:bCs/>
                <w:sz w:val="16"/>
                <w:szCs w:val="16"/>
                <w:lang w:val="es-CO" w:eastAsia="es-CO"/>
              </w:rPr>
              <w:t>-mm-</w:t>
            </w:r>
            <w:proofErr w:type="spellStart"/>
            <w:r w:rsidRPr="004A0980">
              <w:rPr>
                <w:rFonts w:ascii="Tahoma" w:eastAsia="Times New Roman" w:hAnsi="Tahoma" w:cs="Tahoma"/>
                <w:b/>
                <w:bCs/>
                <w:sz w:val="16"/>
                <w:szCs w:val="16"/>
                <w:lang w:val="es-CO" w:eastAsia="es-CO"/>
              </w:rPr>
              <w:t>dd</w:t>
            </w:r>
            <w:proofErr w:type="spellEnd"/>
            <w:r w:rsidRPr="004A0980">
              <w:rPr>
                <w:rFonts w:ascii="Tahoma" w:eastAsia="Times New Roman" w:hAnsi="Tahoma" w:cs="Tahoma"/>
                <w:b/>
                <w:bCs/>
                <w:sz w:val="16"/>
                <w:szCs w:val="16"/>
                <w:lang w:val="es-CO" w:eastAsia="es-CO"/>
              </w:rPr>
              <w:t>)</w:t>
            </w:r>
          </w:p>
        </w:tc>
        <w:tc>
          <w:tcPr>
            <w:tcW w:w="13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:rsidR="00D952CF" w:rsidRPr="004A0980" w:rsidRDefault="00D952CF" w:rsidP="00DB42EE">
            <w:pPr>
              <w:jc w:val="center"/>
              <w:rPr>
                <w:rFonts w:ascii="Tahoma" w:eastAsia="Times New Roman" w:hAnsi="Tahoma" w:cs="Tahoma"/>
                <w:b/>
                <w:bCs/>
                <w:sz w:val="16"/>
                <w:szCs w:val="16"/>
                <w:lang w:val="es-CO" w:eastAsia="es-CO"/>
              </w:rPr>
            </w:pPr>
            <w:r w:rsidRPr="004A0980">
              <w:rPr>
                <w:rFonts w:ascii="Tahoma" w:eastAsia="Times New Roman" w:hAnsi="Tahoma" w:cs="Tahoma"/>
                <w:b/>
                <w:bCs/>
                <w:sz w:val="16"/>
                <w:szCs w:val="16"/>
                <w:lang w:val="es-CO" w:eastAsia="es-CO"/>
              </w:rPr>
              <w:t>FACTORES CRÍTICOS DE ÉXITO</w:t>
            </w:r>
          </w:p>
        </w:tc>
      </w:tr>
      <w:tr w:rsidR="00D952CF" w:rsidRPr="004A0980" w:rsidTr="004E2BD7">
        <w:trPr>
          <w:trHeight w:val="1020"/>
        </w:trPr>
        <w:tc>
          <w:tcPr>
            <w:tcW w:w="12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952CF" w:rsidRPr="004A0980" w:rsidRDefault="00D952CF" w:rsidP="00DB42EE">
            <w:pPr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4E2BD7"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  <w:lang w:val="es-CO"/>
              </w:rPr>
              <w:t>Las Entidades no cuentan con tiempos establecidos para revisión de los Entregables y gestionarlos en la Herramienta JIRA, lo cual genera que un documento pueda estar en estado</w:t>
            </w:r>
            <w:r w:rsidRPr="004E2BD7">
              <w:rPr>
                <w:rStyle w:val="apple-converted-space"/>
                <w:rFonts w:ascii="Arial" w:hAnsi="Arial" w:cs="Arial"/>
                <w:color w:val="333333"/>
                <w:sz w:val="20"/>
                <w:szCs w:val="20"/>
                <w:shd w:val="clear" w:color="auto" w:fill="FFFFFF"/>
                <w:lang w:val="es-CO"/>
              </w:rPr>
              <w:t> </w:t>
            </w:r>
            <w:r w:rsidRPr="004E2BD7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s-CO"/>
              </w:rPr>
              <w:t> "4. Revisión Entidad" un mes o más.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952CF" w:rsidRPr="004A0980" w:rsidRDefault="00D952CF" w:rsidP="00D952C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4E2BD7"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  <w:lang w:val="es-CO"/>
              </w:rPr>
              <w:t>Se debe definir tiempos de revisión de los Entregables por parte de las Entidades.</w:t>
            </w:r>
          </w:p>
        </w:tc>
        <w:tc>
          <w:tcPr>
            <w:tcW w:w="5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2CF" w:rsidRPr="002F26A1" w:rsidRDefault="00D952CF" w:rsidP="00DB42EE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F26A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Planeación</w:t>
            </w:r>
          </w:p>
        </w:tc>
        <w:tc>
          <w:tcPr>
            <w:tcW w:w="4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2CF" w:rsidRPr="004A0980" w:rsidRDefault="00D952CF" w:rsidP="00DB42EE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Planeación</w:t>
            </w:r>
          </w:p>
        </w:tc>
        <w:tc>
          <w:tcPr>
            <w:tcW w:w="5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2CF" w:rsidRPr="004A0980" w:rsidRDefault="00D952CF" w:rsidP="00D952CF">
            <w:pPr>
              <w:jc w:val="center"/>
              <w:rPr>
                <w:rFonts w:ascii="Arial" w:eastAsia="Times New Roman" w:hAnsi="Arial" w:cs="Arial"/>
                <w:color w:val="333333"/>
                <w:sz w:val="20"/>
                <w:szCs w:val="20"/>
                <w:lang w:val="es-CO" w:eastAsia="es-CO"/>
              </w:rPr>
            </w:pPr>
            <w:r w:rsidRPr="004A0980">
              <w:rPr>
                <w:rFonts w:ascii="Arial" w:eastAsia="Times New Roman" w:hAnsi="Arial" w:cs="Arial"/>
                <w:color w:val="333333"/>
                <w:sz w:val="20"/>
                <w:szCs w:val="20"/>
                <w:lang w:val="es-CO" w:eastAsia="es-CO"/>
              </w:rPr>
              <w:t>2014-03-26</w:t>
            </w:r>
          </w:p>
        </w:tc>
        <w:tc>
          <w:tcPr>
            <w:tcW w:w="1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952CF" w:rsidRPr="004A0980" w:rsidRDefault="00D952CF" w:rsidP="00DB42EE">
            <w:pPr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4E2BD7"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  <w:lang w:val="es-CO"/>
              </w:rPr>
              <w:t>Incluir en el Plan de Proyecto los tiempos para revisión de los Entregables por parte de las entidades.</w:t>
            </w:r>
          </w:p>
        </w:tc>
      </w:tr>
      <w:tr w:rsidR="00F1122F" w:rsidRPr="004A0980" w:rsidTr="004E2BD7">
        <w:trPr>
          <w:trHeight w:val="1020"/>
        </w:trPr>
        <w:tc>
          <w:tcPr>
            <w:tcW w:w="12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22F" w:rsidRPr="004A0980" w:rsidRDefault="00F1122F" w:rsidP="00DB42EE">
            <w:pPr>
              <w:jc w:val="both"/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  <w:lang w:val="es-CO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En la estimación del proyecto para la aplicación Elefantes Blancos WEB solo se definió una semana de Preproducción, lo cual no es suficiente para las pruebas de las entidades y los ajustes por parte de la UTSW.</w:t>
            </w:r>
          </w:p>
        </w:tc>
        <w:tc>
          <w:tcPr>
            <w:tcW w:w="8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22F" w:rsidRPr="004A0980" w:rsidRDefault="00F1122F" w:rsidP="00D952CF">
            <w:pP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  <w:lang w:val="es-CO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En la fase de estimación tener en cuenta el número de historias de usuario que se van a implementar para definir más tiempo de preproducción, y tener en cuenta que se están probando en la aplicación WEB y la solución móvil.</w:t>
            </w:r>
          </w:p>
        </w:tc>
        <w:tc>
          <w:tcPr>
            <w:tcW w:w="5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122F" w:rsidRPr="002F26A1" w:rsidRDefault="00F1122F" w:rsidP="00DB42EE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Iniciación</w:t>
            </w:r>
          </w:p>
        </w:tc>
        <w:tc>
          <w:tcPr>
            <w:tcW w:w="4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122F" w:rsidRPr="004A0980" w:rsidRDefault="00F1122F" w:rsidP="00DB42EE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Planeación</w:t>
            </w:r>
          </w:p>
        </w:tc>
        <w:tc>
          <w:tcPr>
            <w:tcW w:w="5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122F" w:rsidRPr="004A0980" w:rsidRDefault="00F1122F" w:rsidP="00D952CF">
            <w:pPr>
              <w:jc w:val="center"/>
              <w:rPr>
                <w:rFonts w:ascii="Arial" w:eastAsia="Times New Roman" w:hAnsi="Arial" w:cs="Arial"/>
                <w:color w:val="333333"/>
                <w:sz w:val="20"/>
                <w:szCs w:val="20"/>
                <w:lang w:val="es-CO" w:eastAsia="es-CO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2014-02-10</w:t>
            </w:r>
          </w:p>
        </w:tc>
        <w:tc>
          <w:tcPr>
            <w:tcW w:w="13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22F" w:rsidRPr="004A0980" w:rsidRDefault="00F1122F" w:rsidP="00DB42EE">
            <w:pPr>
              <w:jc w:val="both"/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  <w:lang w:val="es-CO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En el proceso de elaboración del plan de proyecto y estimación del proyecto validar los tiempos para la etapa de preproducción de las soluciones.</w:t>
            </w:r>
          </w:p>
        </w:tc>
      </w:tr>
      <w:tr w:rsidR="00F1122F" w:rsidRPr="004A0980" w:rsidTr="004E2BD7">
        <w:trPr>
          <w:trHeight w:val="1020"/>
        </w:trPr>
        <w:tc>
          <w:tcPr>
            <w:tcW w:w="12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22F" w:rsidRPr="004A0980" w:rsidRDefault="00F1122F" w:rsidP="00DB42EE">
            <w:pPr>
              <w:jc w:val="both"/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  <w:lang w:val="es-CO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 xml:space="preserve">Se finaliza el Sprint 0 y no se han aprobado los prototipos de la solución </w:t>
            </w:r>
            <w:r w:rsidR="003A5D88">
              <w:rPr>
                <w:rFonts w:ascii="Arial" w:hAnsi="Arial" w:cs="Arial"/>
                <w:color w:val="333333"/>
                <w:sz w:val="20"/>
                <w:szCs w:val="20"/>
              </w:rPr>
              <w:t>móvil</w:t>
            </w:r>
            <w:r>
              <w:rPr>
                <w:rFonts w:ascii="Arial" w:hAnsi="Arial" w:cs="Arial"/>
                <w:color w:val="333333"/>
                <w:sz w:val="20"/>
                <w:szCs w:val="20"/>
              </w:rPr>
              <w:t xml:space="preserve"> del PEC, y se realiza una nueva reunión y se generan nuevos requerimientos</w:t>
            </w:r>
          </w:p>
        </w:tc>
        <w:tc>
          <w:tcPr>
            <w:tcW w:w="8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22F" w:rsidRPr="004A0980" w:rsidRDefault="00F1122F" w:rsidP="00D952CF">
            <w:pP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  <w:lang w:val="es-CO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Para el inicio de la implementación de la solución móvil se deben contar con la aprobación de los prototipos de la solución.</w:t>
            </w:r>
          </w:p>
        </w:tc>
        <w:tc>
          <w:tcPr>
            <w:tcW w:w="5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122F" w:rsidRPr="002F26A1" w:rsidRDefault="00F1122F" w:rsidP="00DB42EE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Planeación</w:t>
            </w:r>
          </w:p>
        </w:tc>
        <w:tc>
          <w:tcPr>
            <w:tcW w:w="4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122F" w:rsidRPr="004A0980" w:rsidRDefault="00F1122F" w:rsidP="00DB42EE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Planeación</w:t>
            </w:r>
          </w:p>
        </w:tc>
        <w:tc>
          <w:tcPr>
            <w:tcW w:w="5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122F" w:rsidRPr="004A0980" w:rsidRDefault="00F1122F" w:rsidP="00D952CF">
            <w:pPr>
              <w:jc w:val="center"/>
              <w:rPr>
                <w:rFonts w:ascii="Arial" w:eastAsia="Times New Roman" w:hAnsi="Arial" w:cs="Arial"/>
                <w:color w:val="333333"/>
                <w:sz w:val="20"/>
                <w:szCs w:val="20"/>
                <w:lang w:val="es-CO" w:eastAsia="es-CO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2014-01-29</w:t>
            </w:r>
          </w:p>
        </w:tc>
        <w:tc>
          <w:tcPr>
            <w:tcW w:w="13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22F" w:rsidRPr="004A0980" w:rsidRDefault="00F1122F" w:rsidP="00DB42EE">
            <w:pPr>
              <w:jc w:val="both"/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  <w:lang w:val="es-CO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Contar con la aprobación de los prototipos antes del inicio de la implementación de las soluciones</w:t>
            </w:r>
          </w:p>
        </w:tc>
      </w:tr>
      <w:tr w:rsidR="00F1122F" w:rsidRPr="004A0980" w:rsidTr="004E2BD7">
        <w:trPr>
          <w:trHeight w:val="1020"/>
        </w:trPr>
        <w:tc>
          <w:tcPr>
            <w:tcW w:w="12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22F" w:rsidRPr="004A0980" w:rsidRDefault="00F1122F" w:rsidP="00DB42EE">
            <w:pPr>
              <w:jc w:val="both"/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  <w:lang w:val="es-CO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 Al seleccionar GEL las aplicaciones a desarrollar en los proyectos, debe validar que las entidades mantengan sus aplicaciones actualizadas, y cuenten con una infraestructura tecnológica de acuerdo a los requerimientos de los nuevos proyectos a implementar.</w:t>
            </w:r>
          </w:p>
        </w:tc>
        <w:tc>
          <w:tcPr>
            <w:tcW w:w="8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22F" w:rsidRPr="004A0980" w:rsidRDefault="00F1122F" w:rsidP="00D952CF">
            <w:pP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  <w:lang w:val="es-CO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GEL debe hacer una óptima selección de las Entidades con las cuales se van a ejecutar los proyectos para que cuenten con todos los requerimientos técnicos y funcionales requeridos.</w:t>
            </w:r>
          </w:p>
        </w:tc>
        <w:tc>
          <w:tcPr>
            <w:tcW w:w="5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122F" w:rsidRPr="002F26A1" w:rsidRDefault="00EE23F7" w:rsidP="00DB42EE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Planeación</w:t>
            </w:r>
          </w:p>
        </w:tc>
        <w:tc>
          <w:tcPr>
            <w:tcW w:w="4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122F" w:rsidRPr="004A0980" w:rsidRDefault="00EE23F7" w:rsidP="00DB42EE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Planeación</w:t>
            </w:r>
          </w:p>
        </w:tc>
        <w:tc>
          <w:tcPr>
            <w:tcW w:w="5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122F" w:rsidRPr="004A0980" w:rsidRDefault="00F1122F" w:rsidP="00D952CF">
            <w:pPr>
              <w:jc w:val="center"/>
              <w:rPr>
                <w:rFonts w:ascii="Arial" w:eastAsia="Times New Roman" w:hAnsi="Arial" w:cs="Arial"/>
                <w:color w:val="333333"/>
                <w:sz w:val="20"/>
                <w:szCs w:val="20"/>
                <w:lang w:val="es-CO" w:eastAsia="es-CO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2013-12-09</w:t>
            </w:r>
          </w:p>
        </w:tc>
        <w:tc>
          <w:tcPr>
            <w:tcW w:w="13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22F" w:rsidRPr="004A0980" w:rsidRDefault="00F1122F" w:rsidP="00DB42EE">
            <w:pPr>
              <w:jc w:val="both"/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  <w:lang w:val="es-CO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GEL realice una buena selección de Entidades para los proyectos a ejecutar</w:t>
            </w:r>
          </w:p>
        </w:tc>
      </w:tr>
      <w:tr w:rsidR="00F1122F" w:rsidRPr="004A0980" w:rsidTr="004E2BD7">
        <w:trPr>
          <w:trHeight w:val="1020"/>
        </w:trPr>
        <w:tc>
          <w:tcPr>
            <w:tcW w:w="12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22F" w:rsidRPr="004A0980" w:rsidRDefault="00F1122F" w:rsidP="00DB42EE">
            <w:pPr>
              <w:jc w:val="both"/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  <w:lang w:val="es-CO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Las entidades del estado no cuentan con un equipo técnico fuerte para realizar mejoras a las Aplicaciones Móviles que se entregan de la ejecución del proyecto</w:t>
            </w:r>
          </w:p>
        </w:tc>
        <w:tc>
          <w:tcPr>
            <w:tcW w:w="8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22F" w:rsidRPr="004A0980" w:rsidRDefault="00F1122F" w:rsidP="003A5D88">
            <w:pP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  <w:lang w:val="es-CO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Se debe informar a las Entidades que quier</w:t>
            </w:r>
            <w:r w:rsidR="003A5D88">
              <w:rPr>
                <w:rFonts w:ascii="Arial" w:hAnsi="Arial" w:cs="Arial"/>
                <w:color w:val="333333"/>
                <w:sz w:val="20"/>
                <w:szCs w:val="20"/>
              </w:rPr>
              <w:t>an participar</w:t>
            </w:r>
            <w:r>
              <w:rPr>
                <w:rFonts w:ascii="Arial" w:hAnsi="Arial" w:cs="Arial"/>
                <w:color w:val="333333"/>
                <w:sz w:val="20"/>
                <w:szCs w:val="20"/>
              </w:rPr>
              <w:t xml:space="preserve"> de los proyectos de que deben contar con recursos que tengan la capacidad de realizar mantenimiento o mejoras a las nuevas aplicaciones móviles</w:t>
            </w:r>
          </w:p>
        </w:tc>
        <w:tc>
          <w:tcPr>
            <w:tcW w:w="5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122F" w:rsidRPr="002F26A1" w:rsidRDefault="00EE23F7" w:rsidP="00DB42EE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Planeación</w:t>
            </w:r>
          </w:p>
        </w:tc>
        <w:tc>
          <w:tcPr>
            <w:tcW w:w="4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122F" w:rsidRPr="004A0980" w:rsidRDefault="00EE23F7" w:rsidP="00DB42EE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Iniciación</w:t>
            </w:r>
          </w:p>
        </w:tc>
        <w:tc>
          <w:tcPr>
            <w:tcW w:w="5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122F" w:rsidRPr="004A0980" w:rsidRDefault="00F1122F" w:rsidP="00D952CF">
            <w:pPr>
              <w:jc w:val="center"/>
              <w:rPr>
                <w:rFonts w:ascii="Arial" w:eastAsia="Times New Roman" w:hAnsi="Arial" w:cs="Arial"/>
                <w:color w:val="333333"/>
                <w:sz w:val="20"/>
                <w:szCs w:val="20"/>
                <w:lang w:val="es-CO" w:eastAsia="es-CO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2013-12-10</w:t>
            </w:r>
          </w:p>
        </w:tc>
        <w:tc>
          <w:tcPr>
            <w:tcW w:w="13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22F" w:rsidRPr="004A0980" w:rsidRDefault="00F1122F" w:rsidP="00DB42EE">
            <w:pPr>
              <w:jc w:val="both"/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  <w:lang w:val="es-CO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En la definición de las necesidades por parte de GEL con las entidades, es necesario hacer énfasis en los requerimientos técnicos y de recursos para el mantenimiento de las soluciones a desarrollar, después de realizada la entrega por parte de la fábrica.</w:t>
            </w:r>
          </w:p>
        </w:tc>
      </w:tr>
    </w:tbl>
    <w:p w:rsidR="00D952CF" w:rsidRPr="004E2BD7" w:rsidRDefault="00D952CF" w:rsidP="00D952CF">
      <w:pPr>
        <w:pStyle w:val="GELParrafo"/>
        <w:rPr>
          <w:color w:val="365F91" w:themeColor="accent1" w:themeShade="BF"/>
          <w:lang w:val="es-CO"/>
        </w:rPr>
      </w:pPr>
      <w:r w:rsidRPr="004E2BD7">
        <w:rPr>
          <w:lang w:val="es-CO"/>
        </w:rPr>
        <w:t>Link blog de lecciones aprendidas de la solución:</w:t>
      </w:r>
      <w:r w:rsidRPr="004E2BD7">
        <w:rPr>
          <w:color w:val="365F91" w:themeColor="accent1" w:themeShade="BF"/>
          <w:lang w:val="es-CO"/>
        </w:rPr>
        <w:t xml:space="preserve"> </w:t>
      </w:r>
    </w:p>
    <w:p w:rsidR="005369F1" w:rsidRPr="004E2BD7" w:rsidRDefault="009B1DE8" w:rsidP="005369F1">
      <w:pPr>
        <w:pStyle w:val="GELParrafo"/>
        <w:rPr>
          <w:rStyle w:val="Hipervnculo"/>
          <w:caps/>
          <w:lang w:val="es-CO"/>
        </w:rPr>
        <w:sectPr w:rsidR="005369F1" w:rsidRPr="004E2BD7" w:rsidSect="00EE03C5">
          <w:pgSz w:w="15842" w:h="12242" w:orient="landscape" w:code="1"/>
          <w:pgMar w:top="1701" w:right="1134" w:bottom="1701" w:left="1486" w:header="851" w:footer="113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hyperlink r:id="rId55" w:history="1">
        <w:r w:rsidR="00D952CF" w:rsidRPr="004E2BD7">
          <w:rPr>
            <w:rStyle w:val="Hipervnculo"/>
            <w:lang w:val="es-CO"/>
          </w:rPr>
          <w:t>http://www.softwareworks.com.co:8086/confluence/pages/viewpage.action?pageId=24936841</w:t>
        </w:r>
      </w:hyperlink>
      <w:r w:rsidR="00173BE4" w:rsidRPr="004E2BD7">
        <w:rPr>
          <w:caps/>
          <w:color w:val="000000" w:themeColor="text1"/>
          <w:lang w:val="es-CO"/>
        </w:rPr>
        <w:fldChar w:fldCharType="begin"/>
      </w:r>
      <w:r w:rsidR="00173BE4" w:rsidRPr="004E2BD7">
        <w:rPr>
          <w:caps/>
          <w:color w:val="000000" w:themeColor="text1"/>
          <w:lang w:val="es-CO"/>
        </w:rPr>
        <w:instrText xml:space="preserve"> HYPERLINK "http://softwareworks.com.co:8086/confluence/pages/viewpage.action?pageId=24380457%0c" </w:instrText>
      </w:r>
      <w:r w:rsidR="00173BE4" w:rsidRPr="004E2BD7">
        <w:rPr>
          <w:caps/>
          <w:color w:val="000000" w:themeColor="text1"/>
          <w:lang w:val="es-CO"/>
        </w:rPr>
        <w:fldChar w:fldCharType="separate"/>
      </w:r>
    </w:p>
    <w:p w:rsidR="00D7124D" w:rsidRPr="004E2BD7" w:rsidRDefault="00173BE4" w:rsidP="00D7124D">
      <w:pPr>
        <w:pStyle w:val="GELTtulo1"/>
        <w:ind w:left="714" w:hanging="357"/>
        <w:rPr>
          <w:caps w:val="0"/>
          <w:color w:val="000000" w:themeColor="text1"/>
          <w:lang w:val="es-CO"/>
        </w:rPr>
      </w:pPr>
      <w:r w:rsidRPr="004E2BD7">
        <w:rPr>
          <w:rFonts w:ascii="Arial" w:eastAsiaTheme="minorHAnsi" w:hAnsi="Arial" w:cstheme="minorBidi"/>
          <w:bCs w:val="0"/>
          <w:color w:val="000000" w:themeColor="text1"/>
          <w:sz w:val="24"/>
          <w:szCs w:val="22"/>
          <w:lang w:val="es-CO"/>
        </w:rPr>
        <w:fldChar w:fldCharType="end"/>
      </w:r>
      <w:bookmarkStart w:id="133" w:name="_Toc386093563"/>
      <w:r w:rsidR="00D7124D" w:rsidRPr="004E2BD7">
        <w:rPr>
          <w:caps w:val="0"/>
          <w:color w:val="000000" w:themeColor="text1"/>
          <w:lang w:val="es-CO"/>
        </w:rPr>
        <w:t>CONCLUSIONES</w:t>
      </w:r>
      <w:bookmarkEnd w:id="133"/>
    </w:p>
    <w:p w:rsidR="00C14211" w:rsidRPr="004A0980" w:rsidRDefault="00C14211" w:rsidP="00C14211">
      <w:pPr>
        <w:pStyle w:val="gelparrafo0"/>
        <w:ind w:left="360"/>
        <w:rPr>
          <w:rFonts w:ascii="Arial" w:hAnsi="Arial" w:cs="Arial"/>
          <w:color w:val="000000"/>
        </w:rPr>
      </w:pPr>
      <w:r w:rsidRPr="004E2BD7">
        <w:rPr>
          <w:rFonts w:ascii="Arial" w:hAnsi="Arial" w:cs="Arial"/>
          <w:color w:val="000000"/>
        </w:rPr>
        <w:t>Con respecto al desarrollo de las actividades llevadas a cabo durante este periodo del informe se concluye lo siguiente:</w:t>
      </w:r>
    </w:p>
    <w:p w:rsidR="00C14211" w:rsidRPr="004E2BD7" w:rsidRDefault="00223DD2" w:rsidP="00C14211">
      <w:pPr>
        <w:pStyle w:val="GELParrafo"/>
        <w:numPr>
          <w:ilvl w:val="0"/>
          <w:numId w:val="24"/>
        </w:numPr>
        <w:rPr>
          <w:rFonts w:cs="Arial"/>
          <w:color w:val="000000"/>
          <w:lang w:val="es-CO"/>
        </w:rPr>
      </w:pPr>
      <w:r w:rsidRPr="004E2BD7">
        <w:rPr>
          <w:rFonts w:cs="Arial"/>
          <w:color w:val="000000"/>
          <w:lang w:val="es-CO"/>
        </w:rPr>
        <w:t>La</w:t>
      </w:r>
      <w:r w:rsidR="00C14211" w:rsidRPr="004E2BD7">
        <w:rPr>
          <w:rFonts w:cs="Arial"/>
          <w:color w:val="000000"/>
          <w:lang w:val="es-CO"/>
        </w:rPr>
        <w:t xml:space="preserve"> soluci</w:t>
      </w:r>
      <w:r w:rsidRPr="004E2BD7">
        <w:rPr>
          <w:rFonts w:cs="Arial"/>
          <w:color w:val="000000"/>
          <w:lang w:val="es-CO"/>
        </w:rPr>
        <w:t>ó</w:t>
      </w:r>
      <w:r w:rsidR="00C14211" w:rsidRPr="004E2BD7">
        <w:rPr>
          <w:rFonts w:cs="Arial"/>
          <w:color w:val="000000"/>
          <w:lang w:val="es-CO"/>
        </w:rPr>
        <w:t>n Elefantes Blancos Móvil se publicó</w:t>
      </w:r>
      <w:r w:rsidRPr="004E2BD7">
        <w:rPr>
          <w:rFonts w:cs="Arial"/>
          <w:color w:val="000000"/>
          <w:lang w:val="es-CO"/>
        </w:rPr>
        <w:t xml:space="preserve"> el 14 de marzo de 2014</w:t>
      </w:r>
      <w:r w:rsidR="00C14211" w:rsidRPr="004E2BD7">
        <w:rPr>
          <w:rFonts w:cs="Arial"/>
          <w:color w:val="000000"/>
          <w:lang w:val="es-CO"/>
        </w:rPr>
        <w:t xml:space="preserve"> en la</w:t>
      </w:r>
      <w:r w:rsidRPr="004E2BD7">
        <w:rPr>
          <w:rFonts w:cs="Arial"/>
          <w:color w:val="000000"/>
          <w:lang w:val="es-CO"/>
        </w:rPr>
        <w:t xml:space="preserve"> tienda</w:t>
      </w:r>
      <w:r w:rsidR="00C14211" w:rsidRPr="004E2BD7">
        <w:rPr>
          <w:rFonts w:cs="Arial"/>
          <w:color w:val="000000"/>
          <w:lang w:val="es-CO"/>
        </w:rPr>
        <w:t xml:space="preserve"> Google Play</w:t>
      </w:r>
      <w:r w:rsidRPr="004E2BD7">
        <w:rPr>
          <w:rFonts w:cs="Arial"/>
          <w:color w:val="000000"/>
          <w:lang w:val="es-CO"/>
        </w:rPr>
        <w:t xml:space="preserve"> en  Versión 1.2 </w:t>
      </w:r>
      <w:r w:rsidR="00C14211" w:rsidRPr="004E2BD7">
        <w:rPr>
          <w:rFonts w:cs="Arial"/>
          <w:color w:val="000000"/>
          <w:lang w:val="es-CO"/>
        </w:rPr>
        <w:t xml:space="preserve"> y</w:t>
      </w:r>
      <w:r w:rsidRPr="004E2BD7">
        <w:rPr>
          <w:rFonts w:cs="Arial"/>
          <w:color w:val="000000"/>
          <w:lang w:val="es-CO"/>
        </w:rPr>
        <w:t xml:space="preserve"> en la tienda</w:t>
      </w:r>
      <w:r w:rsidR="00C14211" w:rsidRPr="004E2BD7">
        <w:rPr>
          <w:rFonts w:cs="Arial"/>
          <w:color w:val="000000"/>
          <w:lang w:val="es-CO"/>
        </w:rPr>
        <w:t xml:space="preserve"> Apple Store </w:t>
      </w:r>
      <w:r w:rsidRPr="004E2BD7">
        <w:rPr>
          <w:rFonts w:cs="Arial"/>
          <w:color w:val="000000"/>
          <w:lang w:val="es-CO"/>
        </w:rPr>
        <w:t>en</w:t>
      </w:r>
      <w:r w:rsidR="00C14211" w:rsidRPr="004E2BD7">
        <w:rPr>
          <w:rFonts w:cs="Arial"/>
          <w:color w:val="000000"/>
          <w:lang w:val="es-CO"/>
        </w:rPr>
        <w:t xml:space="preserve"> V</w:t>
      </w:r>
      <w:r w:rsidRPr="004E2BD7">
        <w:rPr>
          <w:rFonts w:cs="Arial"/>
          <w:color w:val="000000"/>
          <w:lang w:val="es-CO"/>
        </w:rPr>
        <w:t>ersión</w:t>
      </w:r>
      <w:r w:rsidR="00C14211" w:rsidRPr="004E2BD7">
        <w:rPr>
          <w:rFonts w:cs="Arial"/>
          <w:color w:val="000000"/>
          <w:lang w:val="es-CO"/>
        </w:rPr>
        <w:t xml:space="preserve"> 1.1.</w:t>
      </w:r>
    </w:p>
    <w:p w:rsidR="002F26A1" w:rsidRPr="004E2BD7" w:rsidRDefault="00C14211" w:rsidP="00C14211">
      <w:pPr>
        <w:pStyle w:val="GELParrafo"/>
        <w:numPr>
          <w:ilvl w:val="0"/>
          <w:numId w:val="24"/>
        </w:numPr>
        <w:rPr>
          <w:lang w:val="es-CO"/>
        </w:rPr>
      </w:pPr>
      <w:r w:rsidRPr="004E2BD7">
        <w:rPr>
          <w:rFonts w:cs="Arial"/>
          <w:color w:val="000000"/>
          <w:lang w:val="es-CO"/>
        </w:rPr>
        <w:t>No se presentó incumplimiento de Acuerdo de Niveles de Servicio (ANS)</w:t>
      </w:r>
      <w:r w:rsidR="002F26A1">
        <w:rPr>
          <w:rFonts w:cs="Arial"/>
          <w:color w:val="000000"/>
          <w:lang w:val="es-CO"/>
        </w:rPr>
        <w:t xml:space="preserve"> para ninguna de las soluciones, Elefantes Blancos Administrador, Elefantes Blancos Móvil y PEC.</w:t>
      </w:r>
    </w:p>
    <w:p w:rsidR="00304544" w:rsidRPr="004E2BD7" w:rsidRDefault="002F26A1" w:rsidP="00C14211">
      <w:pPr>
        <w:pStyle w:val="GELParrafo"/>
        <w:numPr>
          <w:ilvl w:val="0"/>
          <w:numId w:val="24"/>
        </w:numPr>
        <w:rPr>
          <w:lang w:val="es-CO"/>
        </w:rPr>
      </w:pPr>
      <w:r>
        <w:rPr>
          <w:rFonts w:cs="Arial"/>
          <w:color w:val="000000"/>
          <w:lang w:val="es-CO"/>
        </w:rPr>
        <w:t xml:space="preserve">Se </w:t>
      </w:r>
      <w:r w:rsidR="009B1DD4">
        <w:rPr>
          <w:rFonts w:cs="Arial"/>
          <w:color w:val="000000"/>
          <w:lang w:val="es-CO"/>
        </w:rPr>
        <w:t>cumplió</w:t>
      </w:r>
      <w:r>
        <w:rPr>
          <w:rFonts w:cs="Arial"/>
          <w:color w:val="000000"/>
          <w:lang w:val="es-CO"/>
        </w:rPr>
        <w:t xml:space="preserve"> con el alcance del proyecto, </w:t>
      </w:r>
      <w:r w:rsidR="009B1DD4">
        <w:rPr>
          <w:rFonts w:cs="Arial"/>
          <w:color w:val="000000"/>
          <w:lang w:val="es-CO"/>
        </w:rPr>
        <w:t xml:space="preserve">se realiza </w:t>
      </w:r>
      <w:r>
        <w:rPr>
          <w:rFonts w:cs="Arial"/>
          <w:color w:val="000000"/>
          <w:lang w:val="es-CO"/>
        </w:rPr>
        <w:t xml:space="preserve">la publicación de la solución móvil Elefantes Blancos en las tiendas </w:t>
      </w:r>
      <w:r w:rsidR="009B1DD4">
        <w:rPr>
          <w:rFonts w:cs="Arial"/>
          <w:color w:val="000000"/>
          <w:lang w:val="es-CO"/>
        </w:rPr>
        <w:t xml:space="preserve">de aplicaciones Google Play y Apple Store de acuerdo a las necesidades de la Secretaría de Transparencia, y la aplicación Elefantes Blancos en el centro de datos </w:t>
      </w:r>
      <w:proofErr w:type="spellStart"/>
      <w:r w:rsidR="009B1DD4">
        <w:rPr>
          <w:rFonts w:cs="Arial"/>
          <w:color w:val="000000"/>
          <w:lang w:val="es-CO"/>
        </w:rPr>
        <w:t>Synapsis</w:t>
      </w:r>
      <w:proofErr w:type="spellEnd"/>
      <w:r w:rsidR="009B1DD4">
        <w:rPr>
          <w:rFonts w:cs="Arial"/>
          <w:color w:val="000000"/>
          <w:lang w:val="es-CO"/>
        </w:rPr>
        <w:t>.</w:t>
      </w:r>
    </w:p>
    <w:p w:rsidR="009B1DD4" w:rsidRPr="004E2BD7" w:rsidRDefault="009B1DD4" w:rsidP="004E2BD7">
      <w:pPr>
        <w:pStyle w:val="GELParrafo"/>
        <w:ind w:left="1146"/>
        <w:rPr>
          <w:lang w:val="es-CO"/>
        </w:rPr>
      </w:pPr>
    </w:p>
    <w:sectPr w:rsidR="009B1DD4" w:rsidRPr="004E2BD7" w:rsidSect="007367A8">
      <w:pgSz w:w="12242" w:h="15842" w:code="1"/>
      <w:pgMar w:top="1134" w:right="1701" w:bottom="1486" w:left="1701" w:header="851" w:footer="1134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0">
      <wne:acd wne:acdName="acd0"/>
    </wne:keymap>
    <wne:keymap wne:kcmPrimary="0631">
      <wne:acd wne:acdName="acd1"/>
    </wne:keymap>
    <wne:keymap wne:kcmPrimary="0632">
      <wne:acd wne:acdName="acd2"/>
    </wne:keymap>
    <wne:keymap wne:kcmPrimary="0633">
      <wne:acd wne:acdName="acd3"/>
    </wne:keymap>
  </wne:keymaps>
  <wne:toolbars>
    <wne:acdManifest>
      <wne:acdEntry wne:acdName="acd0"/>
      <wne:acdEntry wne:acdName="acd1"/>
      <wne:acdEntry wne:acdName="acd2"/>
      <wne:acdEntry wne:acdName="acd3"/>
    </wne:acdManifest>
  </wne:toolbars>
  <wne:acds>
    <wne:acd wne:argValue="AgBHAEUATABfAFAAYQByAHIAYQBmAG8A" wne:acdName="acd0" wne:fciIndexBasedOn="0065"/>
    <wne:acd wne:argValue="AgBHAEUATABfAFQA7QB0AHUAbABvADEA" wne:acdName="acd1" wne:fciIndexBasedOn="0065"/>
    <wne:acd wne:argValue="AgBHAEUATABfAFQA7QB0AHUAbABvADIA" wne:acdName="acd2" wne:fciIndexBasedOn="0065"/>
    <wne:acd wne:argValue="AgBHAEUATABfAFQA7QB0AHUAbABvADMA" wne:acdName="acd3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B1DE8" w:rsidRDefault="009B1DE8" w:rsidP="0002426A">
      <w:r>
        <w:separator/>
      </w:r>
    </w:p>
  </w:endnote>
  <w:endnote w:type="continuationSeparator" w:id="0">
    <w:p w:rsidR="009B1DE8" w:rsidRDefault="009B1DE8" w:rsidP="000242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Arial" w:hAnsi="Arial" w:cs="Arial"/>
        <w:sz w:val="14"/>
        <w:szCs w:val="14"/>
      </w:rPr>
      <w:id w:val="-988080511"/>
      <w:docPartObj>
        <w:docPartGallery w:val="Page Numbers (Top of Page)"/>
        <w:docPartUnique/>
      </w:docPartObj>
    </w:sdtPr>
    <w:sdtEndPr/>
    <w:sdtContent>
      <w:p w:rsidR="005E156F" w:rsidRPr="0005201B" w:rsidRDefault="005E156F" w:rsidP="00187475">
        <w:pPr>
          <w:pBdr>
            <w:top w:val="single" w:sz="4" w:space="1" w:color="auto"/>
            <w:bottom w:val="single" w:sz="4" w:space="1" w:color="auto"/>
          </w:pBdr>
          <w:jc w:val="center"/>
          <w:rPr>
            <w:rFonts w:ascii="Arial" w:hAnsi="Arial" w:cs="Arial"/>
            <w:b/>
            <w:sz w:val="14"/>
            <w:szCs w:val="14"/>
          </w:rPr>
        </w:pPr>
        <w:r>
          <w:rPr>
            <w:rFonts w:ascii="Arial" w:hAnsi="Arial" w:cs="Arial"/>
            <w:b/>
            <w:sz w:val="14"/>
            <w:szCs w:val="14"/>
          </w:rPr>
          <w:t>INFORME MENSUAL DE GESTIÓN CONTRATO Nº 000532 CORRESPONDIENTE A MARZO DE 2014</w:t>
        </w:r>
      </w:p>
      <w:p w:rsidR="005E156F" w:rsidRDefault="005E156F" w:rsidP="00187475">
        <w:pPr>
          <w:pStyle w:val="Piedepgina"/>
          <w:jc w:val="center"/>
          <w:rPr>
            <w:rFonts w:ascii="Arial" w:hAnsi="Arial" w:cs="Arial"/>
            <w:sz w:val="14"/>
            <w:szCs w:val="14"/>
          </w:rPr>
        </w:pPr>
        <w:r>
          <w:rPr>
            <w:rFonts w:ascii="Arial" w:hAnsi="Arial" w:cs="Arial"/>
            <w:sz w:val="14"/>
            <w:szCs w:val="14"/>
          </w:rPr>
          <w:t xml:space="preserve">Página </w:t>
        </w:r>
        <w:r>
          <w:rPr>
            <w:rFonts w:ascii="Arial" w:hAnsi="Arial" w:cs="Arial"/>
            <w:b/>
            <w:bCs/>
            <w:sz w:val="14"/>
            <w:szCs w:val="14"/>
          </w:rPr>
          <w:fldChar w:fldCharType="begin"/>
        </w:r>
        <w:r>
          <w:rPr>
            <w:rFonts w:ascii="Arial" w:hAnsi="Arial" w:cs="Arial"/>
            <w:b/>
            <w:bCs/>
            <w:sz w:val="14"/>
            <w:szCs w:val="14"/>
          </w:rPr>
          <w:instrText>PAGE</w:instrText>
        </w:r>
        <w:r>
          <w:rPr>
            <w:rFonts w:ascii="Arial" w:hAnsi="Arial" w:cs="Arial"/>
            <w:b/>
            <w:bCs/>
            <w:sz w:val="14"/>
            <w:szCs w:val="14"/>
          </w:rPr>
          <w:fldChar w:fldCharType="separate"/>
        </w:r>
        <w:r w:rsidR="006C0CE4">
          <w:rPr>
            <w:rFonts w:ascii="Arial" w:hAnsi="Arial" w:cs="Arial"/>
            <w:b/>
            <w:bCs/>
            <w:noProof/>
            <w:sz w:val="14"/>
            <w:szCs w:val="14"/>
          </w:rPr>
          <w:t>55</w:t>
        </w:r>
        <w:r>
          <w:rPr>
            <w:rFonts w:ascii="Arial" w:hAnsi="Arial" w:cs="Arial"/>
            <w:b/>
            <w:bCs/>
            <w:sz w:val="14"/>
            <w:szCs w:val="14"/>
          </w:rPr>
          <w:fldChar w:fldCharType="end"/>
        </w:r>
        <w:r>
          <w:rPr>
            <w:rFonts w:ascii="Arial" w:hAnsi="Arial" w:cs="Arial"/>
            <w:sz w:val="14"/>
            <w:szCs w:val="14"/>
          </w:rPr>
          <w:t xml:space="preserve"> de </w:t>
        </w:r>
        <w:r>
          <w:rPr>
            <w:rFonts w:ascii="Arial" w:hAnsi="Arial" w:cs="Arial"/>
            <w:b/>
            <w:bCs/>
            <w:sz w:val="14"/>
            <w:szCs w:val="14"/>
          </w:rPr>
          <w:fldChar w:fldCharType="begin"/>
        </w:r>
        <w:r>
          <w:rPr>
            <w:rFonts w:ascii="Arial" w:hAnsi="Arial" w:cs="Arial"/>
            <w:b/>
            <w:bCs/>
            <w:sz w:val="14"/>
            <w:szCs w:val="14"/>
          </w:rPr>
          <w:instrText>NUMPAGES</w:instrText>
        </w:r>
        <w:r>
          <w:rPr>
            <w:rFonts w:ascii="Arial" w:hAnsi="Arial" w:cs="Arial"/>
            <w:b/>
            <w:bCs/>
            <w:sz w:val="14"/>
            <w:szCs w:val="14"/>
          </w:rPr>
          <w:fldChar w:fldCharType="separate"/>
        </w:r>
        <w:r w:rsidR="006C0CE4">
          <w:rPr>
            <w:rFonts w:ascii="Arial" w:hAnsi="Arial" w:cs="Arial"/>
            <w:b/>
            <w:bCs/>
            <w:noProof/>
            <w:sz w:val="14"/>
            <w:szCs w:val="14"/>
          </w:rPr>
          <w:t>58</w:t>
        </w:r>
        <w:r>
          <w:rPr>
            <w:rFonts w:ascii="Arial" w:hAnsi="Arial" w:cs="Arial"/>
            <w:b/>
            <w:bCs/>
            <w:sz w:val="14"/>
            <w:szCs w:val="1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Arial" w:hAnsi="Arial" w:cs="Arial"/>
        <w:sz w:val="14"/>
        <w:szCs w:val="14"/>
      </w:rPr>
      <w:id w:val="1239773"/>
      <w:docPartObj>
        <w:docPartGallery w:val="Page Numbers (Top of Page)"/>
        <w:docPartUnique/>
      </w:docPartObj>
    </w:sdtPr>
    <w:sdtEndPr/>
    <w:sdtContent>
      <w:p w:rsidR="005E156F" w:rsidRPr="003D0949" w:rsidRDefault="005E156F" w:rsidP="00AA6BE5">
        <w:pPr>
          <w:pStyle w:val="Piedepgina"/>
          <w:jc w:val="center"/>
          <w:rPr>
            <w:rFonts w:ascii="Arial" w:hAnsi="Arial" w:cs="Arial"/>
            <w:sz w:val="14"/>
            <w:szCs w:val="14"/>
          </w:rPr>
        </w:pPr>
        <w:r w:rsidRPr="009F5D04">
          <w:rPr>
            <w:rFonts w:ascii="Arial" w:hAnsi="Arial" w:cs="Arial"/>
            <w:sz w:val="14"/>
            <w:szCs w:val="14"/>
          </w:rPr>
          <w:t xml:space="preserve">Página </w:t>
        </w:r>
        <w:r w:rsidRPr="009F5D04">
          <w:rPr>
            <w:rFonts w:ascii="Arial" w:hAnsi="Arial" w:cs="Arial"/>
            <w:b/>
            <w:bCs/>
            <w:sz w:val="14"/>
            <w:szCs w:val="14"/>
          </w:rPr>
          <w:fldChar w:fldCharType="begin"/>
        </w:r>
        <w:r w:rsidRPr="009F5D04">
          <w:rPr>
            <w:rFonts w:ascii="Arial" w:hAnsi="Arial" w:cs="Arial"/>
            <w:b/>
            <w:bCs/>
            <w:sz w:val="14"/>
            <w:szCs w:val="14"/>
          </w:rPr>
          <w:instrText>PAGE</w:instrText>
        </w:r>
        <w:r w:rsidRPr="009F5D04">
          <w:rPr>
            <w:rFonts w:ascii="Arial" w:hAnsi="Arial" w:cs="Arial"/>
            <w:b/>
            <w:bCs/>
            <w:sz w:val="14"/>
            <w:szCs w:val="14"/>
          </w:rPr>
          <w:fldChar w:fldCharType="separate"/>
        </w:r>
        <w:r>
          <w:rPr>
            <w:rFonts w:ascii="Arial" w:hAnsi="Arial" w:cs="Arial"/>
            <w:b/>
            <w:bCs/>
            <w:noProof/>
            <w:sz w:val="14"/>
            <w:szCs w:val="14"/>
          </w:rPr>
          <w:t>18</w:t>
        </w:r>
        <w:r w:rsidRPr="009F5D04">
          <w:rPr>
            <w:rFonts w:ascii="Arial" w:hAnsi="Arial" w:cs="Arial"/>
            <w:b/>
            <w:bCs/>
            <w:sz w:val="14"/>
            <w:szCs w:val="14"/>
          </w:rPr>
          <w:fldChar w:fldCharType="end"/>
        </w:r>
        <w:r w:rsidRPr="009F5D04">
          <w:rPr>
            <w:rFonts w:ascii="Arial" w:hAnsi="Arial" w:cs="Arial"/>
            <w:sz w:val="14"/>
            <w:szCs w:val="14"/>
          </w:rPr>
          <w:t xml:space="preserve"> de </w:t>
        </w:r>
        <w:r w:rsidRPr="009F5D04">
          <w:rPr>
            <w:rFonts w:ascii="Arial" w:hAnsi="Arial" w:cs="Arial"/>
            <w:b/>
            <w:bCs/>
            <w:sz w:val="14"/>
            <w:szCs w:val="14"/>
          </w:rPr>
          <w:fldChar w:fldCharType="begin"/>
        </w:r>
        <w:r w:rsidRPr="009F5D04">
          <w:rPr>
            <w:rFonts w:ascii="Arial" w:hAnsi="Arial" w:cs="Arial"/>
            <w:b/>
            <w:bCs/>
            <w:sz w:val="14"/>
            <w:szCs w:val="14"/>
          </w:rPr>
          <w:instrText>NUMPAGES</w:instrText>
        </w:r>
        <w:r w:rsidRPr="009F5D04">
          <w:rPr>
            <w:rFonts w:ascii="Arial" w:hAnsi="Arial" w:cs="Arial"/>
            <w:b/>
            <w:bCs/>
            <w:sz w:val="14"/>
            <w:szCs w:val="14"/>
          </w:rPr>
          <w:fldChar w:fldCharType="separate"/>
        </w:r>
        <w:r>
          <w:rPr>
            <w:rFonts w:ascii="Arial" w:hAnsi="Arial" w:cs="Arial"/>
            <w:b/>
            <w:bCs/>
            <w:noProof/>
            <w:sz w:val="14"/>
            <w:szCs w:val="14"/>
          </w:rPr>
          <w:t>58</w:t>
        </w:r>
        <w:r w:rsidRPr="009F5D04">
          <w:rPr>
            <w:rFonts w:ascii="Arial" w:hAnsi="Arial" w:cs="Arial"/>
            <w:b/>
            <w:bCs/>
            <w:sz w:val="14"/>
            <w:szCs w:val="1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B1DE8" w:rsidRDefault="009B1DE8" w:rsidP="0002426A">
      <w:r>
        <w:separator/>
      </w:r>
    </w:p>
  </w:footnote>
  <w:footnote w:type="continuationSeparator" w:id="0">
    <w:p w:rsidR="009B1DE8" w:rsidRDefault="009B1DE8" w:rsidP="0002426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156F" w:rsidRDefault="005E156F" w:rsidP="00C40C3E">
    <w:pPr>
      <w:pBdr>
        <w:top w:val="single" w:sz="4" w:space="1" w:color="auto"/>
        <w:bottom w:val="single" w:sz="4" w:space="1" w:color="auto"/>
      </w:pBdr>
      <w:ind w:left="-567" w:right="-516" w:firstLine="567"/>
      <w:jc w:val="right"/>
      <w:rPr>
        <w:rFonts w:ascii="Tahoma" w:hAnsi="Tahoma" w:cs="Tahoma"/>
        <w:b/>
      </w:rPr>
    </w:pPr>
    <w:r>
      <w:rPr>
        <w:rFonts w:ascii="Tahoma" w:hAnsi="Tahoma" w:cs="Tahoma"/>
        <w:b/>
      </w:rPr>
      <w:t xml:space="preserve">    UT SOFTWARE WORKS   </w:t>
    </w:r>
  </w:p>
  <w:p w:rsidR="005E156F" w:rsidRDefault="005E156F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156F" w:rsidRDefault="005E156F" w:rsidP="00E60754">
    <w:pPr>
      <w:pStyle w:val="Encabezado"/>
    </w:pP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6B24033" wp14:editId="1F55B35B">
              <wp:simplePos x="0" y="0"/>
              <wp:positionH relativeFrom="column">
                <wp:posOffset>122555</wp:posOffset>
              </wp:positionH>
              <wp:positionV relativeFrom="paragraph">
                <wp:posOffset>-64135</wp:posOffset>
              </wp:positionV>
              <wp:extent cx="6033135" cy="696595"/>
              <wp:effectExtent l="0" t="2540" r="0" b="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33135" cy="6965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E156F" w:rsidRDefault="005E156F" w:rsidP="00D07894">
                          <w:pPr>
                            <w:pBdr>
                              <w:top w:val="single" w:sz="4" w:space="1" w:color="auto"/>
                              <w:bottom w:val="single" w:sz="4" w:space="0" w:color="auto"/>
                            </w:pBdr>
                            <w:jc w:val="right"/>
                            <w:rPr>
                              <w:rFonts w:ascii="Tahoma" w:hAnsi="Tahoma" w:cs="Tahoma"/>
                              <w:b/>
                            </w:rPr>
                          </w:pPr>
                          <w:r>
                            <w:rPr>
                              <w:rFonts w:ascii="Tahoma" w:hAnsi="Tahoma" w:cs="Tahoma"/>
                              <w:b/>
                            </w:rPr>
                            <w:t>COORDINACIÓN DE DESARROLLO TECNOLÓGICO</w:t>
                          </w:r>
                        </w:p>
                        <w:p w:rsidR="005E156F" w:rsidRDefault="005E156F" w:rsidP="00D07894">
                          <w:pPr>
                            <w:pBdr>
                              <w:top w:val="single" w:sz="4" w:space="1" w:color="auto"/>
                              <w:bottom w:val="single" w:sz="4" w:space="0" w:color="auto"/>
                            </w:pBdr>
                            <w:jc w:val="right"/>
                            <w:rPr>
                              <w:rFonts w:ascii="Tahoma" w:hAnsi="Tahoma" w:cs="Tahoma"/>
                              <w:b/>
                            </w:rPr>
                          </w:pPr>
                          <w:r>
                            <w:rPr>
                              <w:rFonts w:ascii="Tahoma" w:hAnsi="Tahoma" w:cs="Tahoma"/>
                              <w:b/>
                            </w:rPr>
                            <w:t>PROGRAMA AGENDA DE CONECTIVIDAD</w:t>
                          </w:r>
                        </w:p>
                        <w:p w:rsidR="005E156F" w:rsidRPr="001D0C0C" w:rsidRDefault="005E156F" w:rsidP="00D07894">
                          <w:pPr>
                            <w:pBdr>
                              <w:top w:val="single" w:sz="4" w:space="1" w:color="auto"/>
                              <w:bottom w:val="single" w:sz="4" w:space="0" w:color="auto"/>
                            </w:pBdr>
                            <w:jc w:val="right"/>
                            <w:rPr>
                              <w:rFonts w:ascii="Tahoma" w:hAnsi="Tahoma" w:cs="Tahoma"/>
                              <w:b/>
                            </w:rPr>
                          </w:pPr>
                          <w:r>
                            <w:rPr>
                              <w:rFonts w:ascii="Tahoma" w:hAnsi="Tahoma" w:cs="Tahoma"/>
                              <w:b/>
                            </w:rPr>
                            <w:t>ESTRATEGIA GOBIERNO EN LÍNEA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9.65pt;margin-top:-5.05pt;width:475.05pt;height:54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" stroked="f">
              <v:textbox>
                <w:txbxContent>
                  <w:p w:rsidR="005E156F" w:rsidRDefault="005E156F" w:rsidP="00D07894">
                    <w:pPr>
                      <w:pBdr>
                        <w:top w:val="single" w:sz="4" w:space="1" w:color="auto"/>
                        <w:bottom w:val="single" w:sz="4" w:space="0" w:color="auto"/>
                      </w:pBdr>
                      <w:jc w:val="right"/>
                      <w:rPr>
                        <w:rFonts w:ascii="Tahoma" w:hAnsi="Tahoma" w:cs="Tahoma"/>
                        <w:b/>
                      </w:rPr>
                    </w:pPr>
                    <w:r>
                      <w:rPr>
                        <w:rFonts w:ascii="Tahoma" w:hAnsi="Tahoma" w:cs="Tahoma"/>
                        <w:b/>
                      </w:rPr>
                      <w:t>COORDINACIÓN DE DESARROLLO TECNOLÓGICO</w:t>
                    </w:r>
                  </w:p>
                  <w:p w:rsidR="005E156F" w:rsidRDefault="005E156F" w:rsidP="00D07894">
                    <w:pPr>
                      <w:pBdr>
                        <w:top w:val="single" w:sz="4" w:space="1" w:color="auto"/>
                        <w:bottom w:val="single" w:sz="4" w:space="0" w:color="auto"/>
                      </w:pBdr>
                      <w:jc w:val="right"/>
                      <w:rPr>
                        <w:rFonts w:ascii="Tahoma" w:hAnsi="Tahoma" w:cs="Tahoma"/>
                        <w:b/>
                      </w:rPr>
                    </w:pPr>
                    <w:r>
                      <w:rPr>
                        <w:rFonts w:ascii="Tahoma" w:hAnsi="Tahoma" w:cs="Tahoma"/>
                        <w:b/>
                      </w:rPr>
                      <w:t>PROGRAMA AGENDA DE CONECTIVIDAD</w:t>
                    </w:r>
                  </w:p>
                  <w:p w:rsidR="005E156F" w:rsidRPr="001D0C0C" w:rsidRDefault="005E156F" w:rsidP="00D07894">
                    <w:pPr>
                      <w:pBdr>
                        <w:top w:val="single" w:sz="4" w:space="1" w:color="auto"/>
                        <w:bottom w:val="single" w:sz="4" w:space="0" w:color="auto"/>
                      </w:pBdr>
                      <w:jc w:val="right"/>
                      <w:rPr>
                        <w:rFonts w:ascii="Tahoma" w:hAnsi="Tahoma" w:cs="Tahoma"/>
                        <w:b/>
                      </w:rPr>
                    </w:pPr>
                    <w:r>
                      <w:rPr>
                        <w:rFonts w:ascii="Tahoma" w:hAnsi="Tahoma" w:cs="Tahoma"/>
                        <w:b/>
                      </w:rPr>
                      <w:t>ESTRATEGIA GOBIERNO EN LÍNEA</w:t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156F" w:rsidRPr="00C0577B" w:rsidRDefault="005E156F" w:rsidP="00C0577B">
    <w:pPr>
      <w:pBdr>
        <w:top w:val="single" w:sz="4" w:space="1" w:color="auto"/>
        <w:bottom w:val="single" w:sz="4" w:space="1" w:color="auto"/>
      </w:pBdr>
      <w:jc w:val="right"/>
      <w:rPr>
        <w:rFonts w:ascii="Tahoma" w:hAnsi="Tahoma" w:cs="Tahoma"/>
        <w:b/>
      </w:rPr>
    </w:pPr>
    <w:r>
      <w:rPr>
        <w:rFonts w:ascii="Tahoma" w:hAnsi="Tahoma" w:cs="Tahoma"/>
        <w:b/>
      </w:rPr>
      <w:t>UT SOFTWARE WORKS</w:t>
    </w:r>
    <w:r>
      <w:tab/>
    </w:r>
  </w:p>
  <w:p w:rsidR="005E156F" w:rsidRDefault="005E156F" w:rsidP="00ED1C66">
    <w:pPr>
      <w:pStyle w:val="Encabezado"/>
      <w:jc w:val="right"/>
    </w:pPr>
  </w:p>
  <w:p w:rsidR="005E156F" w:rsidRDefault="005E156F">
    <w:pPr>
      <w:pStyle w:val="Encabezado"/>
      <w:tabs>
        <w:tab w:val="clear" w:pos="4252"/>
        <w:tab w:val="clear" w:pos="8504"/>
        <w:tab w:val="left" w:pos="2265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711FB1"/>
    <w:multiLevelType w:val="hybridMultilevel"/>
    <w:tmpl w:val="FB90499C"/>
    <w:lvl w:ilvl="0" w:tplc="240A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>
    <w:nsid w:val="086F3CC6"/>
    <w:multiLevelType w:val="hybridMultilevel"/>
    <w:tmpl w:val="8BCA294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BA56DF"/>
    <w:multiLevelType w:val="hybridMultilevel"/>
    <w:tmpl w:val="01D6D6FA"/>
    <w:lvl w:ilvl="0" w:tplc="CB005F3E">
      <w:start w:val="1"/>
      <w:numFmt w:val="decimal"/>
      <w:pStyle w:val="GELVietanum"/>
      <w:lvlText w:val="%1. "/>
      <w:lvlJc w:val="left"/>
      <w:pPr>
        <w:ind w:left="1080" w:hanging="360"/>
      </w:pPr>
      <w:rPr>
        <w:rFonts w:ascii="Arial" w:hAnsi="Arial" w:hint="default"/>
        <w:sz w:val="24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8CE5FA0"/>
    <w:multiLevelType w:val="hybridMultilevel"/>
    <w:tmpl w:val="C7301BD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055FE1"/>
    <w:multiLevelType w:val="hybridMultilevel"/>
    <w:tmpl w:val="FBD841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7A3E66"/>
    <w:multiLevelType w:val="hybridMultilevel"/>
    <w:tmpl w:val="067890FE"/>
    <w:lvl w:ilvl="0" w:tplc="240A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>
    <w:nsid w:val="1EF858A4"/>
    <w:multiLevelType w:val="hybridMultilevel"/>
    <w:tmpl w:val="BD46B6B4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AF69EB"/>
    <w:multiLevelType w:val="hybridMultilevel"/>
    <w:tmpl w:val="6792ACE0"/>
    <w:lvl w:ilvl="0" w:tplc="240A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8">
    <w:nsid w:val="240B018F"/>
    <w:multiLevelType w:val="multilevel"/>
    <w:tmpl w:val="0C36D532"/>
    <w:lvl w:ilvl="0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>
    <w:nsid w:val="24AE62B6"/>
    <w:multiLevelType w:val="multilevel"/>
    <w:tmpl w:val="1E609A58"/>
    <w:lvl w:ilvl="0">
      <w:start w:val="1"/>
      <w:numFmt w:val="decimal"/>
      <w:pStyle w:val="GELTtulo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GELTtulo2"/>
      <w:isLgl/>
      <w:lvlText w:val="%1.%2"/>
      <w:lvlJc w:val="left"/>
      <w:pPr>
        <w:ind w:left="786" w:hanging="360"/>
      </w:pPr>
      <w:rPr>
        <w:rFonts w:hint="default"/>
        <w:b/>
        <w:lang w:val="es-ES"/>
      </w:rPr>
    </w:lvl>
    <w:lvl w:ilvl="2">
      <w:start w:val="1"/>
      <w:numFmt w:val="decimal"/>
      <w:pStyle w:val="GELTtulo3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>
    <w:nsid w:val="264E4B0A"/>
    <w:multiLevelType w:val="hybridMultilevel"/>
    <w:tmpl w:val="F5F44D1C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7DA12D1"/>
    <w:multiLevelType w:val="hybridMultilevel"/>
    <w:tmpl w:val="39804672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A385E72"/>
    <w:multiLevelType w:val="hybridMultilevel"/>
    <w:tmpl w:val="E9E826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BE8165B"/>
    <w:multiLevelType w:val="hybridMultilevel"/>
    <w:tmpl w:val="53D478FE"/>
    <w:lvl w:ilvl="0" w:tplc="4998E4F6">
      <w:start w:val="1"/>
      <w:numFmt w:val="bullet"/>
      <w:pStyle w:val="GELMEMAVIETA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6CA6881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5B82C0A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CB7A9878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9C54F34E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AE1AB644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5BA07BE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672C9C4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2786CFC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31AF4968"/>
    <w:multiLevelType w:val="hybridMultilevel"/>
    <w:tmpl w:val="F5CA01B6"/>
    <w:lvl w:ilvl="0" w:tplc="0C0A0001">
      <w:start w:val="1"/>
      <w:numFmt w:val="bullet"/>
      <w:lvlText w:val=""/>
      <w:lvlJc w:val="left"/>
      <w:pPr>
        <w:tabs>
          <w:tab w:val="num" w:pos="744"/>
        </w:tabs>
        <w:ind w:left="744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15">
    <w:nsid w:val="3EBC7DC1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6">
    <w:nsid w:val="436E1A28"/>
    <w:multiLevelType w:val="hybridMultilevel"/>
    <w:tmpl w:val="3B965E88"/>
    <w:lvl w:ilvl="0" w:tplc="240A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>
    <w:nsid w:val="45587498"/>
    <w:multiLevelType w:val="hybridMultilevel"/>
    <w:tmpl w:val="7220AC3E"/>
    <w:lvl w:ilvl="0" w:tplc="24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>
    <w:nsid w:val="474B561E"/>
    <w:multiLevelType w:val="hybridMultilevel"/>
    <w:tmpl w:val="D0DC02CE"/>
    <w:lvl w:ilvl="0" w:tplc="240A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>
    <w:nsid w:val="482C7594"/>
    <w:multiLevelType w:val="hybridMultilevel"/>
    <w:tmpl w:val="E096965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B1E137C"/>
    <w:multiLevelType w:val="hybridMultilevel"/>
    <w:tmpl w:val="C8BEB30E"/>
    <w:lvl w:ilvl="0" w:tplc="0C0A000F">
      <w:start w:val="1"/>
      <w:numFmt w:val="bullet"/>
      <w:pStyle w:val="GELMEMANORMALVIETA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19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50301915"/>
    <w:multiLevelType w:val="hybridMultilevel"/>
    <w:tmpl w:val="EE7825A4"/>
    <w:lvl w:ilvl="0" w:tplc="AF806C94">
      <w:start w:val="23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2BE17FE"/>
    <w:multiLevelType w:val="hybridMultilevel"/>
    <w:tmpl w:val="A322FFD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533B4073"/>
    <w:multiLevelType w:val="hybridMultilevel"/>
    <w:tmpl w:val="C5864F8C"/>
    <w:lvl w:ilvl="0" w:tplc="78E205DA">
      <w:start w:val="1"/>
      <w:numFmt w:val="decimal"/>
      <w:pStyle w:val="GELTtulo0"/>
      <w:lvlText w:val="%1."/>
      <w:lvlJc w:val="left"/>
      <w:pPr>
        <w:ind w:left="360" w:hanging="360"/>
      </w:pPr>
      <w:rPr>
        <w:rFonts w:ascii="Tahoma" w:hAnsi="Tahoma" w:hint="default"/>
        <w:b/>
        <w:i w:val="0"/>
        <w:sz w:val="24"/>
      </w:rPr>
    </w:lvl>
    <w:lvl w:ilvl="1" w:tplc="0C0A0019" w:tentative="1">
      <w:start w:val="1"/>
      <w:numFmt w:val="lowerLetter"/>
      <w:lvlText w:val="%2."/>
      <w:lvlJc w:val="left"/>
      <w:pPr>
        <w:ind w:left="2271" w:hanging="360"/>
      </w:pPr>
    </w:lvl>
    <w:lvl w:ilvl="2" w:tplc="0C0A001B" w:tentative="1">
      <w:start w:val="1"/>
      <w:numFmt w:val="lowerRoman"/>
      <w:lvlText w:val="%3."/>
      <w:lvlJc w:val="right"/>
      <w:pPr>
        <w:ind w:left="2991" w:hanging="180"/>
      </w:pPr>
    </w:lvl>
    <w:lvl w:ilvl="3" w:tplc="0C0A000F" w:tentative="1">
      <w:start w:val="1"/>
      <w:numFmt w:val="decimal"/>
      <w:lvlText w:val="%4."/>
      <w:lvlJc w:val="left"/>
      <w:pPr>
        <w:ind w:left="3711" w:hanging="360"/>
      </w:pPr>
    </w:lvl>
    <w:lvl w:ilvl="4" w:tplc="0C0A0019" w:tentative="1">
      <w:start w:val="1"/>
      <w:numFmt w:val="lowerLetter"/>
      <w:lvlText w:val="%5."/>
      <w:lvlJc w:val="left"/>
      <w:pPr>
        <w:ind w:left="4431" w:hanging="360"/>
      </w:pPr>
    </w:lvl>
    <w:lvl w:ilvl="5" w:tplc="0C0A001B" w:tentative="1">
      <w:start w:val="1"/>
      <w:numFmt w:val="lowerRoman"/>
      <w:lvlText w:val="%6."/>
      <w:lvlJc w:val="right"/>
      <w:pPr>
        <w:ind w:left="5151" w:hanging="180"/>
      </w:pPr>
    </w:lvl>
    <w:lvl w:ilvl="6" w:tplc="0C0A000F" w:tentative="1">
      <w:start w:val="1"/>
      <w:numFmt w:val="decimal"/>
      <w:lvlText w:val="%7."/>
      <w:lvlJc w:val="left"/>
      <w:pPr>
        <w:ind w:left="5871" w:hanging="360"/>
      </w:pPr>
    </w:lvl>
    <w:lvl w:ilvl="7" w:tplc="0C0A0019" w:tentative="1">
      <w:start w:val="1"/>
      <w:numFmt w:val="lowerLetter"/>
      <w:lvlText w:val="%8."/>
      <w:lvlJc w:val="left"/>
      <w:pPr>
        <w:ind w:left="6591" w:hanging="360"/>
      </w:pPr>
    </w:lvl>
    <w:lvl w:ilvl="8" w:tplc="0C0A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24">
    <w:nsid w:val="5DEE3E3D"/>
    <w:multiLevelType w:val="hybridMultilevel"/>
    <w:tmpl w:val="EC90EB9E"/>
    <w:lvl w:ilvl="0" w:tplc="0F9C3392">
      <w:start w:val="1"/>
      <w:numFmt w:val="bullet"/>
      <w:pStyle w:val="GELVietapuntosencillo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ED00A5D"/>
    <w:multiLevelType w:val="hybridMultilevel"/>
    <w:tmpl w:val="6D7C897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61F5495F"/>
    <w:multiLevelType w:val="hybridMultilevel"/>
    <w:tmpl w:val="F684B04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D1F14D0"/>
    <w:multiLevelType w:val="multilevel"/>
    <w:tmpl w:val="53A697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7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8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Zero"/>
      <w:pStyle w:val="GELTtulo4"/>
      <w:isLgl/>
      <w:lvlText w:val="%1.%2.%3.%4"/>
      <w:lvlJc w:val="left"/>
      <w:pPr>
        <w:ind w:left="250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3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92" w:hanging="1800"/>
      </w:pPr>
      <w:rPr>
        <w:rFonts w:hint="default"/>
      </w:rPr>
    </w:lvl>
  </w:abstractNum>
  <w:abstractNum w:abstractNumId="28">
    <w:nsid w:val="7CDD7DC3"/>
    <w:multiLevelType w:val="multilevel"/>
    <w:tmpl w:val="0C36D532"/>
    <w:lvl w:ilvl="0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5"/>
  </w:num>
  <w:num w:numId="2">
    <w:abstractNumId w:val="2"/>
  </w:num>
  <w:num w:numId="3">
    <w:abstractNumId w:val="24"/>
  </w:num>
  <w:num w:numId="4">
    <w:abstractNumId w:val="20"/>
  </w:num>
  <w:num w:numId="5">
    <w:abstractNumId w:val="27"/>
  </w:num>
  <w:num w:numId="6">
    <w:abstractNumId w:val="9"/>
  </w:num>
  <w:num w:numId="7">
    <w:abstractNumId w:val="23"/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21"/>
  </w:num>
  <w:num w:numId="11">
    <w:abstractNumId w:val="13"/>
  </w:num>
  <w:num w:numId="12">
    <w:abstractNumId w:val="14"/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</w:num>
  <w:num w:numId="15">
    <w:abstractNumId w:val="9"/>
  </w:num>
  <w:num w:numId="16">
    <w:abstractNumId w:val="9"/>
  </w:num>
  <w:num w:numId="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9"/>
  </w:num>
  <w:num w:numId="19">
    <w:abstractNumId w:val="9"/>
  </w:num>
  <w:num w:numId="20">
    <w:abstractNumId w:val="26"/>
  </w:num>
  <w:num w:numId="21">
    <w:abstractNumId w:val="12"/>
  </w:num>
  <w:num w:numId="22">
    <w:abstractNumId w:val="28"/>
  </w:num>
  <w:num w:numId="23">
    <w:abstractNumId w:val="8"/>
  </w:num>
  <w:num w:numId="24">
    <w:abstractNumId w:val="17"/>
  </w:num>
  <w:num w:numId="25">
    <w:abstractNumId w:val="9"/>
  </w:num>
  <w:num w:numId="26">
    <w:abstractNumId w:val="22"/>
  </w:num>
  <w:num w:numId="27">
    <w:abstractNumId w:val="25"/>
  </w:num>
  <w:num w:numId="28">
    <w:abstractNumId w:val="4"/>
  </w:num>
  <w:num w:numId="29">
    <w:abstractNumId w:val="19"/>
  </w:num>
  <w:num w:numId="30">
    <w:abstractNumId w:val="3"/>
  </w:num>
  <w:num w:numId="31">
    <w:abstractNumId w:val="18"/>
  </w:num>
  <w:num w:numId="32">
    <w:abstractNumId w:val="11"/>
  </w:num>
  <w:num w:numId="33">
    <w:abstractNumId w:val="10"/>
  </w:num>
  <w:num w:numId="34">
    <w:abstractNumId w:val="0"/>
  </w:num>
  <w:num w:numId="35">
    <w:abstractNumId w:val="6"/>
  </w:num>
  <w:num w:numId="36">
    <w:abstractNumId w:val="16"/>
  </w:num>
  <w:num w:numId="37">
    <w:abstractNumId w:val="7"/>
  </w:num>
  <w:num w:numId="38">
    <w:abstractNumId w:val="1"/>
  </w:num>
  <w:num w:numId="39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attachedTemplate r:id="rId1"/>
  <w:defaultTabStop w:val="709"/>
  <w:hyphenationZone w:val="425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173D"/>
    <w:rsid w:val="0000174C"/>
    <w:rsid w:val="00003244"/>
    <w:rsid w:val="00003366"/>
    <w:rsid w:val="00003566"/>
    <w:rsid w:val="00003F0C"/>
    <w:rsid w:val="000047C9"/>
    <w:rsid w:val="000102FE"/>
    <w:rsid w:val="000105DD"/>
    <w:rsid w:val="000115EE"/>
    <w:rsid w:val="00012B17"/>
    <w:rsid w:val="00013D3A"/>
    <w:rsid w:val="00014789"/>
    <w:rsid w:val="000158E7"/>
    <w:rsid w:val="000168EE"/>
    <w:rsid w:val="0001692E"/>
    <w:rsid w:val="00017AEA"/>
    <w:rsid w:val="00021017"/>
    <w:rsid w:val="000210F9"/>
    <w:rsid w:val="000212CC"/>
    <w:rsid w:val="00023F4E"/>
    <w:rsid w:val="0002426A"/>
    <w:rsid w:val="0002672C"/>
    <w:rsid w:val="000274B7"/>
    <w:rsid w:val="000300B9"/>
    <w:rsid w:val="00030C45"/>
    <w:rsid w:val="0003212F"/>
    <w:rsid w:val="00033A76"/>
    <w:rsid w:val="00033D26"/>
    <w:rsid w:val="00040469"/>
    <w:rsid w:val="000421C5"/>
    <w:rsid w:val="00042C19"/>
    <w:rsid w:val="00043750"/>
    <w:rsid w:val="00043D92"/>
    <w:rsid w:val="000456C1"/>
    <w:rsid w:val="0004625D"/>
    <w:rsid w:val="00046949"/>
    <w:rsid w:val="00047B51"/>
    <w:rsid w:val="0005011F"/>
    <w:rsid w:val="00053F65"/>
    <w:rsid w:val="0005540E"/>
    <w:rsid w:val="000557F8"/>
    <w:rsid w:val="000564A2"/>
    <w:rsid w:val="00060FD1"/>
    <w:rsid w:val="00064359"/>
    <w:rsid w:val="00066E51"/>
    <w:rsid w:val="0006706E"/>
    <w:rsid w:val="00067695"/>
    <w:rsid w:val="000712AA"/>
    <w:rsid w:val="00071E68"/>
    <w:rsid w:val="00071F23"/>
    <w:rsid w:val="0007420D"/>
    <w:rsid w:val="000749B8"/>
    <w:rsid w:val="00074B96"/>
    <w:rsid w:val="0007617E"/>
    <w:rsid w:val="0007638D"/>
    <w:rsid w:val="000765CF"/>
    <w:rsid w:val="00076DB0"/>
    <w:rsid w:val="00077C95"/>
    <w:rsid w:val="00080D94"/>
    <w:rsid w:val="00083646"/>
    <w:rsid w:val="00083D41"/>
    <w:rsid w:val="000855C8"/>
    <w:rsid w:val="00085AF5"/>
    <w:rsid w:val="00087BCD"/>
    <w:rsid w:val="000923C8"/>
    <w:rsid w:val="00094006"/>
    <w:rsid w:val="000955B3"/>
    <w:rsid w:val="000961EF"/>
    <w:rsid w:val="00096848"/>
    <w:rsid w:val="000A0C56"/>
    <w:rsid w:val="000A14F5"/>
    <w:rsid w:val="000A385E"/>
    <w:rsid w:val="000A418C"/>
    <w:rsid w:val="000A4EFC"/>
    <w:rsid w:val="000A74A7"/>
    <w:rsid w:val="000A7967"/>
    <w:rsid w:val="000B2DD3"/>
    <w:rsid w:val="000B364F"/>
    <w:rsid w:val="000B5861"/>
    <w:rsid w:val="000B6406"/>
    <w:rsid w:val="000B66B3"/>
    <w:rsid w:val="000B6A3B"/>
    <w:rsid w:val="000C052A"/>
    <w:rsid w:val="000C11A7"/>
    <w:rsid w:val="000C22DF"/>
    <w:rsid w:val="000C3593"/>
    <w:rsid w:val="000C5475"/>
    <w:rsid w:val="000C7C67"/>
    <w:rsid w:val="000D0839"/>
    <w:rsid w:val="000D2E3A"/>
    <w:rsid w:val="000D3083"/>
    <w:rsid w:val="000D44F3"/>
    <w:rsid w:val="000D4B98"/>
    <w:rsid w:val="000D7C52"/>
    <w:rsid w:val="000E1754"/>
    <w:rsid w:val="000E1C58"/>
    <w:rsid w:val="000E4FDF"/>
    <w:rsid w:val="000E6162"/>
    <w:rsid w:val="000F3CA1"/>
    <w:rsid w:val="000F517F"/>
    <w:rsid w:val="000F7E36"/>
    <w:rsid w:val="00100B69"/>
    <w:rsid w:val="00101C86"/>
    <w:rsid w:val="00102004"/>
    <w:rsid w:val="00102323"/>
    <w:rsid w:val="0010282F"/>
    <w:rsid w:val="001030B0"/>
    <w:rsid w:val="0010333B"/>
    <w:rsid w:val="00103569"/>
    <w:rsid w:val="0010362C"/>
    <w:rsid w:val="00104C1A"/>
    <w:rsid w:val="00104FCF"/>
    <w:rsid w:val="001067C4"/>
    <w:rsid w:val="00107410"/>
    <w:rsid w:val="00107A2B"/>
    <w:rsid w:val="00111695"/>
    <w:rsid w:val="00114A81"/>
    <w:rsid w:val="00117C8C"/>
    <w:rsid w:val="00122A98"/>
    <w:rsid w:val="00122AAC"/>
    <w:rsid w:val="00123661"/>
    <w:rsid w:val="0012520C"/>
    <w:rsid w:val="00125948"/>
    <w:rsid w:val="0012630B"/>
    <w:rsid w:val="001266F2"/>
    <w:rsid w:val="0012725E"/>
    <w:rsid w:val="001308AF"/>
    <w:rsid w:val="0013175F"/>
    <w:rsid w:val="00131E97"/>
    <w:rsid w:val="001325CE"/>
    <w:rsid w:val="00133EA9"/>
    <w:rsid w:val="001364B2"/>
    <w:rsid w:val="00141D87"/>
    <w:rsid w:val="00145DDF"/>
    <w:rsid w:val="00152230"/>
    <w:rsid w:val="001529E5"/>
    <w:rsid w:val="00152DB4"/>
    <w:rsid w:val="00153390"/>
    <w:rsid w:val="001541BC"/>
    <w:rsid w:val="00154582"/>
    <w:rsid w:val="001545AA"/>
    <w:rsid w:val="001546F8"/>
    <w:rsid w:val="0016143A"/>
    <w:rsid w:val="00161A74"/>
    <w:rsid w:val="001624C7"/>
    <w:rsid w:val="001625D3"/>
    <w:rsid w:val="0016280D"/>
    <w:rsid w:val="00163936"/>
    <w:rsid w:val="00164915"/>
    <w:rsid w:val="00164918"/>
    <w:rsid w:val="00164FB4"/>
    <w:rsid w:val="00165572"/>
    <w:rsid w:val="00165969"/>
    <w:rsid w:val="00165B53"/>
    <w:rsid w:val="0017215A"/>
    <w:rsid w:val="00173172"/>
    <w:rsid w:val="00173BE4"/>
    <w:rsid w:val="00173FF4"/>
    <w:rsid w:val="0018089E"/>
    <w:rsid w:val="00183A21"/>
    <w:rsid w:val="00184B20"/>
    <w:rsid w:val="00186536"/>
    <w:rsid w:val="00187475"/>
    <w:rsid w:val="001907B9"/>
    <w:rsid w:val="0019254C"/>
    <w:rsid w:val="001926E1"/>
    <w:rsid w:val="0019333E"/>
    <w:rsid w:val="0019535C"/>
    <w:rsid w:val="00195881"/>
    <w:rsid w:val="001960CF"/>
    <w:rsid w:val="00197AFD"/>
    <w:rsid w:val="00197C04"/>
    <w:rsid w:val="001A196D"/>
    <w:rsid w:val="001A1E80"/>
    <w:rsid w:val="001A24AC"/>
    <w:rsid w:val="001A290E"/>
    <w:rsid w:val="001A3CB8"/>
    <w:rsid w:val="001A4A82"/>
    <w:rsid w:val="001A66BC"/>
    <w:rsid w:val="001B0FD1"/>
    <w:rsid w:val="001B1914"/>
    <w:rsid w:val="001B407A"/>
    <w:rsid w:val="001B511E"/>
    <w:rsid w:val="001B6D6A"/>
    <w:rsid w:val="001C271E"/>
    <w:rsid w:val="001C68ED"/>
    <w:rsid w:val="001D1B20"/>
    <w:rsid w:val="001D2CB7"/>
    <w:rsid w:val="001D33B6"/>
    <w:rsid w:val="001D3496"/>
    <w:rsid w:val="001D6D1F"/>
    <w:rsid w:val="001D780C"/>
    <w:rsid w:val="001E01E7"/>
    <w:rsid w:val="001E0C78"/>
    <w:rsid w:val="001E4D7D"/>
    <w:rsid w:val="001E6ABC"/>
    <w:rsid w:val="001F03D5"/>
    <w:rsid w:val="001F03DB"/>
    <w:rsid w:val="001F2F38"/>
    <w:rsid w:val="001F30DC"/>
    <w:rsid w:val="001F3513"/>
    <w:rsid w:val="001F38AC"/>
    <w:rsid w:val="001F48A5"/>
    <w:rsid w:val="001F5C54"/>
    <w:rsid w:val="001F5CB3"/>
    <w:rsid w:val="00202A7C"/>
    <w:rsid w:val="0021165E"/>
    <w:rsid w:val="0021212C"/>
    <w:rsid w:val="00212380"/>
    <w:rsid w:val="002131D7"/>
    <w:rsid w:val="00213631"/>
    <w:rsid w:val="00213E96"/>
    <w:rsid w:val="002151D0"/>
    <w:rsid w:val="00216B38"/>
    <w:rsid w:val="002175CA"/>
    <w:rsid w:val="0022021D"/>
    <w:rsid w:val="00220D66"/>
    <w:rsid w:val="002214D7"/>
    <w:rsid w:val="00221541"/>
    <w:rsid w:val="00221712"/>
    <w:rsid w:val="00222181"/>
    <w:rsid w:val="00223DD2"/>
    <w:rsid w:val="00226469"/>
    <w:rsid w:val="0022785C"/>
    <w:rsid w:val="0023006E"/>
    <w:rsid w:val="00230362"/>
    <w:rsid w:val="002316D8"/>
    <w:rsid w:val="00231CA7"/>
    <w:rsid w:val="00232130"/>
    <w:rsid w:val="00233373"/>
    <w:rsid w:val="002339EB"/>
    <w:rsid w:val="00233C3E"/>
    <w:rsid w:val="00234460"/>
    <w:rsid w:val="00234595"/>
    <w:rsid w:val="00236778"/>
    <w:rsid w:val="00236C0E"/>
    <w:rsid w:val="0023768A"/>
    <w:rsid w:val="00241597"/>
    <w:rsid w:val="00241C11"/>
    <w:rsid w:val="00242C03"/>
    <w:rsid w:val="002437DD"/>
    <w:rsid w:val="0024737F"/>
    <w:rsid w:val="00247768"/>
    <w:rsid w:val="00247AB4"/>
    <w:rsid w:val="00250EB4"/>
    <w:rsid w:val="0025169A"/>
    <w:rsid w:val="00255217"/>
    <w:rsid w:val="00261A45"/>
    <w:rsid w:val="0026244A"/>
    <w:rsid w:val="0026278C"/>
    <w:rsid w:val="00262B01"/>
    <w:rsid w:val="00265B26"/>
    <w:rsid w:val="002669F9"/>
    <w:rsid w:val="00272922"/>
    <w:rsid w:val="002755E8"/>
    <w:rsid w:val="00275641"/>
    <w:rsid w:val="00277575"/>
    <w:rsid w:val="00281499"/>
    <w:rsid w:val="00281990"/>
    <w:rsid w:val="00283447"/>
    <w:rsid w:val="00283DE5"/>
    <w:rsid w:val="002845CB"/>
    <w:rsid w:val="00284951"/>
    <w:rsid w:val="00284DA8"/>
    <w:rsid w:val="002875A7"/>
    <w:rsid w:val="00290108"/>
    <w:rsid w:val="00290E30"/>
    <w:rsid w:val="002919AF"/>
    <w:rsid w:val="002922A8"/>
    <w:rsid w:val="00292C9F"/>
    <w:rsid w:val="00293225"/>
    <w:rsid w:val="00293414"/>
    <w:rsid w:val="002939F4"/>
    <w:rsid w:val="002946E4"/>
    <w:rsid w:val="00294F66"/>
    <w:rsid w:val="00295BA6"/>
    <w:rsid w:val="00297DC5"/>
    <w:rsid w:val="002A1ABD"/>
    <w:rsid w:val="002A1E60"/>
    <w:rsid w:val="002A2711"/>
    <w:rsid w:val="002A3EBD"/>
    <w:rsid w:val="002A3FF9"/>
    <w:rsid w:val="002A471F"/>
    <w:rsid w:val="002A59D4"/>
    <w:rsid w:val="002B1720"/>
    <w:rsid w:val="002B6F6A"/>
    <w:rsid w:val="002C05E1"/>
    <w:rsid w:val="002C1608"/>
    <w:rsid w:val="002C19D4"/>
    <w:rsid w:val="002C202D"/>
    <w:rsid w:val="002C2BD1"/>
    <w:rsid w:val="002C320A"/>
    <w:rsid w:val="002C3332"/>
    <w:rsid w:val="002C4662"/>
    <w:rsid w:val="002C5304"/>
    <w:rsid w:val="002C6247"/>
    <w:rsid w:val="002D0C85"/>
    <w:rsid w:val="002D17DE"/>
    <w:rsid w:val="002D280A"/>
    <w:rsid w:val="002D3153"/>
    <w:rsid w:val="002D5924"/>
    <w:rsid w:val="002E54BC"/>
    <w:rsid w:val="002E5BDA"/>
    <w:rsid w:val="002E5CFC"/>
    <w:rsid w:val="002E6E96"/>
    <w:rsid w:val="002F01AD"/>
    <w:rsid w:val="002F0DE7"/>
    <w:rsid w:val="002F14C4"/>
    <w:rsid w:val="002F15EF"/>
    <w:rsid w:val="002F26A1"/>
    <w:rsid w:val="002F2860"/>
    <w:rsid w:val="002F2BDA"/>
    <w:rsid w:val="002F4154"/>
    <w:rsid w:val="003003E5"/>
    <w:rsid w:val="003018AA"/>
    <w:rsid w:val="0030277A"/>
    <w:rsid w:val="00302F40"/>
    <w:rsid w:val="00304544"/>
    <w:rsid w:val="00304D2D"/>
    <w:rsid w:val="00305F0B"/>
    <w:rsid w:val="00306087"/>
    <w:rsid w:val="0030698B"/>
    <w:rsid w:val="00307A99"/>
    <w:rsid w:val="00307AD7"/>
    <w:rsid w:val="00310BFF"/>
    <w:rsid w:val="00311419"/>
    <w:rsid w:val="003135FF"/>
    <w:rsid w:val="003136AE"/>
    <w:rsid w:val="00315BB1"/>
    <w:rsid w:val="003176FA"/>
    <w:rsid w:val="00317CB8"/>
    <w:rsid w:val="003207D2"/>
    <w:rsid w:val="00320BBB"/>
    <w:rsid w:val="003215E0"/>
    <w:rsid w:val="00321F14"/>
    <w:rsid w:val="003363A5"/>
    <w:rsid w:val="00337BDA"/>
    <w:rsid w:val="00340BED"/>
    <w:rsid w:val="00343DCB"/>
    <w:rsid w:val="0034512A"/>
    <w:rsid w:val="0034570D"/>
    <w:rsid w:val="00347E5D"/>
    <w:rsid w:val="00347F65"/>
    <w:rsid w:val="0035131A"/>
    <w:rsid w:val="00351765"/>
    <w:rsid w:val="00352303"/>
    <w:rsid w:val="00353831"/>
    <w:rsid w:val="00353A66"/>
    <w:rsid w:val="00356C6F"/>
    <w:rsid w:val="003572EA"/>
    <w:rsid w:val="003576ED"/>
    <w:rsid w:val="0036016F"/>
    <w:rsid w:val="00361232"/>
    <w:rsid w:val="00362BA7"/>
    <w:rsid w:val="00364539"/>
    <w:rsid w:val="00365643"/>
    <w:rsid w:val="003663CF"/>
    <w:rsid w:val="003668CA"/>
    <w:rsid w:val="003732B3"/>
    <w:rsid w:val="0037373D"/>
    <w:rsid w:val="00373F1A"/>
    <w:rsid w:val="0037400C"/>
    <w:rsid w:val="0037404F"/>
    <w:rsid w:val="00374BAD"/>
    <w:rsid w:val="003755A9"/>
    <w:rsid w:val="00376869"/>
    <w:rsid w:val="00377278"/>
    <w:rsid w:val="003817B0"/>
    <w:rsid w:val="00381A56"/>
    <w:rsid w:val="00385906"/>
    <w:rsid w:val="00386885"/>
    <w:rsid w:val="00386EED"/>
    <w:rsid w:val="003942F6"/>
    <w:rsid w:val="003957F4"/>
    <w:rsid w:val="00396155"/>
    <w:rsid w:val="00397FE5"/>
    <w:rsid w:val="003A1F66"/>
    <w:rsid w:val="003A2BDF"/>
    <w:rsid w:val="003A4410"/>
    <w:rsid w:val="003A5546"/>
    <w:rsid w:val="003A55C1"/>
    <w:rsid w:val="003A57D5"/>
    <w:rsid w:val="003A5D88"/>
    <w:rsid w:val="003A66DF"/>
    <w:rsid w:val="003A6EFC"/>
    <w:rsid w:val="003B036E"/>
    <w:rsid w:val="003B11CF"/>
    <w:rsid w:val="003B22C3"/>
    <w:rsid w:val="003B28A3"/>
    <w:rsid w:val="003B430C"/>
    <w:rsid w:val="003B4CB7"/>
    <w:rsid w:val="003B5508"/>
    <w:rsid w:val="003C28E2"/>
    <w:rsid w:val="003C4547"/>
    <w:rsid w:val="003C75BE"/>
    <w:rsid w:val="003D0739"/>
    <w:rsid w:val="003D0BF2"/>
    <w:rsid w:val="003D3395"/>
    <w:rsid w:val="003E1287"/>
    <w:rsid w:val="003E1410"/>
    <w:rsid w:val="003E39DB"/>
    <w:rsid w:val="003E3A68"/>
    <w:rsid w:val="003E47AF"/>
    <w:rsid w:val="003E4806"/>
    <w:rsid w:val="003E4CCB"/>
    <w:rsid w:val="003E5501"/>
    <w:rsid w:val="003F00B6"/>
    <w:rsid w:val="003F21D5"/>
    <w:rsid w:val="003F2D3B"/>
    <w:rsid w:val="003F4E2C"/>
    <w:rsid w:val="003F539E"/>
    <w:rsid w:val="00402063"/>
    <w:rsid w:val="00402C08"/>
    <w:rsid w:val="00404B34"/>
    <w:rsid w:val="00404B3A"/>
    <w:rsid w:val="0040595C"/>
    <w:rsid w:val="00405AD8"/>
    <w:rsid w:val="004124E1"/>
    <w:rsid w:val="00414789"/>
    <w:rsid w:val="00416A34"/>
    <w:rsid w:val="004171E2"/>
    <w:rsid w:val="004208DA"/>
    <w:rsid w:val="004230AD"/>
    <w:rsid w:val="004233A3"/>
    <w:rsid w:val="004237F4"/>
    <w:rsid w:val="00425D57"/>
    <w:rsid w:val="0042604F"/>
    <w:rsid w:val="0042638B"/>
    <w:rsid w:val="00426565"/>
    <w:rsid w:val="004276C5"/>
    <w:rsid w:val="00430044"/>
    <w:rsid w:val="00430932"/>
    <w:rsid w:val="004319CA"/>
    <w:rsid w:val="00432837"/>
    <w:rsid w:val="00435E9E"/>
    <w:rsid w:val="00436BFD"/>
    <w:rsid w:val="004370CF"/>
    <w:rsid w:val="00437FC1"/>
    <w:rsid w:val="0044449B"/>
    <w:rsid w:val="00444A77"/>
    <w:rsid w:val="00444BA0"/>
    <w:rsid w:val="00445516"/>
    <w:rsid w:val="00446500"/>
    <w:rsid w:val="00447DC0"/>
    <w:rsid w:val="00447DF2"/>
    <w:rsid w:val="00447EBC"/>
    <w:rsid w:val="00456540"/>
    <w:rsid w:val="0045686A"/>
    <w:rsid w:val="0046053C"/>
    <w:rsid w:val="00461A2E"/>
    <w:rsid w:val="00461C38"/>
    <w:rsid w:val="00461E56"/>
    <w:rsid w:val="0046241A"/>
    <w:rsid w:val="0046293A"/>
    <w:rsid w:val="0046399F"/>
    <w:rsid w:val="00470FDC"/>
    <w:rsid w:val="0047104B"/>
    <w:rsid w:val="00472A9E"/>
    <w:rsid w:val="00474804"/>
    <w:rsid w:val="00474D6B"/>
    <w:rsid w:val="00480641"/>
    <w:rsid w:val="00480B0F"/>
    <w:rsid w:val="0048149A"/>
    <w:rsid w:val="00482A1F"/>
    <w:rsid w:val="004832AE"/>
    <w:rsid w:val="00484DDD"/>
    <w:rsid w:val="004861D7"/>
    <w:rsid w:val="00487693"/>
    <w:rsid w:val="004901DF"/>
    <w:rsid w:val="00490372"/>
    <w:rsid w:val="0049069F"/>
    <w:rsid w:val="00490D79"/>
    <w:rsid w:val="00491827"/>
    <w:rsid w:val="004926A1"/>
    <w:rsid w:val="00493BC5"/>
    <w:rsid w:val="00495471"/>
    <w:rsid w:val="0049697E"/>
    <w:rsid w:val="00497799"/>
    <w:rsid w:val="004A0980"/>
    <w:rsid w:val="004A0DFC"/>
    <w:rsid w:val="004A27E0"/>
    <w:rsid w:val="004A4B52"/>
    <w:rsid w:val="004A5627"/>
    <w:rsid w:val="004A5876"/>
    <w:rsid w:val="004A5BD3"/>
    <w:rsid w:val="004B21CD"/>
    <w:rsid w:val="004B2296"/>
    <w:rsid w:val="004B2CE1"/>
    <w:rsid w:val="004B2F14"/>
    <w:rsid w:val="004B5D34"/>
    <w:rsid w:val="004C0D1B"/>
    <w:rsid w:val="004C1840"/>
    <w:rsid w:val="004C1C88"/>
    <w:rsid w:val="004C3311"/>
    <w:rsid w:val="004C4567"/>
    <w:rsid w:val="004C50DC"/>
    <w:rsid w:val="004C5920"/>
    <w:rsid w:val="004C5F38"/>
    <w:rsid w:val="004C72A7"/>
    <w:rsid w:val="004C76C8"/>
    <w:rsid w:val="004C7927"/>
    <w:rsid w:val="004D03B0"/>
    <w:rsid w:val="004D40DA"/>
    <w:rsid w:val="004D436F"/>
    <w:rsid w:val="004D56EE"/>
    <w:rsid w:val="004D5B8D"/>
    <w:rsid w:val="004D6CD6"/>
    <w:rsid w:val="004D6EF9"/>
    <w:rsid w:val="004E147F"/>
    <w:rsid w:val="004E2BD7"/>
    <w:rsid w:val="004E6B62"/>
    <w:rsid w:val="004E71EE"/>
    <w:rsid w:val="004F13CA"/>
    <w:rsid w:val="004F18CC"/>
    <w:rsid w:val="004F1A23"/>
    <w:rsid w:val="004F1C26"/>
    <w:rsid w:val="004F2FB6"/>
    <w:rsid w:val="004F3428"/>
    <w:rsid w:val="004F5E4C"/>
    <w:rsid w:val="00501CEE"/>
    <w:rsid w:val="0050248C"/>
    <w:rsid w:val="005037EF"/>
    <w:rsid w:val="0050447D"/>
    <w:rsid w:val="005047E2"/>
    <w:rsid w:val="0050497D"/>
    <w:rsid w:val="00506789"/>
    <w:rsid w:val="00506AEB"/>
    <w:rsid w:val="00507B6B"/>
    <w:rsid w:val="005116B7"/>
    <w:rsid w:val="00512516"/>
    <w:rsid w:val="00513A3B"/>
    <w:rsid w:val="00515F79"/>
    <w:rsid w:val="00516543"/>
    <w:rsid w:val="00516DB3"/>
    <w:rsid w:val="0052258A"/>
    <w:rsid w:val="00523DFB"/>
    <w:rsid w:val="0052446A"/>
    <w:rsid w:val="0052470B"/>
    <w:rsid w:val="00525BE8"/>
    <w:rsid w:val="00532489"/>
    <w:rsid w:val="005341C3"/>
    <w:rsid w:val="005345A4"/>
    <w:rsid w:val="00535495"/>
    <w:rsid w:val="00535CE3"/>
    <w:rsid w:val="005369F1"/>
    <w:rsid w:val="00536FE4"/>
    <w:rsid w:val="005373F8"/>
    <w:rsid w:val="00537CB3"/>
    <w:rsid w:val="0054002A"/>
    <w:rsid w:val="00544AF3"/>
    <w:rsid w:val="00544F09"/>
    <w:rsid w:val="0055078B"/>
    <w:rsid w:val="00551674"/>
    <w:rsid w:val="00552810"/>
    <w:rsid w:val="005546C8"/>
    <w:rsid w:val="00554F7C"/>
    <w:rsid w:val="00556344"/>
    <w:rsid w:val="0055708C"/>
    <w:rsid w:val="0055772F"/>
    <w:rsid w:val="00557A48"/>
    <w:rsid w:val="00557FBF"/>
    <w:rsid w:val="005624CD"/>
    <w:rsid w:val="00562BF4"/>
    <w:rsid w:val="00562E45"/>
    <w:rsid w:val="00564453"/>
    <w:rsid w:val="0056537B"/>
    <w:rsid w:val="005654B7"/>
    <w:rsid w:val="005658B7"/>
    <w:rsid w:val="0056642F"/>
    <w:rsid w:val="00567F80"/>
    <w:rsid w:val="005708CA"/>
    <w:rsid w:val="00571D86"/>
    <w:rsid w:val="00581798"/>
    <w:rsid w:val="00585113"/>
    <w:rsid w:val="005860D6"/>
    <w:rsid w:val="005870EA"/>
    <w:rsid w:val="00590E56"/>
    <w:rsid w:val="005946CD"/>
    <w:rsid w:val="00597078"/>
    <w:rsid w:val="005A0098"/>
    <w:rsid w:val="005A093B"/>
    <w:rsid w:val="005A1186"/>
    <w:rsid w:val="005A4BCD"/>
    <w:rsid w:val="005A51E5"/>
    <w:rsid w:val="005A5A4E"/>
    <w:rsid w:val="005A6950"/>
    <w:rsid w:val="005A6A34"/>
    <w:rsid w:val="005A6D3A"/>
    <w:rsid w:val="005A7110"/>
    <w:rsid w:val="005A719B"/>
    <w:rsid w:val="005B09A0"/>
    <w:rsid w:val="005B13DF"/>
    <w:rsid w:val="005B2BFD"/>
    <w:rsid w:val="005B55A8"/>
    <w:rsid w:val="005B5741"/>
    <w:rsid w:val="005B62E3"/>
    <w:rsid w:val="005B6886"/>
    <w:rsid w:val="005B68EF"/>
    <w:rsid w:val="005B70E4"/>
    <w:rsid w:val="005B7DC5"/>
    <w:rsid w:val="005C02E5"/>
    <w:rsid w:val="005C2855"/>
    <w:rsid w:val="005C468A"/>
    <w:rsid w:val="005C4FE0"/>
    <w:rsid w:val="005C5AA3"/>
    <w:rsid w:val="005C75B7"/>
    <w:rsid w:val="005C7F1F"/>
    <w:rsid w:val="005D0976"/>
    <w:rsid w:val="005D15E7"/>
    <w:rsid w:val="005D2841"/>
    <w:rsid w:val="005D5315"/>
    <w:rsid w:val="005D5404"/>
    <w:rsid w:val="005D555C"/>
    <w:rsid w:val="005D5F36"/>
    <w:rsid w:val="005D65F0"/>
    <w:rsid w:val="005E156F"/>
    <w:rsid w:val="005E2585"/>
    <w:rsid w:val="005E2BE3"/>
    <w:rsid w:val="005F514C"/>
    <w:rsid w:val="005F7A33"/>
    <w:rsid w:val="006015A8"/>
    <w:rsid w:val="00604D50"/>
    <w:rsid w:val="006054B6"/>
    <w:rsid w:val="00605CAC"/>
    <w:rsid w:val="00607455"/>
    <w:rsid w:val="006074B0"/>
    <w:rsid w:val="00610F74"/>
    <w:rsid w:val="00611FB9"/>
    <w:rsid w:val="006123B0"/>
    <w:rsid w:val="00613290"/>
    <w:rsid w:val="006157A0"/>
    <w:rsid w:val="00615BE8"/>
    <w:rsid w:val="00617F8F"/>
    <w:rsid w:val="00621AF7"/>
    <w:rsid w:val="00624321"/>
    <w:rsid w:val="00624E1D"/>
    <w:rsid w:val="006254D3"/>
    <w:rsid w:val="00627729"/>
    <w:rsid w:val="006308F6"/>
    <w:rsid w:val="00631541"/>
    <w:rsid w:val="00633254"/>
    <w:rsid w:val="00635DF4"/>
    <w:rsid w:val="00637F1A"/>
    <w:rsid w:val="00640391"/>
    <w:rsid w:val="0064232D"/>
    <w:rsid w:val="0064278A"/>
    <w:rsid w:val="00644154"/>
    <w:rsid w:val="006443C3"/>
    <w:rsid w:val="00651D2D"/>
    <w:rsid w:val="00652546"/>
    <w:rsid w:val="00656474"/>
    <w:rsid w:val="006572C8"/>
    <w:rsid w:val="00661B7C"/>
    <w:rsid w:val="00662A1E"/>
    <w:rsid w:val="00664705"/>
    <w:rsid w:val="00664903"/>
    <w:rsid w:val="00666011"/>
    <w:rsid w:val="006714F8"/>
    <w:rsid w:val="00671BB9"/>
    <w:rsid w:val="0068049E"/>
    <w:rsid w:val="0068084A"/>
    <w:rsid w:val="00682934"/>
    <w:rsid w:val="00683C89"/>
    <w:rsid w:val="006856C7"/>
    <w:rsid w:val="00692C5E"/>
    <w:rsid w:val="00693685"/>
    <w:rsid w:val="0069412D"/>
    <w:rsid w:val="00696396"/>
    <w:rsid w:val="00697B45"/>
    <w:rsid w:val="006A21D0"/>
    <w:rsid w:val="006A2272"/>
    <w:rsid w:val="006A3A49"/>
    <w:rsid w:val="006A4ED6"/>
    <w:rsid w:val="006A61EA"/>
    <w:rsid w:val="006A6842"/>
    <w:rsid w:val="006A686F"/>
    <w:rsid w:val="006B1523"/>
    <w:rsid w:val="006B27FA"/>
    <w:rsid w:val="006B3ABD"/>
    <w:rsid w:val="006B4C4D"/>
    <w:rsid w:val="006B67D9"/>
    <w:rsid w:val="006B6C5C"/>
    <w:rsid w:val="006B7B26"/>
    <w:rsid w:val="006C0CE4"/>
    <w:rsid w:val="006C138F"/>
    <w:rsid w:val="006C1763"/>
    <w:rsid w:val="006C177A"/>
    <w:rsid w:val="006C183D"/>
    <w:rsid w:val="006C6E00"/>
    <w:rsid w:val="006D0D16"/>
    <w:rsid w:val="006D1A4B"/>
    <w:rsid w:val="006D3D4B"/>
    <w:rsid w:val="006D4746"/>
    <w:rsid w:val="006D7957"/>
    <w:rsid w:val="006E10F6"/>
    <w:rsid w:val="006E14F5"/>
    <w:rsid w:val="006E3188"/>
    <w:rsid w:val="006E47F1"/>
    <w:rsid w:val="006E7090"/>
    <w:rsid w:val="006F168C"/>
    <w:rsid w:val="006F1784"/>
    <w:rsid w:val="006F4A38"/>
    <w:rsid w:val="006F58D3"/>
    <w:rsid w:val="006F72F9"/>
    <w:rsid w:val="006F7E07"/>
    <w:rsid w:val="007027A6"/>
    <w:rsid w:val="00704638"/>
    <w:rsid w:val="00704A3F"/>
    <w:rsid w:val="00704B23"/>
    <w:rsid w:val="00706835"/>
    <w:rsid w:val="0070720C"/>
    <w:rsid w:val="0071129C"/>
    <w:rsid w:val="0071319B"/>
    <w:rsid w:val="007156EB"/>
    <w:rsid w:val="007162B3"/>
    <w:rsid w:val="00716E7A"/>
    <w:rsid w:val="00717F67"/>
    <w:rsid w:val="00721983"/>
    <w:rsid w:val="00723625"/>
    <w:rsid w:val="00726A32"/>
    <w:rsid w:val="00726F3A"/>
    <w:rsid w:val="00732608"/>
    <w:rsid w:val="00732A57"/>
    <w:rsid w:val="00733778"/>
    <w:rsid w:val="00735954"/>
    <w:rsid w:val="007367A8"/>
    <w:rsid w:val="00736BF9"/>
    <w:rsid w:val="00737509"/>
    <w:rsid w:val="0073782C"/>
    <w:rsid w:val="00740D0C"/>
    <w:rsid w:val="007454CA"/>
    <w:rsid w:val="00747CA3"/>
    <w:rsid w:val="00751C74"/>
    <w:rsid w:val="0075398C"/>
    <w:rsid w:val="0075448E"/>
    <w:rsid w:val="00754E53"/>
    <w:rsid w:val="00755127"/>
    <w:rsid w:val="00755B35"/>
    <w:rsid w:val="00755DC3"/>
    <w:rsid w:val="00757EE5"/>
    <w:rsid w:val="00761D24"/>
    <w:rsid w:val="00762683"/>
    <w:rsid w:val="00762CD7"/>
    <w:rsid w:val="00763126"/>
    <w:rsid w:val="00765E87"/>
    <w:rsid w:val="007662DD"/>
    <w:rsid w:val="007706F3"/>
    <w:rsid w:val="00773CAE"/>
    <w:rsid w:val="00776731"/>
    <w:rsid w:val="0077736A"/>
    <w:rsid w:val="00777F2A"/>
    <w:rsid w:val="00782831"/>
    <w:rsid w:val="007837A1"/>
    <w:rsid w:val="0078395A"/>
    <w:rsid w:val="007857FC"/>
    <w:rsid w:val="00787077"/>
    <w:rsid w:val="00787D26"/>
    <w:rsid w:val="00790CF0"/>
    <w:rsid w:val="00791289"/>
    <w:rsid w:val="007928EA"/>
    <w:rsid w:val="00793F40"/>
    <w:rsid w:val="0079414A"/>
    <w:rsid w:val="00796E5D"/>
    <w:rsid w:val="007A01EC"/>
    <w:rsid w:val="007A2B39"/>
    <w:rsid w:val="007A3CE2"/>
    <w:rsid w:val="007B02EB"/>
    <w:rsid w:val="007B11C9"/>
    <w:rsid w:val="007B2344"/>
    <w:rsid w:val="007B2C64"/>
    <w:rsid w:val="007B39AE"/>
    <w:rsid w:val="007B47E6"/>
    <w:rsid w:val="007B6714"/>
    <w:rsid w:val="007C16A9"/>
    <w:rsid w:val="007C1A71"/>
    <w:rsid w:val="007C2293"/>
    <w:rsid w:val="007C49B2"/>
    <w:rsid w:val="007C4FC9"/>
    <w:rsid w:val="007C5978"/>
    <w:rsid w:val="007D2104"/>
    <w:rsid w:val="007D29F2"/>
    <w:rsid w:val="007D5A41"/>
    <w:rsid w:val="007E22D5"/>
    <w:rsid w:val="007E24CA"/>
    <w:rsid w:val="007E2693"/>
    <w:rsid w:val="007E2A08"/>
    <w:rsid w:val="007E47B3"/>
    <w:rsid w:val="007E4B7D"/>
    <w:rsid w:val="007E52D2"/>
    <w:rsid w:val="007E5BF2"/>
    <w:rsid w:val="007E65A0"/>
    <w:rsid w:val="007E7E0B"/>
    <w:rsid w:val="007E7EFA"/>
    <w:rsid w:val="007F0795"/>
    <w:rsid w:val="007F0B92"/>
    <w:rsid w:val="007F4973"/>
    <w:rsid w:val="007F5DC3"/>
    <w:rsid w:val="007F6044"/>
    <w:rsid w:val="008005D8"/>
    <w:rsid w:val="00802063"/>
    <w:rsid w:val="00806B5A"/>
    <w:rsid w:val="008115AB"/>
    <w:rsid w:val="0081183D"/>
    <w:rsid w:val="00811ED5"/>
    <w:rsid w:val="00813685"/>
    <w:rsid w:val="00814E19"/>
    <w:rsid w:val="00815241"/>
    <w:rsid w:val="00816AA8"/>
    <w:rsid w:val="0081764F"/>
    <w:rsid w:val="00820073"/>
    <w:rsid w:val="00821581"/>
    <w:rsid w:val="00821792"/>
    <w:rsid w:val="00822F1F"/>
    <w:rsid w:val="008239CD"/>
    <w:rsid w:val="00823B04"/>
    <w:rsid w:val="008240EF"/>
    <w:rsid w:val="0082494B"/>
    <w:rsid w:val="00824CE8"/>
    <w:rsid w:val="00831188"/>
    <w:rsid w:val="00831FC0"/>
    <w:rsid w:val="008327DD"/>
    <w:rsid w:val="008329FF"/>
    <w:rsid w:val="00835C5B"/>
    <w:rsid w:val="00837492"/>
    <w:rsid w:val="008375BB"/>
    <w:rsid w:val="00840306"/>
    <w:rsid w:val="008424B7"/>
    <w:rsid w:val="008432C9"/>
    <w:rsid w:val="00846852"/>
    <w:rsid w:val="00847A93"/>
    <w:rsid w:val="00847B0A"/>
    <w:rsid w:val="0085076C"/>
    <w:rsid w:val="0085186F"/>
    <w:rsid w:val="008525EB"/>
    <w:rsid w:val="00853503"/>
    <w:rsid w:val="008540D5"/>
    <w:rsid w:val="00855A1B"/>
    <w:rsid w:val="00860E9E"/>
    <w:rsid w:val="00861674"/>
    <w:rsid w:val="0086197A"/>
    <w:rsid w:val="008622C8"/>
    <w:rsid w:val="00864924"/>
    <w:rsid w:val="00865304"/>
    <w:rsid w:val="00865DF5"/>
    <w:rsid w:val="00867956"/>
    <w:rsid w:val="00867F1A"/>
    <w:rsid w:val="00870475"/>
    <w:rsid w:val="00870C74"/>
    <w:rsid w:val="00870D55"/>
    <w:rsid w:val="0087108A"/>
    <w:rsid w:val="00871241"/>
    <w:rsid w:val="00871EE8"/>
    <w:rsid w:val="008739BC"/>
    <w:rsid w:val="00875F7B"/>
    <w:rsid w:val="008764E9"/>
    <w:rsid w:val="00876E16"/>
    <w:rsid w:val="00880B33"/>
    <w:rsid w:val="00881DDE"/>
    <w:rsid w:val="00882F61"/>
    <w:rsid w:val="008844BC"/>
    <w:rsid w:val="0088518B"/>
    <w:rsid w:val="00886308"/>
    <w:rsid w:val="00890F05"/>
    <w:rsid w:val="00894DBD"/>
    <w:rsid w:val="00895765"/>
    <w:rsid w:val="00895F19"/>
    <w:rsid w:val="008A076D"/>
    <w:rsid w:val="008A24AC"/>
    <w:rsid w:val="008A2C7A"/>
    <w:rsid w:val="008A3BFA"/>
    <w:rsid w:val="008A439C"/>
    <w:rsid w:val="008A73BF"/>
    <w:rsid w:val="008B10F4"/>
    <w:rsid w:val="008B2CB7"/>
    <w:rsid w:val="008B3145"/>
    <w:rsid w:val="008B3CC6"/>
    <w:rsid w:val="008B429D"/>
    <w:rsid w:val="008B477F"/>
    <w:rsid w:val="008B4F14"/>
    <w:rsid w:val="008B562B"/>
    <w:rsid w:val="008B5EE4"/>
    <w:rsid w:val="008B669C"/>
    <w:rsid w:val="008B66BE"/>
    <w:rsid w:val="008B7E79"/>
    <w:rsid w:val="008C04F9"/>
    <w:rsid w:val="008C0E54"/>
    <w:rsid w:val="008C363E"/>
    <w:rsid w:val="008C3970"/>
    <w:rsid w:val="008C6D15"/>
    <w:rsid w:val="008C6D41"/>
    <w:rsid w:val="008C7DA5"/>
    <w:rsid w:val="008D09C1"/>
    <w:rsid w:val="008D295C"/>
    <w:rsid w:val="008D2A1D"/>
    <w:rsid w:val="008E1901"/>
    <w:rsid w:val="008E4B90"/>
    <w:rsid w:val="008E6FEC"/>
    <w:rsid w:val="008E7A99"/>
    <w:rsid w:val="008F07E5"/>
    <w:rsid w:val="008F2777"/>
    <w:rsid w:val="008F5367"/>
    <w:rsid w:val="008F54EB"/>
    <w:rsid w:val="009000D1"/>
    <w:rsid w:val="00900420"/>
    <w:rsid w:val="00901189"/>
    <w:rsid w:val="009013E5"/>
    <w:rsid w:val="00901B67"/>
    <w:rsid w:val="009028B6"/>
    <w:rsid w:val="00902F03"/>
    <w:rsid w:val="00904354"/>
    <w:rsid w:val="009047BF"/>
    <w:rsid w:val="00904BC4"/>
    <w:rsid w:val="00907703"/>
    <w:rsid w:val="00907FE1"/>
    <w:rsid w:val="00910A13"/>
    <w:rsid w:val="009153DB"/>
    <w:rsid w:val="00920307"/>
    <w:rsid w:val="00920AFE"/>
    <w:rsid w:val="00921B1E"/>
    <w:rsid w:val="009224CA"/>
    <w:rsid w:val="00923428"/>
    <w:rsid w:val="00924946"/>
    <w:rsid w:val="00924AB6"/>
    <w:rsid w:val="00925280"/>
    <w:rsid w:val="00925AB2"/>
    <w:rsid w:val="009269A2"/>
    <w:rsid w:val="00927CE0"/>
    <w:rsid w:val="00927EF4"/>
    <w:rsid w:val="00930147"/>
    <w:rsid w:val="009320E1"/>
    <w:rsid w:val="00932937"/>
    <w:rsid w:val="00935109"/>
    <w:rsid w:val="009353FF"/>
    <w:rsid w:val="009358ED"/>
    <w:rsid w:val="00936EF4"/>
    <w:rsid w:val="00940749"/>
    <w:rsid w:val="0094196C"/>
    <w:rsid w:val="00942F7C"/>
    <w:rsid w:val="00944AF8"/>
    <w:rsid w:val="00944C5B"/>
    <w:rsid w:val="009456D9"/>
    <w:rsid w:val="0094717D"/>
    <w:rsid w:val="009515DF"/>
    <w:rsid w:val="00957BBD"/>
    <w:rsid w:val="0096146B"/>
    <w:rsid w:val="009630B2"/>
    <w:rsid w:val="00965125"/>
    <w:rsid w:val="00965242"/>
    <w:rsid w:val="00965B18"/>
    <w:rsid w:val="00966EF8"/>
    <w:rsid w:val="009679DB"/>
    <w:rsid w:val="009700CD"/>
    <w:rsid w:val="009702D6"/>
    <w:rsid w:val="00971F75"/>
    <w:rsid w:val="00974DDA"/>
    <w:rsid w:val="00975EA2"/>
    <w:rsid w:val="00975FD3"/>
    <w:rsid w:val="00976732"/>
    <w:rsid w:val="009772A6"/>
    <w:rsid w:val="00980FA4"/>
    <w:rsid w:val="00982601"/>
    <w:rsid w:val="009828C3"/>
    <w:rsid w:val="00986271"/>
    <w:rsid w:val="00986456"/>
    <w:rsid w:val="009872A3"/>
    <w:rsid w:val="009900F4"/>
    <w:rsid w:val="00991732"/>
    <w:rsid w:val="0099174D"/>
    <w:rsid w:val="0099181D"/>
    <w:rsid w:val="00992CF9"/>
    <w:rsid w:val="00992FAD"/>
    <w:rsid w:val="00993354"/>
    <w:rsid w:val="0099367C"/>
    <w:rsid w:val="009936C0"/>
    <w:rsid w:val="00993C26"/>
    <w:rsid w:val="009A1135"/>
    <w:rsid w:val="009A4835"/>
    <w:rsid w:val="009A6DEA"/>
    <w:rsid w:val="009B15F1"/>
    <w:rsid w:val="009B180C"/>
    <w:rsid w:val="009B1B0B"/>
    <w:rsid w:val="009B1DD4"/>
    <w:rsid w:val="009B1DE8"/>
    <w:rsid w:val="009B214B"/>
    <w:rsid w:val="009B4215"/>
    <w:rsid w:val="009B444E"/>
    <w:rsid w:val="009B5098"/>
    <w:rsid w:val="009B669A"/>
    <w:rsid w:val="009C0BD4"/>
    <w:rsid w:val="009C16FA"/>
    <w:rsid w:val="009C3113"/>
    <w:rsid w:val="009C3AC9"/>
    <w:rsid w:val="009C5A23"/>
    <w:rsid w:val="009C776E"/>
    <w:rsid w:val="009D47A3"/>
    <w:rsid w:val="009D61F2"/>
    <w:rsid w:val="009D72A0"/>
    <w:rsid w:val="009D7717"/>
    <w:rsid w:val="009E0B6E"/>
    <w:rsid w:val="009E20C1"/>
    <w:rsid w:val="009E25AB"/>
    <w:rsid w:val="009E58D4"/>
    <w:rsid w:val="009E6B73"/>
    <w:rsid w:val="009F4651"/>
    <w:rsid w:val="009F5392"/>
    <w:rsid w:val="009F5A0D"/>
    <w:rsid w:val="009F612F"/>
    <w:rsid w:val="009F794A"/>
    <w:rsid w:val="00A014F6"/>
    <w:rsid w:val="00A027B9"/>
    <w:rsid w:val="00A0534B"/>
    <w:rsid w:val="00A05486"/>
    <w:rsid w:val="00A06762"/>
    <w:rsid w:val="00A074BC"/>
    <w:rsid w:val="00A101AB"/>
    <w:rsid w:val="00A10A6F"/>
    <w:rsid w:val="00A1228E"/>
    <w:rsid w:val="00A13184"/>
    <w:rsid w:val="00A13490"/>
    <w:rsid w:val="00A13E3B"/>
    <w:rsid w:val="00A14CC4"/>
    <w:rsid w:val="00A1598F"/>
    <w:rsid w:val="00A2397E"/>
    <w:rsid w:val="00A24142"/>
    <w:rsid w:val="00A27FAC"/>
    <w:rsid w:val="00A325A0"/>
    <w:rsid w:val="00A329EB"/>
    <w:rsid w:val="00A334AA"/>
    <w:rsid w:val="00A34939"/>
    <w:rsid w:val="00A36751"/>
    <w:rsid w:val="00A36F2D"/>
    <w:rsid w:val="00A476B1"/>
    <w:rsid w:val="00A47DFD"/>
    <w:rsid w:val="00A47E9F"/>
    <w:rsid w:val="00A50B48"/>
    <w:rsid w:val="00A51540"/>
    <w:rsid w:val="00A5209C"/>
    <w:rsid w:val="00A5643B"/>
    <w:rsid w:val="00A572AA"/>
    <w:rsid w:val="00A572F3"/>
    <w:rsid w:val="00A60E35"/>
    <w:rsid w:val="00A61CBD"/>
    <w:rsid w:val="00A61F04"/>
    <w:rsid w:val="00A666D2"/>
    <w:rsid w:val="00A72232"/>
    <w:rsid w:val="00A72BDC"/>
    <w:rsid w:val="00A72F8C"/>
    <w:rsid w:val="00A73807"/>
    <w:rsid w:val="00A73A5B"/>
    <w:rsid w:val="00A74522"/>
    <w:rsid w:val="00A80A49"/>
    <w:rsid w:val="00A80E0F"/>
    <w:rsid w:val="00A82765"/>
    <w:rsid w:val="00A82FDC"/>
    <w:rsid w:val="00A83D58"/>
    <w:rsid w:val="00A846AB"/>
    <w:rsid w:val="00A8530E"/>
    <w:rsid w:val="00A85D1D"/>
    <w:rsid w:val="00A872EA"/>
    <w:rsid w:val="00A91465"/>
    <w:rsid w:val="00A927CC"/>
    <w:rsid w:val="00A92895"/>
    <w:rsid w:val="00A92D7B"/>
    <w:rsid w:val="00A933CA"/>
    <w:rsid w:val="00A94790"/>
    <w:rsid w:val="00A95972"/>
    <w:rsid w:val="00A972B1"/>
    <w:rsid w:val="00A97EAC"/>
    <w:rsid w:val="00AA5499"/>
    <w:rsid w:val="00AA6BE5"/>
    <w:rsid w:val="00AA7BA0"/>
    <w:rsid w:val="00AB12D7"/>
    <w:rsid w:val="00AB26D4"/>
    <w:rsid w:val="00AB4286"/>
    <w:rsid w:val="00AB5DD5"/>
    <w:rsid w:val="00AB670F"/>
    <w:rsid w:val="00AB7C40"/>
    <w:rsid w:val="00AB7DF8"/>
    <w:rsid w:val="00AC06D6"/>
    <w:rsid w:val="00AC1B2B"/>
    <w:rsid w:val="00AC1EBF"/>
    <w:rsid w:val="00AC27F9"/>
    <w:rsid w:val="00AC37C7"/>
    <w:rsid w:val="00AC40AA"/>
    <w:rsid w:val="00AC42AD"/>
    <w:rsid w:val="00AC65B1"/>
    <w:rsid w:val="00AD3F4E"/>
    <w:rsid w:val="00AD56D4"/>
    <w:rsid w:val="00AD73D8"/>
    <w:rsid w:val="00AD7DB1"/>
    <w:rsid w:val="00AE0106"/>
    <w:rsid w:val="00AE097F"/>
    <w:rsid w:val="00AE1563"/>
    <w:rsid w:val="00AE4F67"/>
    <w:rsid w:val="00AE61D0"/>
    <w:rsid w:val="00AE713D"/>
    <w:rsid w:val="00AE795B"/>
    <w:rsid w:val="00AF11FE"/>
    <w:rsid w:val="00AF1D7A"/>
    <w:rsid w:val="00AF1DE2"/>
    <w:rsid w:val="00AF2C1F"/>
    <w:rsid w:val="00AF2D18"/>
    <w:rsid w:val="00AF2FF0"/>
    <w:rsid w:val="00AF452F"/>
    <w:rsid w:val="00AF75CD"/>
    <w:rsid w:val="00AF7C9A"/>
    <w:rsid w:val="00B01258"/>
    <w:rsid w:val="00B01CED"/>
    <w:rsid w:val="00B028D7"/>
    <w:rsid w:val="00B036E1"/>
    <w:rsid w:val="00B03E35"/>
    <w:rsid w:val="00B045A3"/>
    <w:rsid w:val="00B05F16"/>
    <w:rsid w:val="00B10378"/>
    <w:rsid w:val="00B13325"/>
    <w:rsid w:val="00B17904"/>
    <w:rsid w:val="00B2175D"/>
    <w:rsid w:val="00B22373"/>
    <w:rsid w:val="00B23523"/>
    <w:rsid w:val="00B23B2E"/>
    <w:rsid w:val="00B24B8F"/>
    <w:rsid w:val="00B2590D"/>
    <w:rsid w:val="00B262F9"/>
    <w:rsid w:val="00B26BF0"/>
    <w:rsid w:val="00B275CE"/>
    <w:rsid w:val="00B313DD"/>
    <w:rsid w:val="00B31A72"/>
    <w:rsid w:val="00B33762"/>
    <w:rsid w:val="00B34136"/>
    <w:rsid w:val="00B3498F"/>
    <w:rsid w:val="00B36464"/>
    <w:rsid w:val="00B3783E"/>
    <w:rsid w:val="00B40A3B"/>
    <w:rsid w:val="00B42A6C"/>
    <w:rsid w:val="00B44758"/>
    <w:rsid w:val="00B46CFA"/>
    <w:rsid w:val="00B477C7"/>
    <w:rsid w:val="00B520B9"/>
    <w:rsid w:val="00B52A75"/>
    <w:rsid w:val="00B54DC6"/>
    <w:rsid w:val="00B55A13"/>
    <w:rsid w:val="00B60DE0"/>
    <w:rsid w:val="00B62417"/>
    <w:rsid w:val="00B639B7"/>
    <w:rsid w:val="00B64573"/>
    <w:rsid w:val="00B6471D"/>
    <w:rsid w:val="00B65AB6"/>
    <w:rsid w:val="00B67265"/>
    <w:rsid w:val="00B72C6A"/>
    <w:rsid w:val="00B73AD1"/>
    <w:rsid w:val="00B73DF5"/>
    <w:rsid w:val="00B74B93"/>
    <w:rsid w:val="00B757BA"/>
    <w:rsid w:val="00B75B06"/>
    <w:rsid w:val="00B7667C"/>
    <w:rsid w:val="00B76E64"/>
    <w:rsid w:val="00B80531"/>
    <w:rsid w:val="00B807E3"/>
    <w:rsid w:val="00B8401C"/>
    <w:rsid w:val="00B844A4"/>
    <w:rsid w:val="00B84BEF"/>
    <w:rsid w:val="00B86A3F"/>
    <w:rsid w:val="00B86DDA"/>
    <w:rsid w:val="00B902C1"/>
    <w:rsid w:val="00B903ED"/>
    <w:rsid w:val="00B90912"/>
    <w:rsid w:val="00B90EE3"/>
    <w:rsid w:val="00B9361A"/>
    <w:rsid w:val="00B966A5"/>
    <w:rsid w:val="00B96768"/>
    <w:rsid w:val="00B976C8"/>
    <w:rsid w:val="00BA0141"/>
    <w:rsid w:val="00BA3CDD"/>
    <w:rsid w:val="00BA41A9"/>
    <w:rsid w:val="00BB2DC3"/>
    <w:rsid w:val="00BB36E0"/>
    <w:rsid w:val="00BB5889"/>
    <w:rsid w:val="00BB7088"/>
    <w:rsid w:val="00BC0EA8"/>
    <w:rsid w:val="00BC0F1B"/>
    <w:rsid w:val="00BC1BD4"/>
    <w:rsid w:val="00BC1D8D"/>
    <w:rsid w:val="00BC2C17"/>
    <w:rsid w:val="00BC2F60"/>
    <w:rsid w:val="00BC5EA1"/>
    <w:rsid w:val="00BC6595"/>
    <w:rsid w:val="00BC6FFA"/>
    <w:rsid w:val="00BC724B"/>
    <w:rsid w:val="00BC77D4"/>
    <w:rsid w:val="00BD12CC"/>
    <w:rsid w:val="00BD1933"/>
    <w:rsid w:val="00BD30DA"/>
    <w:rsid w:val="00BD3159"/>
    <w:rsid w:val="00BD315B"/>
    <w:rsid w:val="00BD65AE"/>
    <w:rsid w:val="00BD70C5"/>
    <w:rsid w:val="00BD756B"/>
    <w:rsid w:val="00BE0006"/>
    <w:rsid w:val="00BE03D2"/>
    <w:rsid w:val="00BE13FC"/>
    <w:rsid w:val="00BE325A"/>
    <w:rsid w:val="00BE4C68"/>
    <w:rsid w:val="00BE6D1C"/>
    <w:rsid w:val="00BE740E"/>
    <w:rsid w:val="00BF0CDC"/>
    <w:rsid w:val="00BF29D7"/>
    <w:rsid w:val="00BF2DCB"/>
    <w:rsid w:val="00BF582D"/>
    <w:rsid w:val="00BF6A4B"/>
    <w:rsid w:val="00BF6EB1"/>
    <w:rsid w:val="00C002AF"/>
    <w:rsid w:val="00C00BC9"/>
    <w:rsid w:val="00C0239C"/>
    <w:rsid w:val="00C046EB"/>
    <w:rsid w:val="00C04941"/>
    <w:rsid w:val="00C0577B"/>
    <w:rsid w:val="00C059DB"/>
    <w:rsid w:val="00C06157"/>
    <w:rsid w:val="00C06367"/>
    <w:rsid w:val="00C112E7"/>
    <w:rsid w:val="00C1159B"/>
    <w:rsid w:val="00C1229F"/>
    <w:rsid w:val="00C14211"/>
    <w:rsid w:val="00C154B2"/>
    <w:rsid w:val="00C1620F"/>
    <w:rsid w:val="00C174B7"/>
    <w:rsid w:val="00C2223B"/>
    <w:rsid w:val="00C239C8"/>
    <w:rsid w:val="00C24DF0"/>
    <w:rsid w:val="00C26206"/>
    <w:rsid w:val="00C276AA"/>
    <w:rsid w:val="00C32235"/>
    <w:rsid w:val="00C34001"/>
    <w:rsid w:val="00C34B19"/>
    <w:rsid w:val="00C367BC"/>
    <w:rsid w:val="00C4040A"/>
    <w:rsid w:val="00C40C3E"/>
    <w:rsid w:val="00C4316E"/>
    <w:rsid w:val="00C4518E"/>
    <w:rsid w:val="00C458B5"/>
    <w:rsid w:val="00C46706"/>
    <w:rsid w:val="00C46FD0"/>
    <w:rsid w:val="00C517EF"/>
    <w:rsid w:val="00C51AA4"/>
    <w:rsid w:val="00C53904"/>
    <w:rsid w:val="00C54230"/>
    <w:rsid w:val="00C5451B"/>
    <w:rsid w:val="00C54E90"/>
    <w:rsid w:val="00C55893"/>
    <w:rsid w:val="00C55B44"/>
    <w:rsid w:val="00C5778D"/>
    <w:rsid w:val="00C60C65"/>
    <w:rsid w:val="00C6313B"/>
    <w:rsid w:val="00C65EA6"/>
    <w:rsid w:val="00C715A3"/>
    <w:rsid w:val="00C7263C"/>
    <w:rsid w:val="00C75444"/>
    <w:rsid w:val="00C75665"/>
    <w:rsid w:val="00C77537"/>
    <w:rsid w:val="00C77C0B"/>
    <w:rsid w:val="00C8069A"/>
    <w:rsid w:val="00C829CC"/>
    <w:rsid w:val="00C83706"/>
    <w:rsid w:val="00C91CF4"/>
    <w:rsid w:val="00C921E7"/>
    <w:rsid w:val="00C92A44"/>
    <w:rsid w:val="00C92ED0"/>
    <w:rsid w:val="00C92EDE"/>
    <w:rsid w:val="00C9360E"/>
    <w:rsid w:val="00C94765"/>
    <w:rsid w:val="00C976ED"/>
    <w:rsid w:val="00CA1067"/>
    <w:rsid w:val="00CA1D8D"/>
    <w:rsid w:val="00CA334C"/>
    <w:rsid w:val="00CA3867"/>
    <w:rsid w:val="00CA3C0C"/>
    <w:rsid w:val="00CA435B"/>
    <w:rsid w:val="00CA4D10"/>
    <w:rsid w:val="00CA4D96"/>
    <w:rsid w:val="00CA5453"/>
    <w:rsid w:val="00CA5AF2"/>
    <w:rsid w:val="00CA5DF3"/>
    <w:rsid w:val="00CA7365"/>
    <w:rsid w:val="00CA74BC"/>
    <w:rsid w:val="00CB4D84"/>
    <w:rsid w:val="00CB4EC5"/>
    <w:rsid w:val="00CB5617"/>
    <w:rsid w:val="00CB772D"/>
    <w:rsid w:val="00CC293B"/>
    <w:rsid w:val="00CC2A87"/>
    <w:rsid w:val="00CC6EC8"/>
    <w:rsid w:val="00CD00FA"/>
    <w:rsid w:val="00CD096F"/>
    <w:rsid w:val="00CD579C"/>
    <w:rsid w:val="00CD771B"/>
    <w:rsid w:val="00CE096B"/>
    <w:rsid w:val="00CE1337"/>
    <w:rsid w:val="00CE1D5F"/>
    <w:rsid w:val="00CE2C24"/>
    <w:rsid w:val="00CE362F"/>
    <w:rsid w:val="00CE44A9"/>
    <w:rsid w:val="00CE4EBB"/>
    <w:rsid w:val="00CE6504"/>
    <w:rsid w:val="00CF058C"/>
    <w:rsid w:val="00CF16F5"/>
    <w:rsid w:val="00CF27AF"/>
    <w:rsid w:val="00CF336F"/>
    <w:rsid w:val="00D00B73"/>
    <w:rsid w:val="00D034E7"/>
    <w:rsid w:val="00D03B54"/>
    <w:rsid w:val="00D0478E"/>
    <w:rsid w:val="00D07894"/>
    <w:rsid w:val="00D102DA"/>
    <w:rsid w:val="00D10BF7"/>
    <w:rsid w:val="00D111EA"/>
    <w:rsid w:val="00D13178"/>
    <w:rsid w:val="00D13B5F"/>
    <w:rsid w:val="00D141D6"/>
    <w:rsid w:val="00D16783"/>
    <w:rsid w:val="00D17C06"/>
    <w:rsid w:val="00D202FF"/>
    <w:rsid w:val="00D20772"/>
    <w:rsid w:val="00D229BC"/>
    <w:rsid w:val="00D25B45"/>
    <w:rsid w:val="00D270D1"/>
    <w:rsid w:val="00D30C66"/>
    <w:rsid w:val="00D31104"/>
    <w:rsid w:val="00D325A5"/>
    <w:rsid w:val="00D3384F"/>
    <w:rsid w:val="00D33939"/>
    <w:rsid w:val="00D40FD7"/>
    <w:rsid w:val="00D41488"/>
    <w:rsid w:val="00D41E45"/>
    <w:rsid w:val="00D42387"/>
    <w:rsid w:val="00D42D5D"/>
    <w:rsid w:val="00D50CB8"/>
    <w:rsid w:val="00D53735"/>
    <w:rsid w:val="00D549A2"/>
    <w:rsid w:val="00D54A73"/>
    <w:rsid w:val="00D556D3"/>
    <w:rsid w:val="00D559B8"/>
    <w:rsid w:val="00D55D21"/>
    <w:rsid w:val="00D56C75"/>
    <w:rsid w:val="00D56EE4"/>
    <w:rsid w:val="00D60C3F"/>
    <w:rsid w:val="00D61391"/>
    <w:rsid w:val="00D61678"/>
    <w:rsid w:val="00D61C41"/>
    <w:rsid w:val="00D62813"/>
    <w:rsid w:val="00D62A8C"/>
    <w:rsid w:val="00D63852"/>
    <w:rsid w:val="00D63ED2"/>
    <w:rsid w:val="00D65D3B"/>
    <w:rsid w:val="00D7004E"/>
    <w:rsid w:val="00D70CC9"/>
    <w:rsid w:val="00D7124D"/>
    <w:rsid w:val="00D717BF"/>
    <w:rsid w:val="00D721AD"/>
    <w:rsid w:val="00D72EA6"/>
    <w:rsid w:val="00D73116"/>
    <w:rsid w:val="00D735E8"/>
    <w:rsid w:val="00D74BE6"/>
    <w:rsid w:val="00D7636C"/>
    <w:rsid w:val="00D803FD"/>
    <w:rsid w:val="00D82D4C"/>
    <w:rsid w:val="00D83F31"/>
    <w:rsid w:val="00D85F58"/>
    <w:rsid w:val="00D86089"/>
    <w:rsid w:val="00D87B1B"/>
    <w:rsid w:val="00D904D3"/>
    <w:rsid w:val="00D90CC7"/>
    <w:rsid w:val="00D91302"/>
    <w:rsid w:val="00D93B87"/>
    <w:rsid w:val="00D952CF"/>
    <w:rsid w:val="00D95C07"/>
    <w:rsid w:val="00D965F5"/>
    <w:rsid w:val="00D96D32"/>
    <w:rsid w:val="00DA4498"/>
    <w:rsid w:val="00DB0551"/>
    <w:rsid w:val="00DB0845"/>
    <w:rsid w:val="00DB0F57"/>
    <w:rsid w:val="00DB2084"/>
    <w:rsid w:val="00DB42EE"/>
    <w:rsid w:val="00DB51E3"/>
    <w:rsid w:val="00DC0509"/>
    <w:rsid w:val="00DC0827"/>
    <w:rsid w:val="00DC0889"/>
    <w:rsid w:val="00DC16BC"/>
    <w:rsid w:val="00DC2AA4"/>
    <w:rsid w:val="00DC2C34"/>
    <w:rsid w:val="00DC4AAA"/>
    <w:rsid w:val="00DC4E29"/>
    <w:rsid w:val="00DC60C5"/>
    <w:rsid w:val="00DC74D2"/>
    <w:rsid w:val="00DD03E9"/>
    <w:rsid w:val="00DD1440"/>
    <w:rsid w:val="00DD7825"/>
    <w:rsid w:val="00DE055D"/>
    <w:rsid w:val="00DE2BDB"/>
    <w:rsid w:val="00DE750E"/>
    <w:rsid w:val="00DF0A81"/>
    <w:rsid w:val="00DF0EED"/>
    <w:rsid w:val="00DF2950"/>
    <w:rsid w:val="00DF2C4C"/>
    <w:rsid w:val="00DF3C3A"/>
    <w:rsid w:val="00DF4365"/>
    <w:rsid w:val="00DF4B03"/>
    <w:rsid w:val="00DF4B88"/>
    <w:rsid w:val="00DF551B"/>
    <w:rsid w:val="00DF65E4"/>
    <w:rsid w:val="00DF6C5F"/>
    <w:rsid w:val="00E02CC4"/>
    <w:rsid w:val="00E03EA1"/>
    <w:rsid w:val="00E050AE"/>
    <w:rsid w:val="00E12037"/>
    <w:rsid w:val="00E15574"/>
    <w:rsid w:val="00E15DDC"/>
    <w:rsid w:val="00E166C7"/>
    <w:rsid w:val="00E17999"/>
    <w:rsid w:val="00E20B86"/>
    <w:rsid w:val="00E21773"/>
    <w:rsid w:val="00E23FCD"/>
    <w:rsid w:val="00E24968"/>
    <w:rsid w:val="00E32A39"/>
    <w:rsid w:val="00E334F6"/>
    <w:rsid w:val="00E3392E"/>
    <w:rsid w:val="00E33DA6"/>
    <w:rsid w:val="00E343C0"/>
    <w:rsid w:val="00E35388"/>
    <w:rsid w:val="00E4092B"/>
    <w:rsid w:val="00E41D4F"/>
    <w:rsid w:val="00E47076"/>
    <w:rsid w:val="00E479EE"/>
    <w:rsid w:val="00E508BE"/>
    <w:rsid w:val="00E50D40"/>
    <w:rsid w:val="00E51EC1"/>
    <w:rsid w:val="00E527FF"/>
    <w:rsid w:val="00E53646"/>
    <w:rsid w:val="00E55098"/>
    <w:rsid w:val="00E557FD"/>
    <w:rsid w:val="00E55B4C"/>
    <w:rsid w:val="00E55C34"/>
    <w:rsid w:val="00E57669"/>
    <w:rsid w:val="00E57ED5"/>
    <w:rsid w:val="00E60751"/>
    <w:rsid w:val="00E60754"/>
    <w:rsid w:val="00E62EE4"/>
    <w:rsid w:val="00E64E6A"/>
    <w:rsid w:val="00E66F08"/>
    <w:rsid w:val="00E67150"/>
    <w:rsid w:val="00E711D2"/>
    <w:rsid w:val="00E7160F"/>
    <w:rsid w:val="00E727DB"/>
    <w:rsid w:val="00E7379A"/>
    <w:rsid w:val="00E74AEA"/>
    <w:rsid w:val="00E753F8"/>
    <w:rsid w:val="00E769C3"/>
    <w:rsid w:val="00E771FE"/>
    <w:rsid w:val="00E80455"/>
    <w:rsid w:val="00E806AE"/>
    <w:rsid w:val="00E80AF2"/>
    <w:rsid w:val="00E80F06"/>
    <w:rsid w:val="00E81DFD"/>
    <w:rsid w:val="00E8241D"/>
    <w:rsid w:val="00E8634F"/>
    <w:rsid w:val="00E901F9"/>
    <w:rsid w:val="00E90E32"/>
    <w:rsid w:val="00E91CBA"/>
    <w:rsid w:val="00E92258"/>
    <w:rsid w:val="00E92731"/>
    <w:rsid w:val="00E92D82"/>
    <w:rsid w:val="00E940C3"/>
    <w:rsid w:val="00E95D21"/>
    <w:rsid w:val="00E96B90"/>
    <w:rsid w:val="00E97217"/>
    <w:rsid w:val="00EA01D5"/>
    <w:rsid w:val="00EA0BD8"/>
    <w:rsid w:val="00EA0D09"/>
    <w:rsid w:val="00EA4EB2"/>
    <w:rsid w:val="00EA4F90"/>
    <w:rsid w:val="00EB173D"/>
    <w:rsid w:val="00EB2B6B"/>
    <w:rsid w:val="00EB43E4"/>
    <w:rsid w:val="00EB51D6"/>
    <w:rsid w:val="00EB57F0"/>
    <w:rsid w:val="00EC09E3"/>
    <w:rsid w:val="00EC36BC"/>
    <w:rsid w:val="00EC59DF"/>
    <w:rsid w:val="00ED1505"/>
    <w:rsid w:val="00ED1C66"/>
    <w:rsid w:val="00ED2EEC"/>
    <w:rsid w:val="00ED537F"/>
    <w:rsid w:val="00ED5721"/>
    <w:rsid w:val="00ED6319"/>
    <w:rsid w:val="00ED78DD"/>
    <w:rsid w:val="00EE03C5"/>
    <w:rsid w:val="00EE23F7"/>
    <w:rsid w:val="00EE3205"/>
    <w:rsid w:val="00EE3A73"/>
    <w:rsid w:val="00EE559A"/>
    <w:rsid w:val="00EE57E3"/>
    <w:rsid w:val="00EE59D9"/>
    <w:rsid w:val="00EF57F5"/>
    <w:rsid w:val="00F01564"/>
    <w:rsid w:val="00F0207C"/>
    <w:rsid w:val="00F020F5"/>
    <w:rsid w:val="00F072B6"/>
    <w:rsid w:val="00F076FA"/>
    <w:rsid w:val="00F1122F"/>
    <w:rsid w:val="00F140AF"/>
    <w:rsid w:val="00F16894"/>
    <w:rsid w:val="00F16A67"/>
    <w:rsid w:val="00F17B4F"/>
    <w:rsid w:val="00F21BBE"/>
    <w:rsid w:val="00F253E3"/>
    <w:rsid w:val="00F27B21"/>
    <w:rsid w:val="00F30522"/>
    <w:rsid w:val="00F32324"/>
    <w:rsid w:val="00F32C11"/>
    <w:rsid w:val="00F353DD"/>
    <w:rsid w:val="00F37B6C"/>
    <w:rsid w:val="00F40D64"/>
    <w:rsid w:val="00F41277"/>
    <w:rsid w:val="00F41DF6"/>
    <w:rsid w:val="00F41FE3"/>
    <w:rsid w:val="00F43A9E"/>
    <w:rsid w:val="00F451EF"/>
    <w:rsid w:val="00F4657A"/>
    <w:rsid w:val="00F46F6C"/>
    <w:rsid w:val="00F47D7C"/>
    <w:rsid w:val="00F523D5"/>
    <w:rsid w:val="00F537C8"/>
    <w:rsid w:val="00F537FF"/>
    <w:rsid w:val="00F5389A"/>
    <w:rsid w:val="00F563E6"/>
    <w:rsid w:val="00F60F8D"/>
    <w:rsid w:val="00F620F6"/>
    <w:rsid w:val="00F65BC2"/>
    <w:rsid w:val="00F65C73"/>
    <w:rsid w:val="00F664E1"/>
    <w:rsid w:val="00F67C11"/>
    <w:rsid w:val="00F70CEF"/>
    <w:rsid w:val="00F74868"/>
    <w:rsid w:val="00F7503C"/>
    <w:rsid w:val="00F751A9"/>
    <w:rsid w:val="00F75520"/>
    <w:rsid w:val="00F75931"/>
    <w:rsid w:val="00F831CE"/>
    <w:rsid w:val="00F83876"/>
    <w:rsid w:val="00F848F1"/>
    <w:rsid w:val="00F8572B"/>
    <w:rsid w:val="00F85B08"/>
    <w:rsid w:val="00F85FAE"/>
    <w:rsid w:val="00F9068D"/>
    <w:rsid w:val="00F90ACD"/>
    <w:rsid w:val="00F91D77"/>
    <w:rsid w:val="00F97535"/>
    <w:rsid w:val="00F978BF"/>
    <w:rsid w:val="00FA0E77"/>
    <w:rsid w:val="00FA231A"/>
    <w:rsid w:val="00FA2E17"/>
    <w:rsid w:val="00FA337A"/>
    <w:rsid w:val="00FA454B"/>
    <w:rsid w:val="00FA4E3C"/>
    <w:rsid w:val="00FA699D"/>
    <w:rsid w:val="00FA6FF0"/>
    <w:rsid w:val="00FA7452"/>
    <w:rsid w:val="00FB2D10"/>
    <w:rsid w:val="00FB3189"/>
    <w:rsid w:val="00FB4BDA"/>
    <w:rsid w:val="00FB4E95"/>
    <w:rsid w:val="00FB5749"/>
    <w:rsid w:val="00FB5F1E"/>
    <w:rsid w:val="00FB6822"/>
    <w:rsid w:val="00FB74C6"/>
    <w:rsid w:val="00FC0319"/>
    <w:rsid w:val="00FC1C38"/>
    <w:rsid w:val="00FC262B"/>
    <w:rsid w:val="00FC2DC7"/>
    <w:rsid w:val="00FC3B75"/>
    <w:rsid w:val="00FC425F"/>
    <w:rsid w:val="00FC44C0"/>
    <w:rsid w:val="00FC5743"/>
    <w:rsid w:val="00FC6235"/>
    <w:rsid w:val="00FC7A90"/>
    <w:rsid w:val="00FD41CA"/>
    <w:rsid w:val="00FD71EC"/>
    <w:rsid w:val="00FE0C6A"/>
    <w:rsid w:val="00FE2A3E"/>
    <w:rsid w:val="00FE5187"/>
    <w:rsid w:val="00FE6BD9"/>
    <w:rsid w:val="00FE6ED7"/>
    <w:rsid w:val="00FE726B"/>
    <w:rsid w:val="00FF0013"/>
    <w:rsid w:val="00FF05F9"/>
    <w:rsid w:val="00FF0A13"/>
    <w:rsid w:val="00FF183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able of figures" w:qFormat="1"/>
    <w:lsdException w:name="endnote tex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7A48"/>
  </w:style>
  <w:style w:type="paragraph" w:styleId="Ttulo1">
    <w:name w:val="heading 1"/>
    <w:basedOn w:val="Normal"/>
    <w:next w:val="Normal"/>
    <w:link w:val="Ttulo1Car"/>
    <w:qFormat/>
    <w:rsid w:val="00557A48"/>
    <w:pPr>
      <w:keepNext/>
      <w:keepLines/>
      <w:numPr>
        <w:numId w:val="1"/>
      </w:numPr>
      <w:pBdr>
        <w:top w:val="single" w:sz="18" w:space="1" w:color="auto"/>
        <w:bottom w:val="single" w:sz="18" w:space="1" w:color="auto"/>
      </w:pBdr>
      <w:spacing w:before="480"/>
      <w:outlineLvl w:val="0"/>
    </w:pPr>
    <w:rPr>
      <w:rFonts w:ascii="Tahoma" w:eastAsiaTheme="majorEastAsia" w:hAnsi="Tahoma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85B08"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E0C78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0C78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E0C78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E0C78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E0C78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E0C78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E0C78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FB74C6"/>
    <w:pPr>
      <w:ind w:left="720"/>
      <w:contextualSpacing/>
    </w:pPr>
  </w:style>
  <w:style w:type="paragraph" w:customStyle="1" w:styleId="GELParrafo">
    <w:name w:val="GEL_Parrafo"/>
    <w:basedOn w:val="Prrafodelista"/>
    <w:link w:val="GELParrafoCar"/>
    <w:qFormat/>
    <w:rsid w:val="00BD315B"/>
    <w:pPr>
      <w:spacing w:before="240"/>
      <w:ind w:left="0"/>
      <w:contextualSpacing w:val="0"/>
      <w:jc w:val="both"/>
    </w:pPr>
    <w:rPr>
      <w:rFonts w:ascii="Arial" w:hAnsi="Arial"/>
      <w:sz w:val="24"/>
    </w:rPr>
  </w:style>
  <w:style w:type="character" w:customStyle="1" w:styleId="Ttulo1Car">
    <w:name w:val="Título 1 Car"/>
    <w:basedOn w:val="Fuentedeprrafopredeter"/>
    <w:link w:val="Ttulo1"/>
    <w:rsid w:val="00557A48"/>
    <w:rPr>
      <w:rFonts w:ascii="Tahoma" w:eastAsiaTheme="majorEastAsia" w:hAnsi="Tahoma" w:cstheme="majorBidi"/>
      <w:b/>
      <w:bCs/>
      <w:color w:val="000000" w:themeColor="text1"/>
      <w:sz w:val="24"/>
      <w:szCs w:val="28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FB74C6"/>
  </w:style>
  <w:style w:type="character" w:customStyle="1" w:styleId="GELParrafoCar">
    <w:name w:val="GEL_Parrafo Car"/>
    <w:basedOn w:val="PrrafodelistaCar"/>
    <w:link w:val="GELParrafo"/>
    <w:rsid w:val="00BD315B"/>
    <w:rPr>
      <w:rFonts w:ascii="Arial" w:hAnsi="Arial"/>
      <w:sz w:val="24"/>
    </w:rPr>
  </w:style>
  <w:style w:type="paragraph" w:customStyle="1" w:styleId="GELTtulo1">
    <w:name w:val="GEL_Título1"/>
    <w:basedOn w:val="Ttulo1"/>
    <w:link w:val="GELTtulo1Car"/>
    <w:qFormat/>
    <w:rsid w:val="00D803FD"/>
    <w:pPr>
      <w:keepNext w:val="0"/>
      <w:keepLines w:val="0"/>
      <w:pageBreakBefore/>
      <w:widowControl w:val="0"/>
      <w:numPr>
        <w:numId w:val="6"/>
      </w:numPr>
      <w:spacing w:before="1080" w:after="480"/>
      <w:jc w:val="right"/>
    </w:pPr>
    <w:rPr>
      <w:b w:val="0"/>
      <w:caps/>
      <w:color w:val="auto"/>
      <w:sz w:val="32"/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02426A"/>
    <w:pPr>
      <w:tabs>
        <w:tab w:val="center" w:pos="4252"/>
        <w:tab w:val="right" w:pos="8504"/>
      </w:tabs>
    </w:pPr>
  </w:style>
  <w:style w:type="character" w:customStyle="1" w:styleId="GELTtulo1Car">
    <w:name w:val="GEL_Título1 Car"/>
    <w:basedOn w:val="Ttulo1Car"/>
    <w:link w:val="GELTtulo1"/>
    <w:rsid w:val="00D803FD"/>
    <w:rPr>
      <w:rFonts w:ascii="Tahoma" w:eastAsiaTheme="majorEastAsia" w:hAnsi="Tahoma" w:cstheme="majorBidi"/>
      <w:b w:val="0"/>
      <w:bCs/>
      <w:caps/>
      <w:color w:val="000000" w:themeColor="text1"/>
      <w:sz w:val="32"/>
      <w:szCs w:val="28"/>
      <w:lang w:val="es-MX"/>
    </w:rPr>
  </w:style>
  <w:style w:type="character" w:customStyle="1" w:styleId="EncabezadoCar">
    <w:name w:val="Encabezado Car"/>
    <w:basedOn w:val="Fuentedeprrafopredeter"/>
    <w:link w:val="Encabezado"/>
    <w:uiPriority w:val="99"/>
    <w:rsid w:val="0002426A"/>
  </w:style>
  <w:style w:type="paragraph" w:styleId="Piedepgina">
    <w:name w:val="footer"/>
    <w:basedOn w:val="Normal"/>
    <w:link w:val="PiedepginaCar"/>
    <w:uiPriority w:val="99"/>
    <w:unhideWhenUsed/>
    <w:rsid w:val="0002426A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2426A"/>
  </w:style>
  <w:style w:type="paragraph" w:styleId="Textodeglobo">
    <w:name w:val="Balloon Text"/>
    <w:basedOn w:val="Normal"/>
    <w:link w:val="TextodegloboCar"/>
    <w:uiPriority w:val="99"/>
    <w:semiHidden/>
    <w:unhideWhenUsed/>
    <w:rsid w:val="00F4127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1277"/>
    <w:rPr>
      <w:rFonts w:ascii="Tahoma" w:hAnsi="Tahoma" w:cs="Tahoma"/>
      <w:sz w:val="16"/>
      <w:szCs w:val="16"/>
    </w:rPr>
  </w:style>
  <w:style w:type="character" w:customStyle="1" w:styleId="EstiloArial">
    <w:name w:val="Estilo Arial"/>
    <w:rsid w:val="00F41277"/>
    <w:rPr>
      <w:rFonts w:ascii="Arial" w:hAnsi="Arial"/>
      <w:sz w:val="22"/>
    </w:rPr>
  </w:style>
  <w:style w:type="paragraph" w:customStyle="1" w:styleId="GELPiePagina">
    <w:name w:val="GEL_Pie_Pagina"/>
    <w:basedOn w:val="Normal"/>
    <w:link w:val="GELPiePaginaCar"/>
    <w:qFormat/>
    <w:rsid w:val="005C75B7"/>
    <w:pPr>
      <w:jc w:val="center"/>
    </w:pPr>
    <w:rPr>
      <w:rFonts w:ascii="Arial" w:hAnsi="Arial"/>
      <w:sz w:val="14"/>
    </w:rPr>
  </w:style>
  <w:style w:type="paragraph" w:customStyle="1" w:styleId="GELEncabezado">
    <w:name w:val="GEL_Encabezado"/>
    <w:link w:val="GELEncabezadoCar"/>
    <w:qFormat/>
    <w:rsid w:val="000210F9"/>
    <w:pPr>
      <w:pBdr>
        <w:bottom w:val="single" w:sz="18" w:space="1" w:color="auto"/>
      </w:pBdr>
      <w:jc w:val="center"/>
    </w:pPr>
    <w:rPr>
      <w:rFonts w:ascii="Arial" w:hAnsi="Arial"/>
      <w:b/>
      <w:caps/>
      <w:sz w:val="24"/>
    </w:rPr>
  </w:style>
  <w:style w:type="character" w:customStyle="1" w:styleId="GELPiePaginaCar">
    <w:name w:val="GEL_Pie_Pagina Car"/>
    <w:basedOn w:val="Fuentedeprrafopredeter"/>
    <w:link w:val="GELPiePagina"/>
    <w:rsid w:val="005C75B7"/>
    <w:rPr>
      <w:rFonts w:ascii="Arial" w:hAnsi="Arial"/>
      <w:sz w:val="14"/>
    </w:rPr>
  </w:style>
  <w:style w:type="character" w:customStyle="1" w:styleId="Ttulo2Car">
    <w:name w:val="Título 2 Car"/>
    <w:basedOn w:val="Fuentedeprrafopredeter"/>
    <w:link w:val="Ttulo2"/>
    <w:uiPriority w:val="9"/>
    <w:rsid w:val="00F85B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GELEncabezadoCar">
    <w:name w:val="GEL_Encabezado Car"/>
    <w:basedOn w:val="Fuentedeprrafopredeter"/>
    <w:link w:val="GELEncabezado"/>
    <w:rsid w:val="000210F9"/>
    <w:rPr>
      <w:rFonts w:ascii="Arial" w:hAnsi="Arial"/>
      <w:b/>
      <w:caps/>
      <w:sz w:val="24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E0C7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GELTtulo2Car">
    <w:name w:val="GEL_Título2 Car"/>
    <w:basedOn w:val="Fuentedeprrafopredeter"/>
    <w:link w:val="GELTtulo2"/>
    <w:rsid w:val="00D07894"/>
    <w:rPr>
      <w:rFonts w:ascii="Arial" w:eastAsiaTheme="majorEastAsia" w:hAnsi="Arial" w:cstheme="majorBidi"/>
      <w:b/>
      <w:bCs/>
      <w:caps/>
      <w:sz w:val="24"/>
      <w:szCs w:val="28"/>
      <w:lang w:val="es-MX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0C7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E0C7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E0C7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E0C7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E0C7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E0C7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GELTtulo3">
    <w:name w:val="GEL_Título3"/>
    <w:basedOn w:val="GELTtulo2"/>
    <w:link w:val="GELTtulo3Car"/>
    <w:qFormat/>
    <w:rsid w:val="0055772F"/>
    <w:pPr>
      <w:numPr>
        <w:ilvl w:val="2"/>
      </w:numPr>
      <w:outlineLvl w:val="2"/>
    </w:pPr>
  </w:style>
  <w:style w:type="paragraph" w:customStyle="1" w:styleId="GELTtulo4">
    <w:name w:val="GEL_Título4"/>
    <w:basedOn w:val="GELTtulo3"/>
    <w:link w:val="GELTtulo4Car"/>
    <w:qFormat/>
    <w:rsid w:val="00B73AD1"/>
    <w:pPr>
      <w:numPr>
        <w:ilvl w:val="3"/>
        <w:numId w:val="5"/>
      </w:numPr>
      <w:outlineLvl w:val="3"/>
    </w:pPr>
  </w:style>
  <w:style w:type="character" w:customStyle="1" w:styleId="GELTtulo3Car">
    <w:name w:val="GEL_Título3 Car"/>
    <w:basedOn w:val="GELTtulo2Car"/>
    <w:link w:val="GELTtulo3"/>
    <w:rsid w:val="0055772F"/>
    <w:rPr>
      <w:rFonts w:ascii="Arial" w:eastAsiaTheme="majorEastAsia" w:hAnsi="Arial" w:cstheme="majorBidi"/>
      <w:b/>
      <w:bCs/>
      <w:caps/>
      <w:sz w:val="24"/>
      <w:szCs w:val="28"/>
      <w:lang w:val="es-MX"/>
    </w:rPr>
  </w:style>
  <w:style w:type="paragraph" w:customStyle="1" w:styleId="GELportada">
    <w:name w:val="GEL_portada"/>
    <w:basedOn w:val="GELEncabezado"/>
    <w:link w:val="GELportadaCar"/>
    <w:rsid w:val="00605CAC"/>
    <w:pPr>
      <w:jc w:val="right"/>
    </w:pPr>
    <w:rPr>
      <w:rFonts w:ascii="Tahoma" w:hAnsi="Tahoma"/>
      <w:sz w:val="32"/>
    </w:rPr>
  </w:style>
  <w:style w:type="character" w:customStyle="1" w:styleId="GELTtulo4Car">
    <w:name w:val="GEL_Título4 Car"/>
    <w:basedOn w:val="GELTtulo3Car"/>
    <w:link w:val="GELTtulo4"/>
    <w:rsid w:val="00B73AD1"/>
    <w:rPr>
      <w:rFonts w:ascii="Arial" w:eastAsiaTheme="majorEastAsia" w:hAnsi="Arial" w:cstheme="majorBidi"/>
      <w:b/>
      <w:bCs/>
      <w:caps/>
      <w:sz w:val="24"/>
      <w:szCs w:val="28"/>
      <w:lang w:val="es-MX"/>
    </w:rPr>
  </w:style>
  <w:style w:type="paragraph" w:customStyle="1" w:styleId="GELPortadatitulo">
    <w:name w:val="GEL_Portada_titulo"/>
    <w:basedOn w:val="GELportada"/>
    <w:link w:val="GELPortadatituloCar"/>
    <w:qFormat/>
    <w:rsid w:val="006E3188"/>
    <w:rPr>
      <w:sz w:val="28"/>
    </w:rPr>
  </w:style>
  <w:style w:type="character" w:customStyle="1" w:styleId="GELportadaCar">
    <w:name w:val="GEL_portada Car"/>
    <w:basedOn w:val="GELEncabezadoCar"/>
    <w:link w:val="GELportada"/>
    <w:rsid w:val="00605CAC"/>
    <w:rPr>
      <w:rFonts w:ascii="Tahoma" w:hAnsi="Tahoma"/>
      <w:b/>
      <w:caps/>
      <w:sz w:val="32"/>
    </w:rPr>
  </w:style>
  <w:style w:type="paragraph" w:customStyle="1" w:styleId="GELPortadacontenido">
    <w:name w:val="GEL_Portada_contenido"/>
    <w:basedOn w:val="GELPortadatitulo"/>
    <w:link w:val="GELPortadacontenidoCar"/>
    <w:qFormat/>
    <w:rsid w:val="00605CAC"/>
    <w:pPr>
      <w:pBdr>
        <w:bottom w:val="none" w:sz="0" w:space="0" w:color="auto"/>
      </w:pBdr>
    </w:pPr>
    <w:rPr>
      <w:caps w:val="0"/>
    </w:rPr>
  </w:style>
  <w:style w:type="character" w:customStyle="1" w:styleId="GELPortadatituloCar">
    <w:name w:val="GEL_Portada_titulo Car"/>
    <w:basedOn w:val="GELportadaCar"/>
    <w:link w:val="GELPortadatitulo"/>
    <w:rsid w:val="006E3188"/>
    <w:rPr>
      <w:rFonts w:ascii="Tahoma" w:hAnsi="Tahoma"/>
      <w:b/>
      <w:caps/>
      <w:sz w:val="28"/>
    </w:rPr>
  </w:style>
  <w:style w:type="character" w:styleId="Hipervnculo">
    <w:name w:val="Hyperlink"/>
    <w:uiPriority w:val="99"/>
    <w:rsid w:val="00F41DF6"/>
    <w:rPr>
      <w:color w:val="0000FF"/>
      <w:u w:val="single"/>
    </w:rPr>
  </w:style>
  <w:style w:type="character" w:customStyle="1" w:styleId="GELPortadacontenidoCar">
    <w:name w:val="GEL_Portada_contenido Car"/>
    <w:basedOn w:val="GELPortadatituloCar"/>
    <w:link w:val="GELPortadacontenido"/>
    <w:rsid w:val="00605CAC"/>
    <w:rPr>
      <w:rFonts w:ascii="Tahoma" w:hAnsi="Tahoma"/>
      <w:b/>
      <w:caps w:val="0"/>
      <w:sz w:val="28"/>
    </w:rPr>
  </w:style>
  <w:style w:type="paragraph" w:customStyle="1" w:styleId="TITULOINFORMAL">
    <w:name w:val="TITULO INFORMAL"/>
    <w:basedOn w:val="Normal"/>
    <w:rsid w:val="00F41DF6"/>
    <w:pPr>
      <w:spacing w:before="720" w:after="240"/>
      <w:jc w:val="center"/>
    </w:pPr>
    <w:rPr>
      <w:rFonts w:ascii="Arial" w:eastAsia="Times New Roman" w:hAnsi="Arial" w:cs="Times New Roman"/>
      <w:b/>
      <w:color w:val="000000"/>
      <w:sz w:val="24"/>
      <w:lang w:eastAsia="es-ES"/>
    </w:rPr>
  </w:style>
  <w:style w:type="paragraph" w:customStyle="1" w:styleId="GELtabla">
    <w:name w:val="GEL_tabla"/>
    <w:basedOn w:val="GELParrafo"/>
    <w:link w:val="GELtablaCar"/>
    <w:qFormat/>
    <w:rsid w:val="00597078"/>
    <w:rPr>
      <w:lang w:val="es-VE"/>
    </w:rPr>
  </w:style>
  <w:style w:type="character" w:customStyle="1" w:styleId="GELTtulogenCar">
    <w:name w:val="GEL_Título_gen Car"/>
    <w:basedOn w:val="GELPortadatituloCar"/>
    <w:link w:val="GELTtulogen"/>
    <w:rsid w:val="00940749"/>
    <w:rPr>
      <w:rFonts w:ascii="Tahoma" w:hAnsi="Tahoma"/>
      <w:b/>
      <w:caps/>
      <w:sz w:val="24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4040A"/>
    <w:pPr>
      <w:numPr>
        <w:numId w:val="0"/>
      </w:numPr>
      <w:outlineLvl w:val="9"/>
    </w:pPr>
    <w:rPr>
      <w:lang w:eastAsia="es-ES"/>
    </w:rPr>
  </w:style>
  <w:style w:type="character" w:customStyle="1" w:styleId="GELtablaCar">
    <w:name w:val="GEL_tabla Car"/>
    <w:basedOn w:val="GELParrafoCar"/>
    <w:link w:val="GELtabla"/>
    <w:rsid w:val="00402C08"/>
    <w:rPr>
      <w:rFonts w:ascii="Arial" w:hAnsi="Arial"/>
      <w:sz w:val="20"/>
      <w:lang w:val="es-VE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07638D"/>
    <w:pPr>
      <w:tabs>
        <w:tab w:val="left" w:pos="851"/>
        <w:tab w:val="right" w:leader="dot" w:pos="8830"/>
      </w:tabs>
      <w:spacing w:after="100"/>
    </w:pPr>
    <w:rPr>
      <w:rFonts w:ascii="Arial" w:eastAsiaTheme="minorEastAsia" w:hAnsi="Arial"/>
      <w:noProof/>
      <w:sz w:val="24"/>
      <w:lang w:val="es-CO" w:eastAsia="es-CO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0B6406"/>
    <w:pPr>
      <w:tabs>
        <w:tab w:val="left" w:pos="567"/>
        <w:tab w:val="right" w:leader="dot" w:pos="8800"/>
      </w:tabs>
    </w:pPr>
    <w:rPr>
      <w:rFonts w:ascii="Arial" w:hAnsi="Arial" w:cstheme="minorHAnsi"/>
      <w:smallCaps/>
      <w:noProof/>
    </w:rPr>
  </w:style>
  <w:style w:type="paragraph" w:customStyle="1" w:styleId="GELTBContenido">
    <w:name w:val="GEL_TB_Contenido"/>
    <w:basedOn w:val="Normal"/>
    <w:link w:val="GELTBContenidoCar"/>
    <w:qFormat/>
    <w:rsid w:val="00A72232"/>
  </w:style>
  <w:style w:type="paragraph" w:styleId="TDC4">
    <w:name w:val="toc 4"/>
    <w:basedOn w:val="Normal"/>
    <w:next w:val="Normal"/>
    <w:autoRedefine/>
    <w:uiPriority w:val="39"/>
    <w:unhideWhenUsed/>
    <w:rsid w:val="00A72232"/>
    <w:rPr>
      <w:rFonts w:cstheme="minorHAnsi"/>
    </w:rPr>
  </w:style>
  <w:style w:type="character" w:customStyle="1" w:styleId="GELTBContenidoCar">
    <w:name w:val="GEL_TB_Contenido Car"/>
    <w:basedOn w:val="GELtablaCar"/>
    <w:link w:val="GELTBContenido"/>
    <w:rsid w:val="00A72232"/>
    <w:rPr>
      <w:rFonts w:ascii="Arial" w:hAnsi="Arial"/>
      <w:sz w:val="24"/>
      <w:lang w:val="es-VE"/>
    </w:rPr>
  </w:style>
  <w:style w:type="paragraph" w:styleId="TDC5">
    <w:name w:val="toc 5"/>
    <w:basedOn w:val="Normal"/>
    <w:next w:val="Normal"/>
    <w:autoRedefine/>
    <w:uiPriority w:val="39"/>
    <w:unhideWhenUsed/>
    <w:rsid w:val="00A72232"/>
    <w:rPr>
      <w:rFonts w:cstheme="minorHAnsi"/>
    </w:rPr>
  </w:style>
  <w:style w:type="paragraph" w:styleId="TDC6">
    <w:name w:val="toc 6"/>
    <w:basedOn w:val="Normal"/>
    <w:next w:val="Normal"/>
    <w:autoRedefine/>
    <w:uiPriority w:val="39"/>
    <w:unhideWhenUsed/>
    <w:rsid w:val="00A72232"/>
    <w:rPr>
      <w:rFonts w:cstheme="minorHAnsi"/>
    </w:rPr>
  </w:style>
  <w:style w:type="paragraph" w:styleId="TDC7">
    <w:name w:val="toc 7"/>
    <w:basedOn w:val="Normal"/>
    <w:next w:val="Normal"/>
    <w:autoRedefine/>
    <w:uiPriority w:val="39"/>
    <w:unhideWhenUsed/>
    <w:rsid w:val="00A72232"/>
    <w:rPr>
      <w:rFonts w:cstheme="minorHAnsi"/>
    </w:rPr>
  </w:style>
  <w:style w:type="paragraph" w:styleId="TDC8">
    <w:name w:val="toc 8"/>
    <w:basedOn w:val="Normal"/>
    <w:next w:val="Normal"/>
    <w:autoRedefine/>
    <w:uiPriority w:val="39"/>
    <w:unhideWhenUsed/>
    <w:rsid w:val="00A72232"/>
    <w:rPr>
      <w:rFonts w:cstheme="minorHAnsi"/>
    </w:rPr>
  </w:style>
  <w:style w:type="paragraph" w:styleId="TDC9">
    <w:name w:val="toc 9"/>
    <w:basedOn w:val="Normal"/>
    <w:next w:val="Normal"/>
    <w:autoRedefine/>
    <w:uiPriority w:val="39"/>
    <w:unhideWhenUsed/>
    <w:rsid w:val="00A72232"/>
    <w:rPr>
      <w:rFonts w:cstheme="minorHAnsi"/>
    </w:rPr>
  </w:style>
  <w:style w:type="paragraph" w:customStyle="1" w:styleId="GELTtulo0">
    <w:name w:val="GEL_Título0"/>
    <w:basedOn w:val="GELParrafo"/>
    <w:link w:val="GELTtulo0Car"/>
    <w:qFormat/>
    <w:rsid w:val="00C26206"/>
    <w:pPr>
      <w:pageBreakBefore/>
      <w:widowControl w:val="0"/>
      <w:numPr>
        <w:numId w:val="7"/>
      </w:numPr>
      <w:pBdr>
        <w:top w:val="single" w:sz="18" w:space="1" w:color="auto"/>
        <w:bottom w:val="single" w:sz="18" w:space="1" w:color="auto"/>
      </w:pBdr>
      <w:tabs>
        <w:tab w:val="left" w:pos="431"/>
      </w:tabs>
      <w:spacing w:before="2000" w:after="400"/>
      <w:jc w:val="right"/>
      <w:outlineLvl w:val="0"/>
    </w:pPr>
    <w:rPr>
      <w:smallCaps/>
      <w:sz w:val="36"/>
      <w:lang w:val="es-VE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GELTtulo0Car">
    <w:name w:val="GEL_Título0 Car"/>
    <w:basedOn w:val="GELParrafoCar"/>
    <w:link w:val="GELTtulo0"/>
    <w:rsid w:val="00C26206"/>
    <w:rPr>
      <w:rFonts w:ascii="Arial" w:hAnsi="Arial"/>
      <w:smallCaps/>
      <w:sz w:val="36"/>
      <w:lang w:val="es-VE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abladeilustraciones">
    <w:name w:val="table of figures"/>
    <w:basedOn w:val="Normal"/>
    <w:next w:val="Normal"/>
    <w:uiPriority w:val="99"/>
    <w:unhideWhenUsed/>
    <w:qFormat/>
    <w:rsid w:val="009D61F2"/>
    <w:rPr>
      <w:rFonts w:ascii="Arial" w:hAnsi="Arial"/>
      <w:sz w:val="24"/>
    </w:rPr>
  </w:style>
  <w:style w:type="paragraph" w:customStyle="1" w:styleId="GELvieta">
    <w:name w:val="GEL_viñeta"/>
    <w:basedOn w:val="GELParrafo"/>
    <w:link w:val="GELvietaCar"/>
    <w:qFormat/>
    <w:rsid w:val="00D85F58"/>
    <w:pPr>
      <w:ind w:left="357" w:hanging="357"/>
    </w:pPr>
  </w:style>
  <w:style w:type="character" w:customStyle="1" w:styleId="GELvietaCar">
    <w:name w:val="GEL_viñeta Car"/>
    <w:basedOn w:val="GELParrafoCar"/>
    <w:link w:val="GELvieta"/>
    <w:rsid w:val="00D85F58"/>
    <w:rPr>
      <w:rFonts w:ascii="Arial" w:hAnsi="Arial"/>
      <w:sz w:val="24"/>
    </w:rPr>
  </w:style>
  <w:style w:type="paragraph" w:customStyle="1" w:styleId="GELVietaabcd">
    <w:name w:val="GEL_Viñeta_abcd"/>
    <w:basedOn w:val="Normal"/>
    <w:link w:val="GELVietaabcdCar"/>
    <w:qFormat/>
    <w:rsid w:val="00BA3CDD"/>
    <w:pPr>
      <w:spacing w:before="240"/>
      <w:ind w:left="357" w:hanging="357"/>
      <w:jc w:val="both"/>
    </w:pPr>
    <w:rPr>
      <w:rFonts w:ascii="Arial" w:hAnsi="Arial"/>
      <w:sz w:val="24"/>
      <w:lang w:val="es-VE"/>
    </w:rPr>
  </w:style>
  <w:style w:type="character" w:customStyle="1" w:styleId="GELVietaabcdCar">
    <w:name w:val="GEL_Viñeta_abcd Car"/>
    <w:basedOn w:val="Fuentedeprrafopredeter"/>
    <w:link w:val="GELVietaabcd"/>
    <w:rsid w:val="00BA3CDD"/>
    <w:rPr>
      <w:rFonts w:ascii="Arial" w:hAnsi="Arial"/>
      <w:sz w:val="24"/>
      <w:lang w:val="es-VE"/>
    </w:rPr>
  </w:style>
  <w:style w:type="character" w:customStyle="1" w:styleId="GELVietapuntoCar">
    <w:name w:val="GEL_Viñeta_punto Car"/>
    <w:basedOn w:val="GELParrafoCar"/>
    <w:rsid w:val="00F831CE"/>
    <w:rPr>
      <w:rFonts w:ascii="Arial" w:hAnsi="Arial"/>
      <w:sz w:val="24"/>
    </w:rPr>
  </w:style>
  <w:style w:type="paragraph" w:customStyle="1" w:styleId="GELVietanum">
    <w:name w:val="GEL_Viñeta_num"/>
    <w:basedOn w:val="Normal"/>
    <w:link w:val="GELVietanumCar"/>
    <w:qFormat/>
    <w:rsid w:val="009013E5"/>
    <w:pPr>
      <w:numPr>
        <w:numId w:val="2"/>
      </w:numPr>
      <w:ind w:left="357" w:hanging="357"/>
    </w:pPr>
    <w:rPr>
      <w:rFonts w:cs="Arial"/>
      <w:lang w:val="es-MX"/>
    </w:rPr>
  </w:style>
  <w:style w:type="character" w:customStyle="1" w:styleId="GELVietanumCar">
    <w:name w:val="GEL_Viñeta_num Car"/>
    <w:basedOn w:val="GELVietapuntoCar"/>
    <w:link w:val="GELVietanum"/>
    <w:rsid w:val="009013E5"/>
    <w:rPr>
      <w:rFonts w:ascii="Arial" w:hAnsi="Arial" w:cs="Arial"/>
      <w:sz w:val="24"/>
      <w:lang w:val="es-MX"/>
    </w:rPr>
  </w:style>
  <w:style w:type="paragraph" w:customStyle="1" w:styleId="GELtitulofiguras">
    <w:name w:val="GEL_titulo_figuras"/>
    <w:basedOn w:val="Epgrafe"/>
    <w:link w:val="GELtitulofigurasCar"/>
    <w:qFormat/>
    <w:rsid w:val="00BA0141"/>
    <w:pPr>
      <w:spacing w:before="200"/>
      <w:jc w:val="center"/>
    </w:pPr>
    <w:rPr>
      <w:rFonts w:ascii="Arial" w:hAnsi="Arial"/>
      <w:b w:val="0"/>
      <w:i/>
      <w:color w:val="000000" w:themeColor="text1"/>
      <w:sz w:val="20"/>
    </w:rPr>
  </w:style>
  <w:style w:type="character" w:customStyle="1" w:styleId="GELtitulofigurasCar">
    <w:name w:val="GEL_titulo_figuras Car"/>
    <w:basedOn w:val="Fuentedeprrafopredeter"/>
    <w:link w:val="GELtitulofiguras"/>
    <w:rsid w:val="00BA0141"/>
    <w:rPr>
      <w:rFonts w:ascii="Arial" w:hAnsi="Arial"/>
      <w:bCs/>
      <w:i/>
      <w:color w:val="000000" w:themeColor="text1"/>
      <w:sz w:val="20"/>
      <w:szCs w:val="18"/>
    </w:rPr>
  </w:style>
  <w:style w:type="paragraph" w:styleId="Epgrafe">
    <w:name w:val="caption"/>
    <w:basedOn w:val="Normal"/>
    <w:next w:val="Normal"/>
    <w:link w:val="EpgrafeCar"/>
    <w:unhideWhenUsed/>
    <w:qFormat/>
    <w:rsid w:val="00BA0141"/>
    <w:pPr>
      <w:spacing w:after="200"/>
    </w:pPr>
    <w:rPr>
      <w:b/>
      <w:bCs/>
      <w:color w:val="4F81BD" w:themeColor="accent1"/>
      <w:sz w:val="18"/>
      <w:szCs w:val="18"/>
    </w:rPr>
  </w:style>
  <w:style w:type="paragraph" w:styleId="Textonotaalfinal">
    <w:name w:val="endnote text"/>
    <w:basedOn w:val="Normal"/>
    <w:link w:val="TextonotaalfinalCar"/>
    <w:semiHidden/>
    <w:rsid w:val="008E7A99"/>
    <w:rPr>
      <w:rFonts w:ascii="Courier" w:eastAsia="MS Mincho" w:hAnsi="Courier" w:cs="Times New Roman"/>
      <w:sz w:val="20"/>
      <w:szCs w:val="20"/>
      <w:lang w:val="es-ES_tradnl" w:eastAsia="es-ES"/>
    </w:rPr>
  </w:style>
  <w:style w:type="character" w:customStyle="1" w:styleId="TextonotaalfinalCar">
    <w:name w:val="Texto nota al final Car"/>
    <w:basedOn w:val="Fuentedeprrafopredeter"/>
    <w:link w:val="Textonotaalfinal"/>
    <w:semiHidden/>
    <w:rsid w:val="008E7A99"/>
    <w:rPr>
      <w:rFonts w:ascii="Courier" w:eastAsia="MS Mincho" w:hAnsi="Courier" w:cs="Times New Roman"/>
      <w:sz w:val="20"/>
      <w:szCs w:val="20"/>
      <w:lang w:val="es-ES_tradnl" w:eastAsia="es-ES"/>
    </w:rPr>
  </w:style>
  <w:style w:type="paragraph" w:customStyle="1" w:styleId="GELVietapuntosencillo">
    <w:name w:val="GEL_Viñeta_punto_sencillo"/>
    <w:basedOn w:val="Normal"/>
    <w:link w:val="GELVietapuntosencilloCar"/>
    <w:qFormat/>
    <w:rsid w:val="00220D66"/>
    <w:pPr>
      <w:numPr>
        <w:numId w:val="3"/>
      </w:numPr>
    </w:pPr>
    <w:rPr>
      <w:rFonts w:eastAsia="Calibri" w:cs="Times New Roman"/>
      <w:lang w:val="es-ES_tradnl"/>
    </w:rPr>
  </w:style>
  <w:style w:type="character" w:customStyle="1" w:styleId="GELVietapuntosencilloCar">
    <w:name w:val="GEL_Viñeta_punto_sencillo Car"/>
    <w:link w:val="GELVietapuntosencillo"/>
    <w:rsid w:val="00220D66"/>
    <w:rPr>
      <w:rFonts w:eastAsia="Calibri" w:cs="Times New Roman"/>
      <w:lang w:val="es-ES_tradnl"/>
    </w:rPr>
  </w:style>
  <w:style w:type="paragraph" w:customStyle="1" w:styleId="Default">
    <w:name w:val="Default"/>
    <w:rsid w:val="00152DB4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styleId="Refdecomentario">
    <w:name w:val="annotation reference"/>
    <w:basedOn w:val="Fuentedeprrafopredeter"/>
    <w:uiPriority w:val="99"/>
    <w:semiHidden/>
    <w:unhideWhenUsed/>
    <w:rsid w:val="00302F4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302F40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302F4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02F4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02F40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1A4A82"/>
  </w:style>
  <w:style w:type="paragraph" w:customStyle="1" w:styleId="GELMEMANORMALVIETA">
    <w:name w:val="GELMEMA NORMAL VIÑETA"/>
    <w:basedOn w:val="Normal"/>
    <w:link w:val="GELMEMANORMALVIETACar"/>
    <w:qFormat/>
    <w:rsid w:val="0068084A"/>
    <w:pPr>
      <w:numPr>
        <w:numId w:val="4"/>
      </w:numPr>
      <w:jc w:val="both"/>
    </w:pPr>
    <w:rPr>
      <w:rFonts w:ascii="Arial" w:eastAsia="Times New Roman" w:hAnsi="Arial" w:cs="Arial"/>
      <w:szCs w:val="24"/>
      <w:lang w:val="es-CO" w:eastAsia="es-ES"/>
    </w:rPr>
  </w:style>
  <w:style w:type="character" w:customStyle="1" w:styleId="GELMEMANORMALVIETACar">
    <w:name w:val="GELMEMA NORMAL VIÑETA Car"/>
    <w:basedOn w:val="Fuentedeprrafopredeter"/>
    <w:link w:val="GELMEMANORMALVIETA"/>
    <w:rsid w:val="0068084A"/>
    <w:rPr>
      <w:rFonts w:ascii="Arial" w:eastAsia="Times New Roman" w:hAnsi="Arial" w:cs="Arial"/>
      <w:szCs w:val="24"/>
      <w:lang w:val="es-CO" w:eastAsia="es-E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6B3ABD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B3ABD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6B3ABD"/>
    <w:rPr>
      <w:vertAlign w:val="superscript"/>
    </w:rPr>
  </w:style>
  <w:style w:type="paragraph" w:customStyle="1" w:styleId="GELTtulo2">
    <w:name w:val="GEL_Título2"/>
    <w:basedOn w:val="GELTtulo1"/>
    <w:next w:val="GELTtulo3"/>
    <w:link w:val="GELTtulo2Car"/>
    <w:qFormat/>
    <w:rsid w:val="00D07894"/>
    <w:pPr>
      <w:pageBreakBefore w:val="0"/>
      <w:numPr>
        <w:ilvl w:val="1"/>
      </w:numPr>
      <w:pBdr>
        <w:top w:val="none" w:sz="0" w:space="0" w:color="auto"/>
        <w:bottom w:val="none" w:sz="0" w:space="0" w:color="auto"/>
      </w:pBdr>
      <w:spacing w:before="480"/>
      <w:jc w:val="left"/>
      <w:outlineLvl w:val="1"/>
    </w:pPr>
    <w:rPr>
      <w:rFonts w:ascii="Arial" w:hAnsi="Arial"/>
      <w:b/>
      <w:sz w:val="24"/>
    </w:rPr>
  </w:style>
  <w:style w:type="paragraph" w:customStyle="1" w:styleId="GELTtulogen">
    <w:name w:val="GEL_Título_gen"/>
    <w:basedOn w:val="GELPortadatitulo"/>
    <w:link w:val="GELTtulogenCar"/>
    <w:qFormat/>
    <w:rsid w:val="00B3498F"/>
    <w:pPr>
      <w:pageBreakBefore/>
      <w:widowControl w:val="0"/>
      <w:pBdr>
        <w:bottom w:val="none" w:sz="0" w:space="0" w:color="auto"/>
      </w:pBdr>
      <w:spacing w:after="400"/>
      <w:jc w:val="center"/>
    </w:pPr>
    <w:rPr>
      <w:sz w:val="24"/>
    </w:rPr>
  </w:style>
  <w:style w:type="table" w:styleId="Tablaconcuadrcula">
    <w:name w:val="Table Grid"/>
    <w:basedOn w:val="Tablanormal"/>
    <w:uiPriority w:val="59"/>
    <w:rsid w:val="00567F8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visitado">
    <w:name w:val="FollowedHyperlink"/>
    <w:basedOn w:val="Fuentedeprrafopredeter"/>
    <w:uiPriority w:val="99"/>
    <w:semiHidden/>
    <w:unhideWhenUsed/>
    <w:rsid w:val="00C91CF4"/>
    <w:rPr>
      <w:color w:val="800080" w:themeColor="followed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07638D"/>
    <w:pPr>
      <w:tabs>
        <w:tab w:val="left" w:pos="426"/>
        <w:tab w:val="right" w:leader="dot" w:pos="8830"/>
      </w:tabs>
      <w:spacing w:after="100"/>
    </w:pPr>
    <w:rPr>
      <w:rFonts w:ascii="Arial" w:hAnsi="Arial"/>
      <w:noProof/>
      <w:sz w:val="24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484DDD"/>
    <w:rPr>
      <w:rFonts w:ascii="Calibri" w:hAnsi="Calibri"/>
      <w:szCs w:val="21"/>
      <w:lang w:val="es-CO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484DDD"/>
    <w:rPr>
      <w:rFonts w:ascii="Calibri" w:hAnsi="Calibri"/>
      <w:szCs w:val="21"/>
      <w:lang w:val="es-CO"/>
    </w:rPr>
  </w:style>
  <w:style w:type="paragraph" w:customStyle="1" w:styleId="GELMEMAVIETAS">
    <w:name w:val="GELMEMA VIÑETAS"/>
    <w:basedOn w:val="Normal"/>
    <w:link w:val="GELMEMAVIETASCar"/>
    <w:qFormat/>
    <w:rsid w:val="0077736A"/>
    <w:pPr>
      <w:numPr>
        <w:numId w:val="11"/>
      </w:numPr>
      <w:autoSpaceDE w:val="0"/>
      <w:autoSpaceDN w:val="0"/>
      <w:adjustRightInd w:val="0"/>
      <w:jc w:val="both"/>
    </w:pPr>
    <w:rPr>
      <w:rFonts w:ascii="Arial" w:eastAsia="Batang" w:hAnsi="Arial" w:cs="Times New Roman"/>
      <w:lang w:val="x-none" w:eastAsia="x-none"/>
    </w:rPr>
  </w:style>
  <w:style w:type="character" w:customStyle="1" w:styleId="GELMEMAVIETASCar">
    <w:name w:val="GELMEMA VIÑETAS Car"/>
    <w:link w:val="GELMEMAVIETAS"/>
    <w:rsid w:val="0077736A"/>
    <w:rPr>
      <w:rFonts w:ascii="Arial" w:eastAsia="Batang" w:hAnsi="Arial" w:cs="Times New Roman"/>
      <w:lang w:val="x-none" w:eastAsia="x-none"/>
    </w:rPr>
  </w:style>
  <w:style w:type="character" w:customStyle="1" w:styleId="apple-converted-space">
    <w:name w:val="apple-converted-space"/>
    <w:basedOn w:val="Fuentedeprrafopredeter"/>
    <w:rsid w:val="00AB26D4"/>
  </w:style>
  <w:style w:type="character" w:customStyle="1" w:styleId="gelparrafocar0">
    <w:name w:val="gelparrafocar"/>
    <w:basedOn w:val="Fuentedeprrafopredeter"/>
    <w:rsid w:val="00AF75CD"/>
  </w:style>
  <w:style w:type="paragraph" w:customStyle="1" w:styleId="gelparrafo0">
    <w:name w:val="gelparrafo"/>
    <w:basedOn w:val="Normal"/>
    <w:rsid w:val="00C1421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paragraph" w:styleId="NormalWeb">
    <w:name w:val="Normal (Web)"/>
    <w:basedOn w:val="Normal"/>
    <w:uiPriority w:val="99"/>
    <w:semiHidden/>
    <w:unhideWhenUsed/>
    <w:rsid w:val="00D952C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character" w:customStyle="1" w:styleId="EpgrafeCar">
    <w:name w:val="Epígrafe Car"/>
    <w:basedOn w:val="Fuentedeprrafopredeter"/>
    <w:link w:val="Epgrafe"/>
    <w:rsid w:val="00F17B4F"/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able of figures" w:qFormat="1"/>
    <w:lsdException w:name="endnote tex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7A48"/>
  </w:style>
  <w:style w:type="paragraph" w:styleId="Ttulo1">
    <w:name w:val="heading 1"/>
    <w:basedOn w:val="Normal"/>
    <w:next w:val="Normal"/>
    <w:link w:val="Ttulo1Car"/>
    <w:qFormat/>
    <w:rsid w:val="00557A48"/>
    <w:pPr>
      <w:keepNext/>
      <w:keepLines/>
      <w:numPr>
        <w:numId w:val="1"/>
      </w:numPr>
      <w:pBdr>
        <w:top w:val="single" w:sz="18" w:space="1" w:color="auto"/>
        <w:bottom w:val="single" w:sz="18" w:space="1" w:color="auto"/>
      </w:pBdr>
      <w:spacing w:before="480"/>
      <w:outlineLvl w:val="0"/>
    </w:pPr>
    <w:rPr>
      <w:rFonts w:ascii="Tahoma" w:eastAsiaTheme="majorEastAsia" w:hAnsi="Tahoma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85B08"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E0C78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0C78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E0C78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E0C78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E0C78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E0C78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E0C78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FB74C6"/>
    <w:pPr>
      <w:ind w:left="720"/>
      <w:contextualSpacing/>
    </w:pPr>
  </w:style>
  <w:style w:type="paragraph" w:customStyle="1" w:styleId="GELParrafo">
    <w:name w:val="GEL_Parrafo"/>
    <w:basedOn w:val="Prrafodelista"/>
    <w:link w:val="GELParrafoCar"/>
    <w:qFormat/>
    <w:rsid w:val="00BD315B"/>
    <w:pPr>
      <w:spacing w:before="240"/>
      <w:ind w:left="0"/>
      <w:contextualSpacing w:val="0"/>
      <w:jc w:val="both"/>
    </w:pPr>
    <w:rPr>
      <w:rFonts w:ascii="Arial" w:hAnsi="Arial"/>
      <w:sz w:val="24"/>
    </w:rPr>
  </w:style>
  <w:style w:type="character" w:customStyle="1" w:styleId="Ttulo1Car">
    <w:name w:val="Título 1 Car"/>
    <w:basedOn w:val="Fuentedeprrafopredeter"/>
    <w:link w:val="Ttulo1"/>
    <w:rsid w:val="00557A48"/>
    <w:rPr>
      <w:rFonts w:ascii="Tahoma" w:eastAsiaTheme="majorEastAsia" w:hAnsi="Tahoma" w:cstheme="majorBidi"/>
      <w:b/>
      <w:bCs/>
      <w:color w:val="000000" w:themeColor="text1"/>
      <w:sz w:val="24"/>
      <w:szCs w:val="28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FB74C6"/>
  </w:style>
  <w:style w:type="character" w:customStyle="1" w:styleId="GELParrafoCar">
    <w:name w:val="GEL_Parrafo Car"/>
    <w:basedOn w:val="PrrafodelistaCar"/>
    <w:link w:val="GELParrafo"/>
    <w:rsid w:val="00BD315B"/>
    <w:rPr>
      <w:rFonts w:ascii="Arial" w:hAnsi="Arial"/>
      <w:sz w:val="24"/>
    </w:rPr>
  </w:style>
  <w:style w:type="paragraph" w:customStyle="1" w:styleId="GELTtulo1">
    <w:name w:val="GEL_Título1"/>
    <w:basedOn w:val="Ttulo1"/>
    <w:link w:val="GELTtulo1Car"/>
    <w:qFormat/>
    <w:rsid w:val="00D803FD"/>
    <w:pPr>
      <w:keepNext w:val="0"/>
      <w:keepLines w:val="0"/>
      <w:pageBreakBefore/>
      <w:widowControl w:val="0"/>
      <w:numPr>
        <w:numId w:val="6"/>
      </w:numPr>
      <w:spacing w:before="1080" w:after="480"/>
      <w:jc w:val="right"/>
    </w:pPr>
    <w:rPr>
      <w:b w:val="0"/>
      <w:caps/>
      <w:color w:val="auto"/>
      <w:sz w:val="32"/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02426A"/>
    <w:pPr>
      <w:tabs>
        <w:tab w:val="center" w:pos="4252"/>
        <w:tab w:val="right" w:pos="8504"/>
      </w:tabs>
    </w:pPr>
  </w:style>
  <w:style w:type="character" w:customStyle="1" w:styleId="GELTtulo1Car">
    <w:name w:val="GEL_Título1 Car"/>
    <w:basedOn w:val="Ttulo1Car"/>
    <w:link w:val="GELTtulo1"/>
    <w:rsid w:val="00D803FD"/>
    <w:rPr>
      <w:rFonts w:ascii="Tahoma" w:eastAsiaTheme="majorEastAsia" w:hAnsi="Tahoma" w:cstheme="majorBidi"/>
      <w:b w:val="0"/>
      <w:bCs/>
      <w:caps/>
      <w:color w:val="000000" w:themeColor="text1"/>
      <w:sz w:val="32"/>
      <w:szCs w:val="28"/>
      <w:lang w:val="es-MX"/>
    </w:rPr>
  </w:style>
  <w:style w:type="character" w:customStyle="1" w:styleId="EncabezadoCar">
    <w:name w:val="Encabezado Car"/>
    <w:basedOn w:val="Fuentedeprrafopredeter"/>
    <w:link w:val="Encabezado"/>
    <w:uiPriority w:val="99"/>
    <w:rsid w:val="0002426A"/>
  </w:style>
  <w:style w:type="paragraph" w:styleId="Piedepgina">
    <w:name w:val="footer"/>
    <w:basedOn w:val="Normal"/>
    <w:link w:val="PiedepginaCar"/>
    <w:uiPriority w:val="99"/>
    <w:unhideWhenUsed/>
    <w:rsid w:val="0002426A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2426A"/>
  </w:style>
  <w:style w:type="paragraph" w:styleId="Textodeglobo">
    <w:name w:val="Balloon Text"/>
    <w:basedOn w:val="Normal"/>
    <w:link w:val="TextodegloboCar"/>
    <w:uiPriority w:val="99"/>
    <w:semiHidden/>
    <w:unhideWhenUsed/>
    <w:rsid w:val="00F4127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1277"/>
    <w:rPr>
      <w:rFonts w:ascii="Tahoma" w:hAnsi="Tahoma" w:cs="Tahoma"/>
      <w:sz w:val="16"/>
      <w:szCs w:val="16"/>
    </w:rPr>
  </w:style>
  <w:style w:type="character" w:customStyle="1" w:styleId="EstiloArial">
    <w:name w:val="Estilo Arial"/>
    <w:rsid w:val="00F41277"/>
    <w:rPr>
      <w:rFonts w:ascii="Arial" w:hAnsi="Arial"/>
      <w:sz w:val="22"/>
    </w:rPr>
  </w:style>
  <w:style w:type="paragraph" w:customStyle="1" w:styleId="GELPiePagina">
    <w:name w:val="GEL_Pie_Pagina"/>
    <w:basedOn w:val="Normal"/>
    <w:link w:val="GELPiePaginaCar"/>
    <w:qFormat/>
    <w:rsid w:val="005C75B7"/>
    <w:pPr>
      <w:jc w:val="center"/>
    </w:pPr>
    <w:rPr>
      <w:rFonts w:ascii="Arial" w:hAnsi="Arial"/>
      <w:sz w:val="14"/>
    </w:rPr>
  </w:style>
  <w:style w:type="paragraph" w:customStyle="1" w:styleId="GELEncabezado">
    <w:name w:val="GEL_Encabezado"/>
    <w:link w:val="GELEncabezadoCar"/>
    <w:qFormat/>
    <w:rsid w:val="000210F9"/>
    <w:pPr>
      <w:pBdr>
        <w:bottom w:val="single" w:sz="18" w:space="1" w:color="auto"/>
      </w:pBdr>
      <w:jc w:val="center"/>
    </w:pPr>
    <w:rPr>
      <w:rFonts w:ascii="Arial" w:hAnsi="Arial"/>
      <w:b/>
      <w:caps/>
      <w:sz w:val="24"/>
    </w:rPr>
  </w:style>
  <w:style w:type="character" w:customStyle="1" w:styleId="GELPiePaginaCar">
    <w:name w:val="GEL_Pie_Pagina Car"/>
    <w:basedOn w:val="Fuentedeprrafopredeter"/>
    <w:link w:val="GELPiePagina"/>
    <w:rsid w:val="005C75B7"/>
    <w:rPr>
      <w:rFonts w:ascii="Arial" w:hAnsi="Arial"/>
      <w:sz w:val="14"/>
    </w:rPr>
  </w:style>
  <w:style w:type="character" w:customStyle="1" w:styleId="Ttulo2Car">
    <w:name w:val="Título 2 Car"/>
    <w:basedOn w:val="Fuentedeprrafopredeter"/>
    <w:link w:val="Ttulo2"/>
    <w:uiPriority w:val="9"/>
    <w:rsid w:val="00F85B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GELEncabezadoCar">
    <w:name w:val="GEL_Encabezado Car"/>
    <w:basedOn w:val="Fuentedeprrafopredeter"/>
    <w:link w:val="GELEncabezado"/>
    <w:rsid w:val="000210F9"/>
    <w:rPr>
      <w:rFonts w:ascii="Arial" w:hAnsi="Arial"/>
      <w:b/>
      <w:caps/>
      <w:sz w:val="24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E0C7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GELTtulo2Car">
    <w:name w:val="GEL_Título2 Car"/>
    <w:basedOn w:val="Fuentedeprrafopredeter"/>
    <w:link w:val="GELTtulo2"/>
    <w:rsid w:val="00D07894"/>
    <w:rPr>
      <w:rFonts w:ascii="Arial" w:eastAsiaTheme="majorEastAsia" w:hAnsi="Arial" w:cstheme="majorBidi"/>
      <w:b/>
      <w:bCs/>
      <w:caps/>
      <w:sz w:val="24"/>
      <w:szCs w:val="28"/>
      <w:lang w:val="es-MX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0C7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E0C7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E0C7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E0C7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E0C7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E0C7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GELTtulo3">
    <w:name w:val="GEL_Título3"/>
    <w:basedOn w:val="GELTtulo2"/>
    <w:link w:val="GELTtulo3Car"/>
    <w:qFormat/>
    <w:rsid w:val="0055772F"/>
    <w:pPr>
      <w:numPr>
        <w:ilvl w:val="2"/>
      </w:numPr>
      <w:outlineLvl w:val="2"/>
    </w:pPr>
  </w:style>
  <w:style w:type="paragraph" w:customStyle="1" w:styleId="GELTtulo4">
    <w:name w:val="GEL_Título4"/>
    <w:basedOn w:val="GELTtulo3"/>
    <w:link w:val="GELTtulo4Car"/>
    <w:qFormat/>
    <w:rsid w:val="00B73AD1"/>
    <w:pPr>
      <w:numPr>
        <w:ilvl w:val="3"/>
        <w:numId w:val="5"/>
      </w:numPr>
      <w:outlineLvl w:val="3"/>
    </w:pPr>
  </w:style>
  <w:style w:type="character" w:customStyle="1" w:styleId="GELTtulo3Car">
    <w:name w:val="GEL_Título3 Car"/>
    <w:basedOn w:val="GELTtulo2Car"/>
    <w:link w:val="GELTtulo3"/>
    <w:rsid w:val="0055772F"/>
    <w:rPr>
      <w:rFonts w:ascii="Arial" w:eastAsiaTheme="majorEastAsia" w:hAnsi="Arial" w:cstheme="majorBidi"/>
      <w:b/>
      <w:bCs/>
      <w:caps/>
      <w:sz w:val="24"/>
      <w:szCs w:val="28"/>
      <w:lang w:val="es-MX"/>
    </w:rPr>
  </w:style>
  <w:style w:type="paragraph" w:customStyle="1" w:styleId="GELportada">
    <w:name w:val="GEL_portada"/>
    <w:basedOn w:val="GELEncabezado"/>
    <w:link w:val="GELportadaCar"/>
    <w:rsid w:val="00605CAC"/>
    <w:pPr>
      <w:jc w:val="right"/>
    </w:pPr>
    <w:rPr>
      <w:rFonts w:ascii="Tahoma" w:hAnsi="Tahoma"/>
      <w:sz w:val="32"/>
    </w:rPr>
  </w:style>
  <w:style w:type="character" w:customStyle="1" w:styleId="GELTtulo4Car">
    <w:name w:val="GEL_Título4 Car"/>
    <w:basedOn w:val="GELTtulo3Car"/>
    <w:link w:val="GELTtulo4"/>
    <w:rsid w:val="00B73AD1"/>
    <w:rPr>
      <w:rFonts w:ascii="Arial" w:eastAsiaTheme="majorEastAsia" w:hAnsi="Arial" w:cstheme="majorBidi"/>
      <w:b/>
      <w:bCs/>
      <w:caps/>
      <w:sz w:val="24"/>
      <w:szCs w:val="28"/>
      <w:lang w:val="es-MX"/>
    </w:rPr>
  </w:style>
  <w:style w:type="paragraph" w:customStyle="1" w:styleId="GELPortadatitulo">
    <w:name w:val="GEL_Portada_titulo"/>
    <w:basedOn w:val="GELportada"/>
    <w:link w:val="GELPortadatituloCar"/>
    <w:qFormat/>
    <w:rsid w:val="006E3188"/>
    <w:rPr>
      <w:sz w:val="28"/>
    </w:rPr>
  </w:style>
  <w:style w:type="character" w:customStyle="1" w:styleId="GELportadaCar">
    <w:name w:val="GEL_portada Car"/>
    <w:basedOn w:val="GELEncabezadoCar"/>
    <w:link w:val="GELportada"/>
    <w:rsid w:val="00605CAC"/>
    <w:rPr>
      <w:rFonts w:ascii="Tahoma" w:hAnsi="Tahoma"/>
      <w:b/>
      <w:caps/>
      <w:sz w:val="32"/>
    </w:rPr>
  </w:style>
  <w:style w:type="paragraph" w:customStyle="1" w:styleId="GELPortadacontenido">
    <w:name w:val="GEL_Portada_contenido"/>
    <w:basedOn w:val="GELPortadatitulo"/>
    <w:link w:val="GELPortadacontenidoCar"/>
    <w:qFormat/>
    <w:rsid w:val="00605CAC"/>
    <w:pPr>
      <w:pBdr>
        <w:bottom w:val="none" w:sz="0" w:space="0" w:color="auto"/>
      </w:pBdr>
    </w:pPr>
    <w:rPr>
      <w:caps w:val="0"/>
    </w:rPr>
  </w:style>
  <w:style w:type="character" w:customStyle="1" w:styleId="GELPortadatituloCar">
    <w:name w:val="GEL_Portada_titulo Car"/>
    <w:basedOn w:val="GELportadaCar"/>
    <w:link w:val="GELPortadatitulo"/>
    <w:rsid w:val="006E3188"/>
    <w:rPr>
      <w:rFonts w:ascii="Tahoma" w:hAnsi="Tahoma"/>
      <w:b/>
      <w:caps/>
      <w:sz w:val="28"/>
    </w:rPr>
  </w:style>
  <w:style w:type="character" w:styleId="Hipervnculo">
    <w:name w:val="Hyperlink"/>
    <w:uiPriority w:val="99"/>
    <w:rsid w:val="00F41DF6"/>
    <w:rPr>
      <w:color w:val="0000FF"/>
      <w:u w:val="single"/>
    </w:rPr>
  </w:style>
  <w:style w:type="character" w:customStyle="1" w:styleId="GELPortadacontenidoCar">
    <w:name w:val="GEL_Portada_contenido Car"/>
    <w:basedOn w:val="GELPortadatituloCar"/>
    <w:link w:val="GELPortadacontenido"/>
    <w:rsid w:val="00605CAC"/>
    <w:rPr>
      <w:rFonts w:ascii="Tahoma" w:hAnsi="Tahoma"/>
      <w:b/>
      <w:caps w:val="0"/>
      <w:sz w:val="28"/>
    </w:rPr>
  </w:style>
  <w:style w:type="paragraph" w:customStyle="1" w:styleId="TITULOINFORMAL">
    <w:name w:val="TITULO INFORMAL"/>
    <w:basedOn w:val="Normal"/>
    <w:rsid w:val="00F41DF6"/>
    <w:pPr>
      <w:spacing w:before="720" w:after="240"/>
      <w:jc w:val="center"/>
    </w:pPr>
    <w:rPr>
      <w:rFonts w:ascii="Arial" w:eastAsia="Times New Roman" w:hAnsi="Arial" w:cs="Times New Roman"/>
      <w:b/>
      <w:color w:val="000000"/>
      <w:sz w:val="24"/>
      <w:lang w:eastAsia="es-ES"/>
    </w:rPr>
  </w:style>
  <w:style w:type="paragraph" w:customStyle="1" w:styleId="GELtabla">
    <w:name w:val="GEL_tabla"/>
    <w:basedOn w:val="GELParrafo"/>
    <w:link w:val="GELtablaCar"/>
    <w:qFormat/>
    <w:rsid w:val="00597078"/>
    <w:rPr>
      <w:lang w:val="es-VE"/>
    </w:rPr>
  </w:style>
  <w:style w:type="character" w:customStyle="1" w:styleId="GELTtulogenCar">
    <w:name w:val="GEL_Título_gen Car"/>
    <w:basedOn w:val="GELPortadatituloCar"/>
    <w:link w:val="GELTtulogen"/>
    <w:rsid w:val="00940749"/>
    <w:rPr>
      <w:rFonts w:ascii="Tahoma" w:hAnsi="Tahoma"/>
      <w:b/>
      <w:caps/>
      <w:sz w:val="24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4040A"/>
    <w:pPr>
      <w:numPr>
        <w:numId w:val="0"/>
      </w:numPr>
      <w:outlineLvl w:val="9"/>
    </w:pPr>
    <w:rPr>
      <w:lang w:eastAsia="es-ES"/>
    </w:rPr>
  </w:style>
  <w:style w:type="character" w:customStyle="1" w:styleId="GELtablaCar">
    <w:name w:val="GEL_tabla Car"/>
    <w:basedOn w:val="GELParrafoCar"/>
    <w:link w:val="GELtabla"/>
    <w:rsid w:val="00402C08"/>
    <w:rPr>
      <w:rFonts w:ascii="Arial" w:hAnsi="Arial"/>
      <w:sz w:val="20"/>
      <w:lang w:val="es-VE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07638D"/>
    <w:pPr>
      <w:tabs>
        <w:tab w:val="left" w:pos="851"/>
        <w:tab w:val="right" w:leader="dot" w:pos="8830"/>
      </w:tabs>
      <w:spacing w:after="100"/>
    </w:pPr>
    <w:rPr>
      <w:rFonts w:ascii="Arial" w:eastAsiaTheme="minorEastAsia" w:hAnsi="Arial"/>
      <w:noProof/>
      <w:sz w:val="24"/>
      <w:lang w:val="es-CO" w:eastAsia="es-CO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0B6406"/>
    <w:pPr>
      <w:tabs>
        <w:tab w:val="left" w:pos="567"/>
        <w:tab w:val="right" w:leader="dot" w:pos="8800"/>
      </w:tabs>
    </w:pPr>
    <w:rPr>
      <w:rFonts w:ascii="Arial" w:hAnsi="Arial" w:cstheme="minorHAnsi"/>
      <w:smallCaps/>
      <w:noProof/>
    </w:rPr>
  </w:style>
  <w:style w:type="paragraph" w:customStyle="1" w:styleId="GELTBContenido">
    <w:name w:val="GEL_TB_Contenido"/>
    <w:basedOn w:val="Normal"/>
    <w:link w:val="GELTBContenidoCar"/>
    <w:qFormat/>
    <w:rsid w:val="00A72232"/>
  </w:style>
  <w:style w:type="paragraph" w:styleId="TDC4">
    <w:name w:val="toc 4"/>
    <w:basedOn w:val="Normal"/>
    <w:next w:val="Normal"/>
    <w:autoRedefine/>
    <w:uiPriority w:val="39"/>
    <w:unhideWhenUsed/>
    <w:rsid w:val="00A72232"/>
    <w:rPr>
      <w:rFonts w:cstheme="minorHAnsi"/>
    </w:rPr>
  </w:style>
  <w:style w:type="character" w:customStyle="1" w:styleId="GELTBContenidoCar">
    <w:name w:val="GEL_TB_Contenido Car"/>
    <w:basedOn w:val="GELtablaCar"/>
    <w:link w:val="GELTBContenido"/>
    <w:rsid w:val="00A72232"/>
    <w:rPr>
      <w:rFonts w:ascii="Arial" w:hAnsi="Arial"/>
      <w:sz w:val="24"/>
      <w:lang w:val="es-VE"/>
    </w:rPr>
  </w:style>
  <w:style w:type="paragraph" w:styleId="TDC5">
    <w:name w:val="toc 5"/>
    <w:basedOn w:val="Normal"/>
    <w:next w:val="Normal"/>
    <w:autoRedefine/>
    <w:uiPriority w:val="39"/>
    <w:unhideWhenUsed/>
    <w:rsid w:val="00A72232"/>
    <w:rPr>
      <w:rFonts w:cstheme="minorHAnsi"/>
    </w:rPr>
  </w:style>
  <w:style w:type="paragraph" w:styleId="TDC6">
    <w:name w:val="toc 6"/>
    <w:basedOn w:val="Normal"/>
    <w:next w:val="Normal"/>
    <w:autoRedefine/>
    <w:uiPriority w:val="39"/>
    <w:unhideWhenUsed/>
    <w:rsid w:val="00A72232"/>
    <w:rPr>
      <w:rFonts w:cstheme="minorHAnsi"/>
    </w:rPr>
  </w:style>
  <w:style w:type="paragraph" w:styleId="TDC7">
    <w:name w:val="toc 7"/>
    <w:basedOn w:val="Normal"/>
    <w:next w:val="Normal"/>
    <w:autoRedefine/>
    <w:uiPriority w:val="39"/>
    <w:unhideWhenUsed/>
    <w:rsid w:val="00A72232"/>
    <w:rPr>
      <w:rFonts w:cstheme="minorHAnsi"/>
    </w:rPr>
  </w:style>
  <w:style w:type="paragraph" w:styleId="TDC8">
    <w:name w:val="toc 8"/>
    <w:basedOn w:val="Normal"/>
    <w:next w:val="Normal"/>
    <w:autoRedefine/>
    <w:uiPriority w:val="39"/>
    <w:unhideWhenUsed/>
    <w:rsid w:val="00A72232"/>
    <w:rPr>
      <w:rFonts w:cstheme="minorHAnsi"/>
    </w:rPr>
  </w:style>
  <w:style w:type="paragraph" w:styleId="TDC9">
    <w:name w:val="toc 9"/>
    <w:basedOn w:val="Normal"/>
    <w:next w:val="Normal"/>
    <w:autoRedefine/>
    <w:uiPriority w:val="39"/>
    <w:unhideWhenUsed/>
    <w:rsid w:val="00A72232"/>
    <w:rPr>
      <w:rFonts w:cstheme="minorHAnsi"/>
    </w:rPr>
  </w:style>
  <w:style w:type="paragraph" w:customStyle="1" w:styleId="GELTtulo0">
    <w:name w:val="GEL_Título0"/>
    <w:basedOn w:val="GELParrafo"/>
    <w:link w:val="GELTtulo0Car"/>
    <w:qFormat/>
    <w:rsid w:val="00C26206"/>
    <w:pPr>
      <w:pageBreakBefore/>
      <w:widowControl w:val="0"/>
      <w:numPr>
        <w:numId w:val="7"/>
      </w:numPr>
      <w:pBdr>
        <w:top w:val="single" w:sz="18" w:space="1" w:color="auto"/>
        <w:bottom w:val="single" w:sz="18" w:space="1" w:color="auto"/>
      </w:pBdr>
      <w:tabs>
        <w:tab w:val="left" w:pos="431"/>
      </w:tabs>
      <w:spacing w:before="2000" w:after="400"/>
      <w:jc w:val="right"/>
      <w:outlineLvl w:val="0"/>
    </w:pPr>
    <w:rPr>
      <w:smallCaps/>
      <w:sz w:val="36"/>
      <w:lang w:val="es-VE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GELTtulo0Car">
    <w:name w:val="GEL_Título0 Car"/>
    <w:basedOn w:val="GELParrafoCar"/>
    <w:link w:val="GELTtulo0"/>
    <w:rsid w:val="00C26206"/>
    <w:rPr>
      <w:rFonts w:ascii="Arial" w:hAnsi="Arial"/>
      <w:smallCaps/>
      <w:sz w:val="36"/>
      <w:lang w:val="es-VE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abladeilustraciones">
    <w:name w:val="table of figures"/>
    <w:basedOn w:val="Normal"/>
    <w:next w:val="Normal"/>
    <w:uiPriority w:val="99"/>
    <w:unhideWhenUsed/>
    <w:qFormat/>
    <w:rsid w:val="009D61F2"/>
    <w:rPr>
      <w:rFonts w:ascii="Arial" w:hAnsi="Arial"/>
      <w:sz w:val="24"/>
    </w:rPr>
  </w:style>
  <w:style w:type="paragraph" w:customStyle="1" w:styleId="GELvieta">
    <w:name w:val="GEL_viñeta"/>
    <w:basedOn w:val="GELParrafo"/>
    <w:link w:val="GELvietaCar"/>
    <w:qFormat/>
    <w:rsid w:val="00D85F58"/>
    <w:pPr>
      <w:ind w:left="357" w:hanging="357"/>
    </w:pPr>
  </w:style>
  <w:style w:type="character" w:customStyle="1" w:styleId="GELvietaCar">
    <w:name w:val="GEL_viñeta Car"/>
    <w:basedOn w:val="GELParrafoCar"/>
    <w:link w:val="GELvieta"/>
    <w:rsid w:val="00D85F58"/>
    <w:rPr>
      <w:rFonts w:ascii="Arial" w:hAnsi="Arial"/>
      <w:sz w:val="24"/>
    </w:rPr>
  </w:style>
  <w:style w:type="paragraph" w:customStyle="1" w:styleId="GELVietaabcd">
    <w:name w:val="GEL_Viñeta_abcd"/>
    <w:basedOn w:val="Normal"/>
    <w:link w:val="GELVietaabcdCar"/>
    <w:qFormat/>
    <w:rsid w:val="00BA3CDD"/>
    <w:pPr>
      <w:spacing w:before="240"/>
      <w:ind w:left="357" w:hanging="357"/>
      <w:jc w:val="both"/>
    </w:pPr>
    <w:rPr>
      <w:rFonts w:ascii="Arial" w:hAnsi="Arial"/>
      <w:sz w:val="24"/>
      <w:lang w:val="es-VE"/>
    </w:rPr>
  </w:style>
  <w:style w:type="character" w:customStyle="1" w:styleId="GELVietaabcdCar">
    <w:name w:val="GEL_Viñeta_abcd Car"/>
    <w:basedOn w:val="Fuentedeprrafopredeter"/>
    <w:link w:val="GELVietaabcd"/>
    <w:rsid w:val="00BA3CDD"/>
    <w:rPr>
      <w:rFonts w:ascii="Arial" w:hAnsi="Arial"/>
      <w:sz w:val="24"/>
      <w:lang w:val="es-VE"/>
    </w:rPr>
  </w:style>
  <w:style w:type="character" w:customStyle="1" w:styleId="GELVietapuntoCar">
    <w:name w:val="GEL_Viñeta_punto Car"/>
    <w:basedOn w:val="GELParrafoCar"/>
    <w:rsid w:val="00F831CE"/>
    <w:rPr>
      <w:rFonts w:ascii="Arial" w:hAnsi="Arial"/>
      <w:sz w:val="24"/>
    </w:rPr>
  </w:style>
  <w:style w:type="paragraph" w:customStyle="1" w:styleId="GELVietanum">
    <w:name w:val="GEL_Viñeta_num"/>
    <w:basedOn w:val="Normal"/>
    <w:link w:val="GELVietanumCar"/>
    <w:qFormat/>
    <w:rsid w:val="009013E5"/>
    <w:pPr>
      <w:numPr>
        <w:numId w:val="2"/>
      </w:numPr>
      <w:ind w:left="357" w:hanging="357"/>
    </w:pPr>
    <w:rPr>
      <w:rFonts w:cs="Arial"/>
      <w:lang w:val="es-MX"/>
    </w:rPr>
  </w:style>
  <w:style w:type="character" w:customStyle="1" w:styleId="GELVietanumCar">
    <w:name w:val="GEL_Viñeta_num Car"/>
    <w:basedOn w:val="GELVietapuntoCar"/>
    <w:link w:val="GELVietanum"/>
    <w:rsid w:val="009013E5"/>
    <w:rPr>
      <w:rFonts w:ascii="Arial" w:hAnsi="Arial" w:cs="Arial"/>
      <w:sz w:val="24"/>
      <w:lang w:val="es-MX"/>
    </w:rPr>
  </w:style>
  <w:style w:type="paragraph" w:customStyle="1" w:styleId="GELtitulofiguras">
    <w:name w:val="GEL_titulo_figuras"/>
    <w:basedOn w:val="Epgrafe"/>
    <w:link w:val="GELtitulofigurasCar"/>
    <w:qFormat/>
    <w:rsid w:val="00BA0141"/>
    <w:pPr>
      <w:spacing w:before="200"/>
      <w:jc w:val="center"/>
    </w:pPr>
    <w:rPr>
      <w:rFonts w:ascii="Arial" w:hAnsi="Arial"/>
      <w:b w:val="0"/>
      <w:i/>
      <w:color w:val="000000" w:themeColor="text1"/>
      <w:sz w:val="20"/>
    </w:rPr>
  </w:style>
  <w:style w:type="character" w:customStyle="1" w:styleId="GELtitulofigurasCar">
    <w:name w:val="GEL_titulo_figuras Car"/>
    <w:basedOn w:val="Fuentedeprrafopredeter"/>
    <w:link w:val="GELtitulofiguras"/>
    <w:rsid w:val="00BA0141"/>
    <w:rPr>
      <w:rFonts w:ascii="Arial" w:hAnsi="Arial"/>
      <w:bCs/>
      <w:i/>
      <w:color w:val="000000" w:themeColor="text1"/>
      <w:sz w:val="20"/>
      <w:szCs w:val="18"/>
    </w:rPr>
  </w:style>
  <w:style w:type="paragraph" w:styleId="Epgrafe">
    <w:name w:val="caption"/>
    <w:basedOn w:val="Normal"/>
    <w:next w:val="Normal"/>
    <w:link w:val="EpgrafeCar"/>
    <w:unhideWhenUsed/>
    <w:qFormat/>
    <w:rsid w:val="00BA0141"/>
    <w:pPr>
      <w:spacing w:after="200"/>
    </w:pPr>
    <w:rPr>
      <w:b/>
      <w:bCs/>
      <w:color w:val="4F81BD" w:themeColor="accent1"/>
      <w:sz w:val="18"/>
      <w:szCs w:val="18"/>
    </w:rPr>
  </w:style>
  <w:style w:type="paragraph" w:styleId="Textonotaalfinal">
    <w:name w:val="endnote text"/>
    <w:basedOn w:val="Normal"/>
    <w:link w:val="TextonotaalfinalCar"/>
    <w:semiHidden/>
    <w:rsid w:val="008E7A99"/>
    <w:rPr>
      <w:rFonts w:ascii="Courier" w:eastAsia="MS Mincho" w:hAnsi="Courier" w:cs="Times New Roman"/>
      <w:sz w:val="20"/>
      <w:szCs w:val="20"/>
      <w:lang w:val="es-ES_tradnl" w:eastAsia="es-ES"/>
    </w:rPr>
  </w:style>
  <w:style w:type="character" w:customStyle="1" w:styleId="TextonotaalfinalCar">
    <w:name w:val="Texto nota al final Car"/>
    <w:basedOn w:val="Fuentedeprrafopredeter"/>
    <w:link w:val="Textonotaalfinal"/>
    <w:semiHidden/>
    <w:rsid w:val="008E7A99"/>
    <w:rPr>
      <w:rFonts w:ascii="Courier" w:eastAsia="MS Mincho" w:hAnsi="Courier" w:cs="Times New Roman"/>
      <w:sz w:val="20"/>
      <w:szCs w:val="20"/>
      <w:lang w:val="es-ES_tradnl" w:eastAsia="es-ES"/>
    </w:rPr>
  </w:style>
  <w:style w:type="paragraph" w:customStyle="1" w:styleId="GELVietapuntosencillo">
    <w:name w:val="GEL_Viñeta_punto_sencillo"/>
    <w:basedOn w:val="Normal"/>
    <w:link w:val="GELVietapuntosencilloCar"/>
    <w:qFormat/>
    <w:rsid w:val="00220D66"/>
    <w:pPr>
      <w:numPr>
        <w:numId w:val="3"/>
      </w:numPr>
    </w:pPr>
    <w:rPr>
      <w:rFonts w:eastAsia="Calibri" w:cs="Times New Roman"/>
      <w:lang w:val="es-ES_tradnl"/>
    </w:rPr>
  </w:style>
  <w:style w:type="character" w:customStyle="1" w:styleId="GELVietapuntosencilloCar">
    <w:name w:val="GEL_Viñeta_punto_sencillo Car"/>
    <w:link w:val="GELVietapuntosencillo"/>
    <w:rsid w:val="00220D66"/>
    <w:rPr>
      <w:rFonts w:eastAsia="Calibri" w:cs="Times New Roman"/>
      <w:lang w:val="es-ES_tradnl"/>
    </w:rPr>
  </w:style>
  <w:style w:type="paragraph" w:customStyle="1" w:styleId="Default">
    <w:name w:val="Default"/>
    <w:rsid w:val="00152DB4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styleId="Refdecomentario">
    <w:name w:val="annotation reference"/>
    <w:basedOn w:val="Fuentedeprrafopredeter"/>
    <w:uiPriority w:val="99"/>
    <w:semiHidden/>
    <w:unhideWhenUsed/>
    <w:rsid w:val="00302F4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302F40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302F4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02F4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02F40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1A4A82"/>
  </w:style>
  <w:style w:type="paragraph" w:customStyle="1" w:styleId="GELMEMANORMALVIETA">
    <w:name w:val="GELMEMA NORMAL VIÑETA"/>
    <w:basedOn w:val="Normal"/>
    <w:link w:val="GELMEMANORMALVIETACar"/>
    <w:qFormat/>
    <w:rsid w:val="0068084A"/>
    <w:pPr>
      <w:numPr>
        <w:numId w:val="4"/>
      </w:numPr>
      <w:jc w:val="both"/>
    </w:pPr>
    <w:rPr>
      <w:rFonts w:ascii="Arial" w:eastAsia="Times New Roman" w:hAnsi="Arial" w:cs="Arial"/>
      <w:szCs w:val="24"/>
      <w:lang w:val="es-CO" w:eastAsia="es-ES"/>
    </w:rPr>
  </w:style>
  <w:style w:type="character" w:customStyle="1" w:styleId="GELMEMANORMALVIETACar">
    <w:name w:val="GELMEMA NORMAL VIÑETA Car"/>
    <w:basedOn w:val="Fuentedeprrafopredeter"/>
    <w:link w:val="GELMEMANORMALVIETA"/>
    <w:rsid w:val="0068084A"/>
    <w:rPr>
      <w:rFonts w:ascii="Arial" w:eastAsia="Times New Roman" w:hAnsi="Arial" w:cs="Arial"/>
      <w:szCs w:val="24"/>
      <w:lang w:val="es-CO" w:eastAsia="es-E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6B3ABD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B3ABD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6B3ABD"/>
    <w:rPr>
      <w:vertAlign w:val="superscript"/>
    </w:rPr>
  </w:style>
  <w:style w:type="paragraph" w:customStyle="1" w:styleId="GELTtulo2">
    <w:name w:val="GEL_Título2"/>
    <w:basedOn w:val="GELTtulo1"/>
    <w:next w:val="GELTtulo3"/>
    <w:link w:val="GELTtulo2Car"/>
    <w:qFormat/>
    <w:rsid w:val="00D07894"/>
    <w:pPr>
      <w:pageBreakBefore w:val="0"/>
      <w:numPr>
        <w:ilvl w:val="1"/>
      </w:numPr>
      <w:pBdr>
        <w:top w:val="none" w:sz="0" w:space="0" w:color="auto"/>
        <w:bottom w:val="none" w:sz="0" w:space="0" w:color="auto"/>
      </w:pBdr>
      <w:spacing w:before="480"/>
      <w:jc w:val="left"/>
      <w:outlineLvl w:val="1"/>
    </w:pPr>
    <w:rPr>
      <w:rFonts w:ascii="Arial" w:hAnsi="Arial"/>
      <w:b/>
      <w:sz w:val="24"/>
    </w:rPr>
  </w:style>
  <w:style w:type="paragraph" w:customStyle="1" w:styleId="GELTtulogen">
    <w:name w:val="GEL_Título_gen"/>
    <w:basedOn w:val="GELPortadatitulo"/>
    <w:link w:val="GELTtulogenCar"/>
    <w:qFormat/>
    <w:rsid w:val="00B3498F"/>
    <w:pPr>
      <w:pageBreakBefore/>
      <w:widowControl w:val="0"/>
      <w:pBdr>
        <w:bottom w:val="none" w:sz="0" w:space="0" w:color="auto"/>
      </w:pBdr>
      <w:spacing w:after="400"/>
      <w:jc w:val="center"/>
    </w:pPr>
    <w:rPr>
      <w:sz w:val="24"/>
    </w:rPr>
  </w:style>
  <w:style w:type="table" w:styleId="Tablaconcuadrcula">
    <w:name w:val="Table Grid"/>
    <w:basedOn w:val="Tablanormal"/>
    <w:uiPriority w:val="59"/>
    <w:rsid w:val="00567F8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visitado">
    <w:name w:val="FollowedHyperlink"/>
    <w:basedOn w:val="Fuentedeprrafopredeter"/>
    <w:uiPriority w:val="99"/>
    <w:semiHidden/>
    <w:unhideWhenUsed/>
    <w:rsid w:val="00C91CF4"/>
    <w:rPr>
      <w:color w:val="800080" w:themeColor="followed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07638D"/>
    <w:pPr>
      <w:tabs>
        <w:tab w:val="left" w:pos="426"/>
        <w:tab w:val="right" w:leader="dot" w:pos="8830"/>
      </w:tabs>
      <w:spacing w:after="100"/>
    </w:pPr>
    <w:rPr>
      <w:rFonts w:ascii="Arial" w:hAnsi="Arial"/>
      <w:noProof/>
      <w:sz w:val="24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484DDD"/>
    <w:rPr>
      <w:rFonts w:ascii="Calibri" w:hAnsi="Calibri"/>
      <w:szCs w:val="21"/>
      <w:lang w:val="es-CO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484DDD"/>
    <w:rPr>
      <w:rFonts w:ascii="Calibri" w:hAnsi="Calibri"/>
      <w:szCs w:val="21"/>
      <w:lang w:val="es-CO"/>
    </w:rPr>
  </w:style>
  <w:style w:type="paragraph" w:customStyle="1" w:styleId="GELMEMAVIETAS">
    <w:name w:val="GELMEMA VIÑETAS"/>
    <w:basedOn w:val="Normal"/>
    <w:link w:val="GELMEMAVIETASCar"/>
    <w:qFormat/>
    <w:rsid w:val="0077736A"/>
    <w:pPr>
      <w:numPr>
        <w:numId w:val="11"/>
      </w:numPr>
      <w:autoSpaceDE w:val="0"/>
      <w:autoSpaceDN w:val="0"/>
      <w:adjustRightInd w:val="0"/>
      <w:jc w:val="both"/>
    </w:pPr>
    <w:rPr>
      <w:rFonts w:ascii="Arial" w:eastAsia="Batang" w:hAnsi="Arial" w:cs="Times New Roman"/>
      <w:lang w:val="x-none" w:eastAsia="x-none"/>
    </w:rPr>
  </w:style>
  <w:style w:type="character" w:customStyle="1" w:styleId="GELMEMAVIETASCar">
    <w:name w:val="GELMEMA VIÑETAS Car"/>
    <w:link w:val="GELMEMAVIETAS"/>
    <w:rsid w:val="0077736A"/>
    <w:rPr>
      <w:rFonts w:ascii="Arial" w:eastAsia="Batang" w:hAnsi="Arial" w:cs="Times New Roman"/>
      <w:lang w:val="x-none" w:eastAsia="x-none"/>
    </w:rPr>
  </w:style>
  <w:style w:type="character" w:customStyle="1" w:styleId="apple-converted-space">
    <w:name w:val="apple-converted-space"/>
    <w:basedOn w:val="Fuentedeprrafopredeter"/>
    <w:rsid w:val="00AB26D4"/>
  </w:style>
  <w:style w:type="character" w:customStyle="1" w:styleId="gelparrafocar0">
    <w:name w:val="gelparrafocar"/>
    <w:basedOn w:val="Fuentedeprrafopredeter"/>
    <w:rsid w:val="00AF75CD"/>
  </w:style>
  <w:style w:type="paragraph" w:customStyle="1" w:styleId="gelparrafo0">
    <w:name w:val="gelparrafo"/>
    <w:basedOn w:val="Normal"/>
    <w:rsid w:val="00C1421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paragraph" w:styleId="NormalWeb">
    <w:name w:val="Normal (Web)"/>
    <w:basedOn w:val="Normal"/>
    <w:uiPriority w:val="99"/>
    <w:semiHidden/>
    <w:unhideWhenUsed/>
    <w:rsid w:val="00D952C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character" w:customStyle="1" w:styleId="EpgrafeCar">
    <w:name w:val="Epígrafe Car"/>
    <w:basedOn w:val="Fuentedeprrafopredeter"/>
    <w:link w:val="Epgrafe"/>
    <w:rsid w:val="00F17B4F"/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9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9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3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33876">
          <w:marLeft w:val="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03481">
          <w:marLeft w:val="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77742">
          <w:marLeft w:val="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7613">
          <w:marLeft w:val="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02813">
          <w:marLeft w:val="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453194">
          <w:marLeft w:val="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4021">
          <w:marLeft w:val="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31702">
          <w:marLeft w:val="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55087">
          <w:marLeft w:val="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360637">
          <w:marLeft w:val="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74922">
          <w:marLeft w:val="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10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4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5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5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8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3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4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2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6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2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6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1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5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0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6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4999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772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097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6350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82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8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2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3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4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3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6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6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4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5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5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header" Target="header1.xml"/><Relationship Id="rId26" Type="http://schemas.openxmlformats.org/officeDocument/2006/relationships/image" Target="media/image9.png"/><Relationship Id="rId39" Type="http://schemas.openxmlformats.org/officeDocument/2006/relationships/image" Target="media/image19.png"/><Relationship Id="rId21" Type="http://schemas.openxmlformats.org/officeDocument/2006/relationships/chart" Target="charts/chart2.xm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hyperlink" Target="http://www.softwareworks.com.co:8086/confluence/pages/viewpage.action?pageId=24936841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8.png"/><Relationship Id="rId33" Type="http://schemas.openxmlformats.org/officeDocument/2006/relationships/footer" Target="footer2.xml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2" Type="http://schemas.openxmlformats.org/officeDocument/2006/relationships/customXml" Target="../customXml/item1.xml"/><Relationship Id="rId16" Type="http://schemas.openxmlformats.org/officeDocument/2006/relationships/hyperlink" Target="http://softwareworks.com.co:8086/confluence/display/SM3/2013++++01.+++Mayo" TargetMode="External"/><Relationship Id="rId20" Type="http://schemas.openxmlformats.org/officeDocument/2006/relationships/chart" Target="charts/chart1.xml"/><Relationship Id="rId29" Type="http://schemas.openxmlformats.org/officeDocument/2006/relationships/image" Target="media/image12.png"/><Relationship Id="rId41" Type="http://schemas.openxmlformats.org/officeDocument/2006/relationships/image" Target="media/image21.png"/><Relationship Id="rId54" Type="http://schemas.openxmlformats.org/officeDocument/2006/relationships/chart" Target="charts/chart7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chart" Target="charts/chart5.xml"/><Relationship Id="rId32" Type="http://schemas.openxmlformats.org/officeDocument/2006/relationships/header" Target="header3.xml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chart" Target="charts/chart6.xml"/><Relationship Id="rId5" Type="http://schemas.microsoft.com/office/2007/relationships/stylesWithEffects" Target="stylesWithEffects.xml"/><Relationship Id="rId15" Type="http://schemas.openxmlformats.org/officeDocument/2006/relationships/image" Target="media/image6.jpeg"/><Relationship Id="rId23" Type="http://schemas.openxmlformats.org/officeDocument/2006/relationships/chart" Target="charts/chart4.xml"/><Relationship Id="rId28" Type="http://schemas.openxmlformats.org/officeDocument/2006/relationships/image" Target="media/image11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footer" Target="footer1.xml"/><Relationship Id="rId31" Type="http://schemas.openxmlformats.org/officeDocument/2006/relationships/header" Target="header2.xml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chart" Target="charts/chart3.xm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31.png"/><Relationship Id="rId3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FABRICA%20DE%20SOFTWARE\Plantillas\GLFS2-PLN-PLLA-001%20v.4.1.dotm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uario\Desktop\SOLUCIONES%20MOVILES%204\GLFS2-SM4-INF-20140228-InformeSemanalDeSeguimiento-N15%20(2).xls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uario\Downloads\GLFS2-SM4-INF-20140228-InformeSemanalDeSeguimiento-N15%20(2).xls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uario\Downloads\GLFS2-SM4-INF-20140228-InformeSemanalDeSeguimiento-N15%20(2).xls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uario\Desktop\SOLUCIONES%20MOVILES%204\GLFS2-SM4-INF-20140228-InformeSemanalDeSeguimiento-N15%20(2).xls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uario\Desktop\SOLUCIONES%20MOVILES%204\GLFS2-SM4-INF-20140228-InformeSemanalDeSeguimiento-N15%20(2).xls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uario\Desktop\SOLUCIONES%20MOVILES%204\GLFS2-SM4-INF-20140228-InformeSemanalDeSeguimiento-N15%20(2).xls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uario\Desktop\SOLUCIONES%20MOVILES%204\GLFS2-SM4-INF-20140228-InformeSemanalDeSeguimiento-N15%20(2).xls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CO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[GLFS2-SM4-INF-20140228-InformeSemanalDeSeguimiento-N15 (2).xls]ENTREGABLES EBM!Tabla dinámica4</c:name>
    <c:fmtId val="-1"/>
  </c:pivotSource>
  <c:chart>
    <c:autoTitleDeleted val="1"/>
    <c:pivotFmts>
      <c:pivotFmt>
        <c:idx val="0"/>
        <c:marker>
          <c:symbol val="none"/>
        </c:marker>
      </c:pivotFmt>
      <c:pivotFmt>
        <c:idx val="1"/>
        <c:spPr>
          <a:solidFill>
            <a:schemeClr val="accent6">
              <a:lumMod val="40000"/>
              <a:lumOff val="60000"/>
            </a:schemeClr>
          </a:solidFill>
        </c:spPr>
      </c:pivotFmt>
      <c:pivotFmt>
        <c:idx val="2"/>
        <c:spPr>
          <a:solidFill>
            <a:srgbClr val="92D050"/>
          </a:solidFill>
        </c:spPr>
      </c:pivotFmt>
      <c:pivotFmt>
        <c:idx val="3"/>
        <c:spPr>
          <a:solidFill>
            <a:srgbClr val="FFC000"/>
          </a:solidFill>
        </c:spPr>
      </c:pivotFmt>
      <c:pivotFmt>
        <c:idx val="4"/>
        <c:spPr>
          <a:solidFill>
            <a:schemeClr val="accent1"/>
          </a:solidFill>
        </c:spPr>
      </c:pivotFmt>
      <c:pivotFmt>
        <c:idx val="5"/>
        <c:spPr>
          <a:solidFill>
            <a:schemeClr val="accent2">
              <a:lumMod val="50000"/>
            </a:schemeClr>
          </a:solidFill>
        </c:spPr>
      </c:pivotFmt>
      <c:pivotFmt>
        <c:idx val="6"/>
        <c:spPr>
          <a:solidFill>
            <a:schemeClr val="accent2">
              <a:lumMod val="75000"/>
            </a:schemeClr>
          </a:solidFill>
        </c:spPr>
      </c:pivotFmt>
      <c:pivotFmt>
        <c:idx val="7"/>
        <c:spPr>
          <a:solidFill>
            <a:srgbClr val="FF66CC"/>
          </a:solidFill>
        </c:spPr>
      </c:pivotFmt>
      <c:pivotFmt>
        <c:idx val="8"/>
        <c:spPr>
          <a:solidFill>
            <a:srgbClr val="FF0000"/>
          </a:solidFill>
        </c:spPr>
      </c:pivotFmt>
      <c:pivotFmt>
        <c:idx val="9"/>
        <c:marker>
          <c:symbol val="none"/>
        </c:marker>
      </c:pivotFmt>
      <c:pivotFmt>
        <c:idx val="10"/>
        <c:spPr>
          <a:solidFill>
            <a:schemeClr val="accent6">
              <a:lumMod val="40000"/>
              <a:lumOff val="60000"/>
            </a:schemeClr>
          </a:solidFill>
        </c:spPr>
      </c:pivotFmt>
      <c:pivotFmt>
        <c:idx val="11"/>
        <c:spPr>
          <a:solidFill>
            <a:srgbClr val="92D050"/>
          </a:solidFill>
        </c:spPr>
      </c:pivotFmt>
      <c:pivotFmt>
        <c:idx val="12"/>
        <c:spPr>
          <a:solidFill>
            <a:srgbClr val="FF0000"/>
          </a:solidFill>
        </c:spPr>
      </c:pivotFmt>
      <c:pivotFmt>
        <c:idx val="13"/>
        <c:spPr>
          <a:solidFill>
            <a:schemeClr val="accent1"/>
          </a:solidFill>
        </c:spPr>
      </c:pivotFmt>
      <c:pivotFmt>
        <c:idx val="14"/>
        <c:spPr>
          <a:solidFill>
            <a:schemeClr val="accent2">
              <a:lumMod val="75000"/>
            </a:schemeClr>
          </a:solidFill>
        </c:spPr>
      </c:pivotFmt>
      <c:pivotFmt>
        <c:idx val="15"/>
        <c:spPr>
          <a:solidFill>
            <a:srgbClr val="FF66CC"/>
          </a:solidFill>
        </c:spPr>
      </c:pivotFmt>
      <c:pivotFmt>
        <c:idx val="16"/>
        <c:marker>
          <c:symbol val="none"/>
        </c:marker>
      </c:pivotFmt>
      <c:pivotFmt>
        <c:idx val="17"/>
        <c:spPr>
          <a:solidFill>
            <a:schemeClr val="accent6">
              <a:lumMod val="40000"/>
              <a:lumOff val="60000"/>
            </a:schemeClr>
          </a:solidFill>
        </c:spPr>
      </c:pivotFmt>
      <c:pivotFmt>
        <c:idx val="18"/>
        <c:spPr>
          <a:solidFill>
            <a:srgbClr val="92D050"/>
          </a:solidFill>
        </c:spPr>
      </c:pivotFmt>
      <c:pivotFmt>
        <c:idx val="19"/>
        <c:spPr>
          <a:solidFill>
            <a:srgbClr val="FF0000"/>
          </a:solidFill>
        </c:spPr>
      </c:pivotFmt>
      <c:pivotFmt>
        <c:idx val="20"/>
        <c:spPr>
          <a:solidFill>
            <a:schemeClr val="accent1"/>
          </a:solidFill>
        </c:spPr>
      </c:pivotFmt>
      <c:pivotFmt>
        <c:idx val="21"/>
        <c:spPr>
          <a:solidFill>
            <a:schemeClr val="accent2">
              <a:lumMod val="75000"/>
            </a:schemeClr>
          </a:solidFill>
        </c:spPr>
      </c:pivotFmt>
      <c:pivotFmt>
        <c:idx val="22"/>
        <c:spPr>
          <a:solidFill>
            <a:srgbClr val="FF66CC"/>
          </a:solidFill>
        </c:spPr>
      </c:pivotFmt>
    </c:pivotFmts>
    <c:view3D>
      <c:rotX val="15"/>
      <c:rotY val="20"/>
      <c:depthPercent val="10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'ENTREGABLES EBM'!$B$6:$B$7</c:f>
              <c:strCache>
                <c:ptCount val="1"/>
                <c:pt idx="0">
                  <c:v>Total</c:v>
                </c:pt>
              </c:strCache>
            </c:strRef>
          </c:tx>
          <c:invertIfNegative val="0"/>
          <c:dPt>
            <c:idx val="0"/>
            <c:invertIfNegative val="0"/>
            <c:bubble3D val="0"/>
            <c:spPr>
              <a:solidFill>
                <a:schemeClr val="accent6">
                  <a:lumMod val="40000"/>
                  <a:lumOff val="60000"/>
                </a:schemeClr>
              </a:solidFill>
            </c:spPr>
          </c:dPt>
          <c:dPt>
            <c:idx val="1"/>
            <c:invertIfNegative val="0"/>
            <c:bubble3D val="0"/>
            <c:spPr>
              <a:solidFill>
                <a:srgbClr val="92D050"/>
              </a:solidFill>
            </c:spPr>
          </c:dPt>
          <c:dPt>
            <c:idx val="2"/>
            <c:invertIfNegative val="0"/>
            <c:bubble3D val="0"/>
            <c:spPr>
              <a:solidFill>
                <a:srgbClr val="FF0000"/>
              </a:solidFill>
            </c:spPr>
          </c:dPt>
          <c:dPt>
            <c:idx val="3"/>
            <c:invertIfNegative val="0"/>
            <c:bubble3D val="0"/>
            <c:spPr>
              <a:solidFill>
                <a:schemeClr val="accent1"/>
              </a:solidFill>
            </c:spPr>
          </c:dPt>
          <c:dPt>
            <c:idx val="4"/>
            <c:invertIfNegative val="0"/>
            <c:bubble3D val="0"/>
            <c:spPr>
              <a:solidFill>
                <a:schemeClr val="accent2">
                  <a:lumMod val="75000"/>
                </a:schemeClr>
              </a:solidFill>
            </c:spPr>
          </c:dPt>
          <c:dPt>
            <c:idx val="5"/>
            <c:invertIfNegative val="0"/>
            <c:bubble3D val="0"/>
            <c:spPr>
              <a:solidFill>
                <a:srgbClr val="FF66CC"/>
              </a:solidFill>
            </c:spPr>
          </c:dPt>
          <c:cat>
            <c:strRef>
              <c:f>'ENTREGABLES EBM'!$A$8:$A$14</c:f>
              <c:strCache>
                <c:ptCount val="6"/>
                <c:pt idx="0">
                  <c:v>11.Cerrado</c:v>
                </c:pt>
                <c:pt idx="1">
                  <c:v>2. Revisión de Interventoría</c:v>
                </c:pt>
                <c:pt idx="2">
                  <c:v>3. Revisión GEL</c:v>
                </c:pt>
                <c:pt idx="3">
                  <c:v>5. En Ajustes</c:v>
                </c:pt>
                <c:pt idx="4">
                  <c:v>7. Revisión Interventoría QA Final</c:v>
                </c:pt>
                <c:pt idx="5">
                  <c:v>8. Aprobado</c:v>
                </c:pt>
              </c:strCache>
            </c:strRef>
          </c:cat>
          <c:val>
            <c:numRef>
              <c:f>'ENTREGABLES EBM'!$B$8:$B$14</c:f>
              <c:numCache>
                <c:formatCode>General</c:formatCode>
                <c:ptCount val="6"/>
                <c:pt idx="0">
                  <c:v>3</c:v>
                </c:pt>
                <c:pt idx="1">
                  <c:v>9</c:v>
                </c:pt>
                <c:pt idx="2">
                  <c:v>9</c:v>
                </c:pt>
                <c:pt idx="3">
                  <c:v>7</c:v>
                </c:pt>
                <c:pt idx="4">
                  <c:v>1</c:v>
                </c:pt>
                <c:pt idx="5">
                  <c:v>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423278464"/>
        <c:axId val="423280000"/>
        <c:axId val="0"/>
      </c:bar3DChart>
      <c:catAx>
        <c:axId val="42327846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txPr>
          <a:bodyPr rot="-120000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es-CO"/>
          </a:p>
        </c:txPr>
        <c:crossAx val="423280000"/>
        <c:crosses val="autoZero"/>
        <c:auto val="0"/>
        <c:lblAlgn val="ctr"/>
        <c:lblOffset val="100"/>
        <c:noMultiLvlLbl val="0"/>
      </c:catAx>
      <c:valAx>
        <c:axId val="42328000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txPr>
          <a:bodyPr rot="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es-CO"/>
          </a:p>
        </c:txPr>
        <c:crossAx val="423278464"/>
        <c:crosses val="autoZero"/>
        <c:crossBetween val="between"/>
      </c:valAx>
      <c:spPr>
        <a:noFill/>
        <a:ln w="25400">
          <a:noFill/>
        </a:ln>
      </c:spPr>
    </c:plotArea>
    <c:legend>
      <c:legendPos val="r"/>
      <c:overlay val="0"/>
      <c:txPr>
        <a:bodyPr/>
        <a:lstStyle/>
        <a:p>
          <a:pPr>
            <a:defRPr sz="710" b="0" i="0" u="none" strike="noStrike" baseline="0">
              <a:solidFill>
                <a:srgbClr val="000000"/>
              </a:solidFill>
              <a:latin typeface="Calibri"/>
              <a:ea typeface="Calibri"/>
              <a:cs typeface="Calibri"/>
            </a:defRPr>
          </a:pPr>
          <a:endParaRPr lang="es-CO"/>
        </a:p>
      </c:txPr>
    </c:legend>
    <c:plotVisOnly val="1"/>
    <c:dispBlanksAs val="gap"/>
    <c:showDLblsOverMax val="0"/>
  </c:chart>
  <c:txPr>
    <a:bodyPr/>
    <a:lstStyle/>
    <a:p>
      <a:pPr>
        <a:defRPr sz="1000" b="0" i="0" u="none" strike="noStrike" baseline="0">
          <a:solidFill>
            <a:srgbClr val="000000"/>
          </a:solidFill>
          <a:latin typeface="Calibri"/>
          <a:ea typeface="Calibri"/>
          <a:cs typeface="Calibri"/>
        </a:defRPr>
      </a:pPr>
      <a:endParaRPr lang="es-CO"/>
    </a:p>
  </c:txPr>
  <c:externalData r:id="rId1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CO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[GLFS2-SM4-INF-20140228-InformeSemanalDeSeguimiento-N15 (2).xls]ENTREGABLES EBA!Tabla dinámica4</c:name>
    <c:fmtId val="-1"/>
  </c:pivotSource>
  <c:chart>
    <c:autoTitleDeleted val="1"/>
    <c:pivotFmts>
      <c:pivotFmt>
        <c:idx val="0"/>
        <c:marker>
          <c:symbol val="none"/>
        </c:marker>
        <c:dLbl>
          <c:idx val="0"/>
          <c:spPr/>
          <c:txPr>
            <a:bodyPr/>
            <a:lstStyle/>
            <a:p>
              <a:pPr>
                <a:defRPr sz="1000" b="0" i="0" u="none" strike="noStrike" baseline="0">
                  <a:solidFill>
                    <a:srgbClr val="000000"/>
                  </a:solidFill>
                  <a:latin typeface="Calibri"/>
                  <a:ea typeface="Calibri"/>
                  <a:cs typeface="Calibri"/>
                </a:defRPr>
              </a:pPr>
              <a:endParaRPr lang="es-CO"/>
            </a:p>
          </c:txPr>
          <c:showLegendKey val="0"/>
          <c:showVal val="1"/>
          <c:showCatName val="0"/>
          <c:showSerName val="0"/>
          <c:showPercent val="0"/>
          <c:showBubbleSize val="0"/>
        </c:dLbl>
      </c:pivotFmt>
      <c:pivotFmt>
        <c:idx val="1"/>
        <c:spPr>
          <a:solidFill>
            <a:srgbClr val="92D050"/>
          </a:solidFill>
        </c:spPr>
      </c:pivotFmt>
      <c:pivotFmt>
        <c:idx val="2"/>
        <c:spPr>
          <a:solidFill>
            <a:srgbClr val="FF0000"/>
          </a:solidFill>
        </c:spPr>
      </c:pivotFmt>
      <c:pivotFmt>
        <c:idx val="3"/>
        <c:spPr>
          <a:solidFill>
            <a:srgbClr val="FFC000"/>
          </a:solidFill>
        </c:spPr>
      </c:pivotFmt>
      <c:pivotFmt>
        <c:idx val="4"/>
        <c:spPr>
          <a:solidFill>
            <a:schemeClr val="accent1"/>
          </a:solidFill>
        </c:spPr>
      </c:pivotFmt>
      <c:pivotFmt>
        <c:idx val="5"/>
        <c:spPr>
          <a:solidFill>
            <a:schemeClr val="accent6">
              <a:lumMod val="40000"/>
              <a:lumOff val="60000"/>
            </a:schemeClr>
          </a:solidFill>
        </c:spPr>
      </c:pivotFmt>
      <c:pivotFmt>
        <c:idx val="6"/>
        <c:spPr>
          <a:solidFill>
            <a:srgbClr val="FF66FF"/>
          </a:solidFill>
        </c:spPr>
      </c:pivotFmt>
      <c:pivotFmt>
        <c:idx val="7"/>
        <c:spPr>
          <a:solidFill>
            <a:schemeClr val="accent3">
              <a:lumMod val="75000"/>
            </a:schemeClr>
          </a:solidFill>
        </c:spPr>
      </c:pivotFmt>
      <c:pivotFmt>
        <c:idx val="8"/>
        <c:marker>
          <c:symbol val="none"/>
        </c:marker>
        <c:dLbl>
          <c:idx val="0"/>
          <c:spPr/>
          <c:txPr>
            <a:bodyPr/>
            <a:lstStyle/>
            <a:p>
              <a:pPr>
                <a:defRPr sz="1000" b="0" i="0" u="none" strike="noStrike" baseline="0">
                  <a:solidFill>
                    <a:srgbClr val="000000"/>
                  </a:solidFill>
                  <a:latin typeface="Calibri"/>
                  <a:ea typeface="Calibri"/>
                  <a:cs typeface="Calibri"/>
                </a:defRPr>
              </a:pPr>
              <a:endParaRPr lang="es-CO"/>
            </a:p>
          </c:txPr>
          <c:showLegendKey val="0"/>
          <c:showVal val="1"/>
          <c:showCatName val="0"/>
          <c:showSerName val="0"/>
          <c:showPercent val="0"/>
          <c:showBubbleSize val="0"/>
        </c:dLbl>
      </c:pivotFmt>
      <c:pivotFmt>
        <c:idx val="9"/>
        <c:spPr>
          <a:solidFill>
            <a:schemeClr val="accent6">
              <a:lumMod val="40000"/>
              <a:lumOff val="60000"/>
            </a:schemeClr>
          </a:solidFill>
        </c:spPr>
      </c:pivotFmt>
      <c:pivotFmt>
        <c:idx val="10"/>
        <c:spPr>
          <a:solidFill>
            <a:srgbClr val="92D050"/>
          </a:solidFill>
        </c:spPr>
      </c:pivotFmt>
      <c:pivotFmt>
        <c:idx val="11"/>
        <c:spPr>
          <a:solidFill>
            <a:srgbClr val="FF0000"/>
          </a:solidFill>
        </c:spPr>
      </c:pivotFmt>
      <c:pivotFmt>
        <c:idx val="12"/>
        <c:spPr>
          <a:solidFill>
            <a:srgbClr val="FFC000"/>
          </a:solidFill>
        </c:spPr>
      </c:pivotFmt>
      <c:pivotFmt>
        <c:idx val="13"/>
        <c:spPr>
          <a:solidFill>
            <a:schemeClr val="accent1"/>
          </a:solidFill>
        </c:spPr>
      </c:pivotFmt>
      <c:pivotFmt>
        <c:idx val="14"/>
        <c:spPr>
          <a:solidFill>
            <a:schemeClr val="accent3">
              <a:lumMod val="75000"/>
            </a:schemeClr>
          </a:solidFill>
        </c:spPr>
      </c:pivotFmt>
      <c:pivotFmt>
        <c:idx val="15"/>
        <c:spPr>
          <a:solidFill>
            <a:srgbClr val="FF66FF"/>
          </a:solidFill>
        </c:spPr>
      </c:pivotFmt>
      <c:pivotFmt>
        <c:idx val="16"/>
        <c:marker>
          <c:symbol val="none"/>
        </c:marker>
        <c:dLbl>
          <c:idx val="0"/>
          <c:spPr/>
          <c:txPr>
            <a:bodyPr/>
            <a:lstStyle/>
            <a:p>
              <a:pPr>
                <a:defRPr sz="1000" b="0" i="0" u="none" strike="noStrike" baseline="0">
                  <a:solidFill>
                    <a:srgbClr val="000000"/>
                  </a:solidFill>
                  <a:latin typeface="Calibri"/>
                  <a:ea typeface="Calibri"/>
                  <a:cs typeface="Calibri"/>
                </a:defRPr>
              </a:pPr>
              <a:endParaRPr lang="es-CO"/>
            </a:p>
          </c:txPr>
          <c:showLegendKey val="0"/>
          <c:showVal val="1"/>
          <c:showCatName val="0"/>
          <c:showSerName val="0"/>
          <c:showPercent val="0"/>
          <c:showBubbleSize val="0"/>
        </c:dLbl>
      </c:pivotFmt>
      <c:pivotFmt>
        <c:idx val="17"/>
        <c:spPr>
          <a:solidFill>
            <a:schemeClr val="accent6">
              <a:lumMod val="40000"/>
              <a:lumOff val="60000"/>
            </a:schemeClr>
          </a:solidFill>
        </c:spPr>
      </c:pivotFmt>
      <c:pivotFmt>
        <c:idx val="18"/>
        <c:spPr>
          <a:solidFill>
            <a:srgbClr val="92D050"/>
          </a:solidFill>
        </c:spPr>
      </c:pivotFmt>
      <c:pivotFmt>
        <c:idx val="19"/>
        <c:spPr>
          <a:solidFill>
            <a:srgbClr val="FF0000"/>
          </a:solidFill>
        </c:spPr>
      </c:pivotFmt>
      <c:pivotFmt>
        <c:idx val="20"/>
        <c:spPr>
          <a:solidFill>
            <a:srgbClr val="FFC000"/>
          </a:solidFill>
        </c:spPr>
      </c:pivotFmt>
      <c:pivotFmt>
        <c:idx val="21"/>
        <c:spPr>
          <a:solidFill>
            <a:schemeClr val="accent1"/>
          </a:solidFill>
        </c:spPr>
      </c:pivotFmt>
      <c:pivotFmt>
        <c:idx val="22"/>
        <c:spPr>
          <a:solidFill>
            <a:schemeClr val="accent3">
              <a:lumMod val="75000"/>
            </a:schemeClr>
          </a:solidFill>
        </c:spPr>
      </c:pivotFmt>
      <c:pivotFmt>
        <c:idx val="23"/>
        <c:spPr>
          <a:solidFill>
            <a:srgbClr val="FF66FF"/>
          </a:solidFill>
        </c:spPr>
      </c:pivotFmt>
    </c:pivotFmts>
    <c:view3D>
      <c:rotX val="15"/>
      <c:rotY val="20"/>
      <c:depthPercent val="100"/>
      <c:rAngAx val="1"/>
    </c:view3D>
    <c:floor>
      <c:thickness val="0"/>
    </c:floor>
    <c:sideWall>
      <c:thickness val="0"/>
    </c:sideWall>
    <c:backWall>
      <c:thickness val="0"/>
    </c:backWall>
    <c:plotArea>
      <c:layout>
        <c:manualLayout>
          <c:layoutTarget val="inner"/>
          <c:xMode val="edge"/>
          <c:yMode val="edge"/>
          <c:x val="6.3983193546835154E-2"/>
          <c:y val="5.4026859781213479E-2"/>
          <c:w val="0.74792347900485279"/>
          <c:h val="0.72535049907082783"/>
        </c:manualLayout>
      </c:layout>
      <c:bar3DChart>
        <c:barDir val="col"/>
        <c:grouping val="clustered"/>
        <c:varyColors val="0"/>
        <c:ser>
          <c:idx val="0"/>
          <c:order val="0"/>
          <c:tx>
            <c:strRef>
              <c:f>'ENTREGABLES EBA'!$B$6:$B$7</c:f>
              <c:strCache>
                <c:ptCount val="1"/>
                <c:pt idx="0">
                  <c:v>Total</c:v>
                </c:pt>
              </c:strCache>
            </c:strRef>
          </c:tx>
          <c:invertIfNegative val="0"/>
          <c:dPt>
            <c:idx val="0"/>
            <c:invertIfNegative val="0"/>
            <c:bubble3D val="0"/>
            <c:spPr>
              <a:solidFill>
                <a:schemeClr val="accent6">
                  <a:lumMod val="40000"/>
                  <a:lumOff val="60000"/>
                </a:schemeClr>
              </a:solidFill>
            </c:spPr>
          </c:dPt>
          <c:dPt>
            <c:idx val="1"/>
            <c:invertIfNegative val="0"/>
            <c:bubble3D val="0"/>
            <c:spPr>
              <a:solidFill>
                <a:srgbClr val="92D050"/>
              </a:solidFill>
            </c:spPr>
          </c:dPt>
          <c:dPt>
            <c:idx val="2"/>
            <c:invertIfNegative val="0"/>
            <c:bubble3D val="0"/>
            <c:spPr>
              <a:solidFill>
                <a:srgbClr val="FF0000"/>
              </a:solidFill>
            </c:spPr>
          </c:dPt>
          <c:dPt>
            <c:idx val="3"/>
            <c:invertIfNegative val="0"/>
            <c:bubble3D val="0"/>
            <c:spPr>
              <a:solidFill>
                <a:srgbClr val="FFC000"/>
              </a:solidFill>
            </c:spPr>
          </c:dPt>
          <c:dPt>
            <c:idx val="4"/>
            <c:invertIfNegative val="0"/>
            <c:bubble3D val="0"/>
            <c:spPr>
              <a:solidFill>
                <a:schemeClr val="accent1"/>
              </a:solidFill>
            </c:spPr>
          </c:dPt>
          <c:dPt>
            <c:idx val="5"/>
            <c:invertIfNegative val="0"/>
            <c:bubble3D val="0"/>
            <c:spPr>
              <a:solidFill>
                <a:schemeClr val="accent3">
                  <a:lumMod val="75000"/>
                </a:schemeClr>
              </a:solidFill>
            </c:spPr>
          </c:dPt>
          <c:dPt>
            <c:idx val="6"/>
            <c:invertIfNegative val="0"/>
            <c:bubble3D val="0"/>
            <c:spPr>
              <a:solidFill>
                <a:srgbClr val="FF66FF"/>
              </a:solidFill>
            </c:spPr>
          </c:dPt>
          <c:dLbls>
            <c:txPr>
              <a:bodyPr/>
              <a:lstStyle/>
              <a:p>
                <a:pPr>
                  <a:defRPr sz="10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endParaRPr lang="es-CO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'ENTREGABLES EBA'!$A$8:$A$15</c:f>
              <c:strCache>
                <c:ptCount val="7"/>
                <c:pt idx="0">
                  <c:v>11.Cerrado</c:v>
                </c:pt>
                <c:pt idx="1">
                  <c:v>2. Revisión de Interventoría</c:v>
                </c:pt>
                <c:pt idx="2">
                  <c:v>3. Revisión GEL</c:v>
                </c:pt>
                <c:pt idx="3">
                  <c:v>4. Revisión Entidad</c:v>
                </c:pt>
                <c:pt idx="4">
                  <c:v>5. En Ajustes</c:v>
                </c:pt>
                <c:pt idx="5">
                  <c:v>7. Revisión Interventoría QA Final</c:v>
                </c:pt>
                <c:pt idx="6">
                  <c:v>8. Aprobado</c:v>
                </c:pt>
              </c:strCache>
            </c:strRef>
          </c:cat>
          <c:val>
            <c:numRef>
              <c:f>'ENTREGABLES EBA'!$B$8:$B$15</c:f>
              <c:numCache>
                <c:formatCode>General</c:formatCode>
                <c:ptCount val="7"/>
                <c:pt idx="0">
                  <c:v>5</c:v>
                </c:pt>
                <c:pt idx="1">
                  <c:v>22</c:v>
                </c:pt>
                <c:pt idx="2">
                  <c:v>8</c:v>
                </c:pt>
                <c:pt idx="3">
                  <c:v>1</c:v>
                </c:pt>
                <c:pt idx="4">
                  <c:v>2</c:v>
                </c:pt>
                <c:pt idx="5">
                  <c:v>3</c:v>
                </c:pt>
                <c:pt idx="6">
                  <c:v>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425824640"/>
        <c:axId val="425826176"/>
        <c:axId val="0"/>
      </c:bar3DChart>
      <c:catAx>
        <c:axId val="42582464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txPr>
          <a:bodyPr rot="-120000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es-CO"/>
          </a:p>
        </c:txPr>
        <c:crossAx val="425826176"/>
        <c:crosses val="autoZero"/>
        <c:auto val="0"/>
        <c:lblAlgn val="ctr"/>
        <c:lblOffset val="100"/>
        <c:noMultiLvlLbl val="0"/>
      </c:catAx>
      <c:valAx>
        <c:axId val="42582617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txPr>
          <a:bodyPr rot="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es-CO"/>
          </a:p>
        </c:txPr>
        <c:crossAx val="425824640"/>
        <c:crosses val="autoZero"/>
        <c:crossBetween val="between"/>
      </c:valAx>
      <c:spPr>
        <a:noFill/>
        <a:ln w="25400">
          <a:noFill/>
        </a:ln>
      </c:spPr>
    </c:plotArea>
    <c:legend>
      <c:legendPos val="r"/>
      <c:layout>
        <c:manualLayout>
          <c:xMode val="edge"/>
          <c:yMode val="edge"/>
          <c:x val="0.8228030070095228"/>
          <c:y val="5.7059601126501512E-2"/>
          <c:w val="0.16351919859304756"/>
          <c:h val="0.88000651378431716"/>
        </c:manualLayout>
      </c:layout>
      <c:overlay val="0"/>
      <c:txPr>
        <a:bodyPr/>
        <a:lstStyle/>
        <a:p>
          <a:pPr>
            <a:defRPr sz="710" b="0" i="0" u="none" strike="noStrike" baseline="0">
              <a:solidFill>
                <a:srgbClr val="000000"/>
              </a:solidFill>
              <a:latin typeface="Calibri"/>
              <a:ea typeface="Calibri"/>
              <a:cs typeface="Calibri"/>
            </a:defRPr>
          </a:pPr>
          <a:endParaRPr lang="es-CO"/>
        </a:p>
      </c:txPr>
    </c:legend>
    <c:plotVisOnly val="1"/>
    <c:dispBlanksAs val="gap"/>
    <c:showDLblsOverMax val="0"/>
  </c:chart>
  <c:txPr>
    <a:bodyPr/>
    <a:lstStyle/>
    <a:p>
      <a:pPr>
        <a:defRPr sz="1000" b="0" i="0" u="none" strike="noStrike" baseline="0">
          <a:solidFill>
            <a:srgbClr val="000000"/>
          </a:solidFill>
          <a:latin typeface="Calibri"/>
          <a:ea typeface="Calibri"/>
          <a:cs typeface="Calibri"/>
        </a:defRPr>
      </a:pPr>
      <a:endParaRPr lang="es-CO"/>
    </a:p>
  </c:txPr>
  <c:externalData r:id="rId1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CO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[GLFS2-SM4-INF-20140228-InformeSemanalDeSeguimiento-N15 (2).xls]ENTREGABLES PEC!Tabla dinámica4</c:name>
    <c:fmtId val="-1"/>
  </c:pivotSource>
  <c:chart>
    <c:autoTitleDeleted val="1"/>
    <c:pivotFmts>
      <c:pivotFmt>
        <c:idx val="0"/>
        <c:marker>
          <c:symbol val="none"/>
        </c:marker>
        <c:dLbl>
          <c:idx val="0"/>
          <c:spPr/>
          <c:txPr>
            <a:bodyPr/>
            <a:lstStyle/>
            <a:p>
              <a:pPr>
                <a:defRPr sz="1000" b="0" i="0" u="none" strike="noStrike" baseline="0">
                  <a:solidFill>
                    <a:srgbClr val="000000"/>
                  </a:solidFill>
                  <a:latin typeface="Calibri"/>
                  <a:ea typeface="Calibri"/>
                  <a:cs typeface="Calibri"/>
                </a:defRPr>
              </a:pPr>
              <a:endParaRPr lang="es-CO"/>
            </a:p>
          </c:txPr>
          <c:showLegendKey val="0"/>
          <c:showVal val="1"/>
          <c:showCatName val="0"/>
          <c:showSerName val="0"/>
          <c:showPercent val="0"/>
          <c:showBubbleSize val="0"/>
        </c:dLbl>
      </c:pivotFmt>
      <c:pivotFmt>
        <c:idx val="1"/>
        <c:spPr>
          <a:solidFill>
            <a:schemeClr val="accent1"/>
          </a:solidFill>
        </c:spPr>
      </c:pivotFmt>
      <c:pivotFmt>
        <c:idx val="2"/>
        <c:spPr>
          <a:solidFill>
            <a:srgbClr val="92D050"/>
          </a:solidFill>
        </c:spPr>
      </c:pivotFmt>
      <c:pivotFmt>
        <c:idx val="3"/>
        <c:spPr>
          <a:solidFill>
            <a:schemeClr val="accent3">
              <a:lumMod val="75000"/>
            </a:schemeClr>
          </a:solidFill>
        </c:spPr>
      </c:pivotFmt>
      <c:pivotFmt>
        <c:idx val="4"/>
        <c:marker>
          <c:symbol val="none"/>
        </c:marker>
        <c:dLbl>
          <c:idx val="0"/>
          <c:spPr/>
          <c:txPr>
            <a:bodyPr/>
            <a:lstStyle/>
            <a:p>
              <a:pPr>
                <a:defRPr sz="1000" b="0" i="0" u="none" strike="noStrike" baseline="0">
                  <a:solidFill>
                    <a:srgbClr val="000000"/>
                  </a:solidFill>
                  <a:latin typeface="Calibri"/>
                  <a:ea typeface="Calibri"/>
                  <a:cs typeface="Calibri"/>
                </a:defRPr>
              </a:pPr>
              <a:endParaRPr lang="es-CO"/>
            </a:p>
          </c:txPr>
          <c:showLegendKey val="0"/>
          <c:showVal val="1"/>
          <c:showCatName val="0"/>
          <c:showSerName val="0"/>
          <c:showPercent val="0"/>
          <c:showBubbleSize val="0"/>
        </c:dLbl>
      </c:pivotFmt>
      <c:pivotFmt>
        <c:idx val="5"/>
        <c:spPr>
          <a:solidFill>
            <a:srgbClr val="92D050"/>
          </a:solidFill>
        </c:spPr>
      </c:pivotFmt>
      <c:pivotFmt>
        <c:idx val="6"/>
        <c:spPr>
          <a:solidFill>
            <a:schemeClr val="accent1"/>
          </a:solidFill>
        </c:spPr>
      </c:pivotFmt>
      <c:pivotFmt>
        <c:idx val="7"/>
        <c:spPr>
          <a:solidFill>
            <a:schemeClr val="accent3">
              <a:lumMod val="75000"/>
            </a:schemeClr>
          </a:solidFill>
        </c:spPr>
      </c:pivotFmt>
      <c:pivotFmt>
        <c:idx val="8"/>
        <c:marker>
          <c:symbol val="none"/>
        </c:marker>
        <c:dLbl>
          <c:idx val="0"/>
          <c:spPr/>
          <c:txPr>
            <a:bodyPr/>
            <a:lstStyle/>
            <a:p>
              <a:pPr>
                <a:defRPr sz="1000" b="0" i="0" u="none" strike="noStrike" baseline="0">
                  <a:solidFill>
                    <a:srgbClr val="000000"/>
                  </a:solidFill>
                  <a:latin typeface="Calibri"/>
                  <a:ea typeface="Calibri"/>
                  <a:cs typeface="Calibri"/>
                </a:defRPr>
              </a:pPr>
              <a:endParaRPr lang="es-CO"/>
            </a:p>
          </c:txPr>
          <c:showLegendKey val="0"/>
          <c:showVal val="1"/>
          <c:showCatName val="0"/>
          <c:showSerName val="0"/>
          <c:showPercent val="0"/>
          <c:showBubbleSize val="0"/>
        </c:dLbl>
      </c:pivotFmt>
      <c:pivotFmt>
        <c:idx val="9"/>
        <c:spPr>
          <a:solidFill>
            <a:srgbClr val="92D050"/>
          </a:solidFill>
        </c:spPr>
      </c:pivotFmt>
      <c:pivotFmt>
        <c:idx val="10"/>
        <c:spPr>
          <a:solidFill>
            <a:schemeClr val="accent1"/>
          </a:solidFill>
        </c:spPr>
      </c:pivotFmt>
      <c:pivotFmt>
        <c:idx val="11"/>
        <c:spPr>
          <a:solidFill>
            <a:schemeClr val="accent3">
              <a:lumMod val="75000"/>
            </a:schemeClr>
          </a:solidFill>
        </c:spPr>
      </c:pivotFmt>
    </c:pivotFmts>
    <c:view3D>
      <c:rotX val="15"/>
      <c:rotY val="20"/>
      <c:depthPercent val="10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'ENTREGABLES PEC'!$B$6:$B$7</c:f>
              <c:strCache>
                <c:ptCount val="1"/>
                <c:pt idx="0">
                  <c:v>Total</c:v>
                </c:pt>
              </c:strCache>
            </c:strRef>
          </c:tx>
          <c:invertIfNegative val="0"/>
          <c:dPt>
            <c:idx val="0"/>
            <c:invertIfNegative val="0"/>
            <c:bubble3D val="0"/>
            <c:spPr>
              <a:solidFill>
                <a:srgbClr val="92D050"/>
              </a:solidFill>
            </c:spPr>
          </c:dPt>
          <c:dPt>
            <c:idx val="1"/>
            <c:invertIfNegative val="0"/>
            <c:bubble3D val="0"/>
            <c:spPr>
              <a:solidFill>
                <a:schemeClr val="accent1"/>
              </a:solidFill>
            </c:spPr>
          </c:dPt>
          <c:dPt>
            <c:idx val="2"/>
            <c:invertIfNegative val="0"/>
            <c:bubble3D val="0"/>
            <c:spPr>
              <a:solidFill>
                <a:schemeClr val="accent3">
                  <a:lumMod val="75000"/>
                </a:schemeClr>
              </a:solidFill>
            </c:spPr>
          </c:dPt>
          <c:dLbls>
            <c:txPr>
              <a:bodyPr/>
              <a:lstStyle/>
              <a:p>
                <a:pPr>
                  <a:defRPr sz="10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endParaRPr lang="es-CO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'ENTREGABLES PEC'!$A$8:$A$11</c:f>
              <c:strCache>
                <c:ptCount val="3"/>
                <c:pt idx="0">
                  <c:v>2. Revisión de Interventoría</c:v>
                </c:pt>
                <c:pt idx="1">
                  <c:v>5. En Ajustes</c:v>
                </c:pt>
                <c:pt idx="2">
                  <c:v>7. Revisión Interventoría QA Final</c:v>
                </c:pt>
              </c:strCache>
            </c:strRef>
          </c:cat>
          <c:val>
            <c:numRef>
              <c:f>'ENTREGABLES PEC'!$B$8:$B$11</c:f>
              <c:numCache>
                <c:formatCode>General</c:formatCode>
                <c:ptCount val="3"/>
                <c:pt idx="0">
                  <c:v>1</c:v>
                </c:pt>
                <c:pt idx="1">
                  <c:v>4</c:v>
                </c:pt>
                <c:pt idx="2">
                  <c:v>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425881984"/>
        <c:axId val="425883520"/>
        <c:axId val="0"/>
      </c:bar3DChart>
      <c:catAx>
        <c:axId val="42588198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txPr>
          <a:bodyPr rot="-120000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es-CO"/>
          </a:p>
        </c:txPr>
        <c:crossAx val="425883520"/>
        <c:crosses val="autoZero"/>
        <c:auto val="0"/>
        <c:lblAlgn val="ctr"/>
        <c:lblOffset val="100"/>
        <c:noMultiLvlLbl val="0"/>
      </c:catAx>
      <c:valAx>
        <c:axId val="42588352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txPr>
          <a:bodyPr rot="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es-CO"/>
          </a:p>
        </c:txPr>
        <c:crossAx val="425881984"/>
        <c:crosses val="autoZero"/>
        <c:crossBetween val="between"/>
      </c:valAx>
      <c:spPr>
        <a:noFill/>
        <a:ln w="25400">
          <a:noFill/>
        </a:ln>
      </c:spPr>
    </c:plotArea>
    <c:legend>
      <c:legendPos val="r"/>
      <c:overlay val="0"/>
      <c:txPr>
        <a:bodyPr/>
        <a:lstStyle/>
        <a:p>
          <a:pPr>
            <a:defRPr sz="710" b="0" i="0" u="none" strike="noStrike" baseline="0">
              <a:solidFill>
                <a:srgbClr val="000000"/>
              </a:solidFill>
              <a:latin typeface="Calibri"/>
              <a:ea typeface="Calibri"/>
              <a:cs typeface="Calibri"/>
            </a:defRPr>
          </a:pPr>
          <a:endParaRPr lang="es-CO"/>
        </a:p>
      </c:txPr>
    </c:legend>
    <c:plotVisOnly val="1"/>
    <c:dispBlanksAs val="gap"/>
    <c:showDLblsOverMax val="0"/>
  </c:chart>
  <c:txPr>
    <a:bodyPr/>
    <a:lstStyle/>
    <a:p>
      <a:pPr>
        <a:defRPr sz="1000" b="0" i="0" u="none" strike="noStrike" baseline="0">
          <a:solidFill>
            <a:srgbClr val="000000"/>
          </a:solidFill>
          <a:latin typeface="Calibri"/>
          <a:ea typeface="Calibri"/>
          <a:cs typeface="Calibri"/>
        </a:defRPr>
      </a:pPr>
      <a:endParaRPr lang="es-CO"/>
    </a:p>
  </c:txPr>
  <c:externalData r:id="rId1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CO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[GLFS2-SM4-INF-20140228-InformeSemanalDeSeguimiento-N15 (2).xls] ACTAS EBM!Tabla dinámica4</c:name>
    <c:fmtId val="-1"/>
  </c:pivotSource>
  <c:chart>
    <c:autoTitleDeleted val="1"/>
    <c:pivotFmts>
      <c:pivotFmt>
        <c:idx val="0"/>
        <c:marker>
          <c:symbol val="none"/>
        </c:marker>
        <c:dLbl>
          <c:idx val="0"/>
          <c:spPr/>
          <c:txPr>
            <a:bodyPr/>
            <a:lstStyle/>
            <a:p>
              <a:pPr>
                <a:defRPr sz="1000" b="0" i="0" u="none" strike="noStrike" baseline="0">
                  <a:solidFill>
                    <a:srgbClr val="000000"/>
                  </a:solidFill>
                  <a:latin typeface="Calibri"/>
                  <a:ea typeface="Calibri"/>
                  <a:cs typeface="Calibri"/>
                </a:defRPr>
              </a:pPr>
              <a:endParaRPr lang="es-CO"/>
            </a:p>
          </c:txPr>
          <c:showLegendKey val="0"/>
          <c:showVal val="1"/>
          <c:showCatName val="0"/>
          <c:showSerName val="0"/>
          <c:showPercent val="0"/>
          <c:showBubbleSize val="0"/>
        </c:dLbl>
      </c:pivotFmt>
      <c:pivotFmt>
        <c:idx val="1"/>
        <c:spPr>
          <a:solidFill>
            <a:srgbClr val="92D050"/>
          </a:solidFill>
        </c:spPr>
      </c:pivotFmt>
      <c:pivotFmt>
        <c:idx val="2"/>
        <c:spPr>
          <a:solidFill>
            <a:srgbClr val="FF0000"/>
          </a:solidFill>
        </c:spPr>
      </c:pivotFmt>
      <c:pivotFmt>
        <c:idx val="3"/>
        <c:spPr>
          <a:solidFill>
            <a:srgbClr val="FF0000"/>
          </a:solidFill>
        </c:spPr>
      </c:pivotFmt>
      <c:pivotFmt>
        <c:idx val="4"/>
        <c:spPr>
          <a:solidFill>
            <a:schemeClr val="accent2">
              <a:lumMod val="50000"/>
            </a:schemeClr>
          </a:solidFill>
        </c:spPr>
      </c:pivotFmt>
      <c:pivotFmt>
        <c:idx val="5"/>
        <c:spPr>
          <a:solidFill>
            <a:srgbClr val="EE8AD9"/>
          </a:solidFill>
        </c:spPr>
      </c:pivotFmt>
      <c:pivotFmt>
        <c:idx val="6"/>
        <c:spPr>
          <a:solidFill>
            <a:srgbClr val="FFC000"/>
          </a:solidFill>
        </c:spPr>
      </c:pivotFmt>
      <c:pivotFmt>
        <c:idx val="7"/>
        <c:marker>
          <c:symbol val="none"/>
        </c:marker>
        <c:dLbl>
          <c:idx val="0"/>
          <c:spPr/>
          <c:txPr>
            <a:bodyPr/>
            <a:lstStyle/>
            <a:p>
              <a:pPr>
                <a:defRPr sz="1000" b="0" i="0" u="none" strike="noStrike" baseline="0">
                  <a:solidFill>
                    <a:srgbClr val="000000"/>
                  </a:solidFill>
                  <a:latin typeface="Calibri"/>
                  <a:ea typeface="Calibri"/>
                  <a:cs typeface="Calibri"/>
                </a:defRPr>
              </a:pPr>
              <a:endParaRPr lang="es-CO"/>
            </a:p>
          </c:txPr>
          <c:showLegendKey val="0"/>
          <c:showVal val="1"/>
          <c:showCatName val="0"/>
          <c:showSerName val="0"/>
          <c:showPercent val="0"/>
          <c:showBubbleSize val="0"/>
        </c:dLbl>
      </c:pivotFmt>
      <c:pivotFmt>
        <c:idx val="8"/>
        <c:spPr>
          <a:solidFill>
            <a:srgbClr val="92D050"/>
          </a:solidFill>
        </c:spPr>
      </c:pivotFmt>
      <c:pivotFmt>
        <c:idx val="9"/>
        <c:spPr>
          <a:solidFill>
            <a:srgbClr val="FFC000"/>
          </a:solidFill>
        </c:spPr>
      </c:pivotFmt>
      <c:pivotFmt>
        <c:idx val="10"/>
        <c:spPr>
          <a:solidFill>
            <a:srgbClr val="FF0000"/>
          </a:solidFill>
        </c:spPr>
      </c:pivotFmt>
      <c:pivotFmt>
        <c:idx val="11"/>
        <c:spPr>
          <a:solidFill>
            <a:schemeClr val="accent2">
              <a:lumMod val="50000"/>
            </a:schemeClr>
          </a:solidFill>
        </c:spPr>
      </c:pivotFmt>
      <c:pivotFmt>
        <c:idx val="12"/>
        <c:spPr>
          <a:solidFill>
            <a:srgbClr val="EE8AD9"/>
          </a:solidFill>
        </c:spPr>
      </c:pivotFmt>
      <c:pivotFmt>
        <c:idx val="13"/>
        <c:marker>
          <c:symbol val="none"/>
        </c:marker>
        <c:dLbl>
          <c:idx val="0"/>
          <c:spPr/>
          <c:txPr>
            <a:bodyPr/>
            <a:lstStyle/>
            <a:p>
              <a:pPr>
                <a:defRPr sz="1000" b="0" i="0" u="none" strike="noStrike" baseline="0">
                  <a:solidFill>
                    <a:srgbClr val="000000"/>
                  </a:solidFill>
                  <a:latin typeface="Calibri"/>
                  <a:ea typeface="Calibri"/>
                  <a:cs typeface="Calibri"/>
                </a:defRPr>
              </a:pPr>
              <a:endParaRPr lang="es-CO"/>
            </a:p>
          </c:txPr>
          <c:showLegendKey val="0"/>
          <c:showVal val="1"/>
          <c:showCatName val="0"/>
          <c:showSerName val="0"/>
          <c:showPercent val="0"/>
          <c:showBubbleSize val="0"/>
        </c:dLbl>
      </c:pivotFmt>
      <c:pivotFmt>
        <c:idx val="14"/>
        <c:spPr>
          <a:solidFill>
            <a:srgbClr val="92D050"/>
          </a:solidFill>
        </c:spPr>
      </c:pivotFmt>
      <c:pivotFmt>
        <c:idx val="15"/>
        <c:spPr>
          <a:solidFill>
            <a:srgbClr val="FFC000"/>
          </a:solidFill>
        </c:spPr>
      </c:pivotFmt>
      <c:pivotFmt>
        <c:idx val="16"/>
        <c:spPr>
          <a:solidFill>
            <a:srgbClr val="FF0000"/>
          </a:solidFill>
        </c:spPr>
      </c:pivotFmt>
      <c:pivotFmt>
        <c:idx val="17"/>
        <c:spPr>
          <a:solidFill>
            <a:schemeClr val="accent2">
              <a:lumMod val="50000"/>
            </a:schemeClr>
          </a:solidFill>
        </c:spPr>
      </c:pivotFmt>
      <c:pivotFmt>
        <c:idx val="18"/>
        <c:spPr>
          <a:solidFill>
            <a:srgbClr val="EE8AD9"/>
          </a:solidFill>
        </c:spPr>
      </c:pivotFmt>
      <c:pivotFmt>
        <c:idx val="19"/>
        <c:marker>
          <c:symbol val="none"/>
        </c:marker>
        <c:dLbl>
          <c:idx val="0"/>
          <c:spPr/>
          <c:txPr>
            <a:bodyPr/>
            <a:lstStyle/>
            <a:p>
              <a:pPr>
                <a:defRPr sz="1000" b="0" i="0" u="none" strike="noStrike" baseline="0">
                  <a:solidFill>
                    <a:srgbClr val="000000"/>
                  </a:solidFill>
                  <a:latin typeface="Calibri"/>
                  <a:ea typeface="Calibri"/>
                  <a:cs typeface="Calibri"/>
                </a:defRPr>
              </a:pPr>
              <a:endParaRPr lang="es-CO"/>
            </a:p>
          </c:txPr>
          <c:showLegendKey val="0"/>
          <c:showVal val="1"/>
          <c:showCatName val="0"/>
          <c:showSerName val="0"/>
          <c:showPercent val="0"/>
          <c:showBubbleSize val="0"/>
        </c:dLbl>
      </c:pivotFmt>
      <c:pivotFmt>
        <c:idx val="20"/>
        <c:spPr>
          <a:solidFill>
            <a:srgbClr val="92D050"/>
          </a:solidFill>
        </c:spPr>
      </c:pivotFmt>
      <c:pivotFmt>
        <c:idx val="21"/>
        <c:spPr>
          <a:solidFill>
            <a:srgbClr val="FFC000"/>
          </a:solidFill>
        </c:spPr>
      </c:pivotFmt>
      <c:pivotFmt>
        <c:idx val="22"/>
        <c:spPr>
          <a:solidFill>
            <a:srgbClr val="FF0000"/>
          </a:solidFill>
        </c:spPr>
      </c:pivotFmt>
      <c:pivotFmt>
        <c:idx val="23"/>
        <c:spPr>
          <a:solidFill>
            <a:srgbClr val="FF66FF"/>
          </a:solidFill>
        </c:spPr>
      </c:pivotFmt>
      <c:pivotFmt>
        <c:idx val="24"/>
        <c:spPr>
          <a:solidFill>
            <a:schemeClr val="accent6">
              <a:lumMod val="40000"/>
              <a:lumOff val="60000"/>
            </a:schemeClr>
          </a:solidFill>
        </c:spPr>
      </c:pivotFmt>
      <c:pivotFmt>
        <c:idx val="25"/>
        <c:marker>
          <c:symbol val="none"/>
        </c:marker>
        <c:dLbl>
          <c:idx val="0"/>
          <c:spPr/>
          <c:txPr>
            <a:bodyPr/>
            <a:lstStyle/>
            <a:p>
              <a:pPr>
                <a:defRPr sz="1000" b="0" i="0" u="none" strike="noStrike" baseline="0">
                  <a:solidFill>
                    <a:srgbClr val="000000"/>
                  </a:solidFill>
                  <a:latin typeface="Calibri"/>
                  <a:ea typeface="Calibri"/>
                  <a:cs typeface="Calibri"/>
                </a:defRPr>
              </a:pPr>
              <a:endParaRPr lang="es-CO"/>
            </a:p>
          </c:txPr>
          <c:showLegendKey val="0"/>
          <c:showVal val="1"/>
          <c:showCatName val="0"/>
          <c:showSerName val="0"/>
          <c:showPercent val="0"/>
          <c:showBubbleSize val="0"/>
        </c:dLbl>
      </c:pivotFmt>
      <c:pivotFmt>
        <c:idx val="26"/>
        <c:spPr>
          <a:solidFill>
            <a:srgbClr val="92D050"/>
          </a:solidFill>
        </c:spPr>
      </c:pivotFmt>
      <c:pivotFmt>
        <c:idx val="27"/>
        <c:spPr>
          <a:solidFill>
            <a:srgbClr val="FF0000"/>
          </a:solidFill>
        </c:spPr>
      </c:pivotFmt>
      <c:pivotFmt>
        <c:idx val="28"/>
        <c:spPr>
          <a:solidFill>
            <a:srgbClr val="FF66FF"/>
          </a:solidFill>
        </c:spPr>
      </c:pivotFmt>
      <c:pivotFmt>
        <c:idx val="29"/>
        <c:spPr>
          <a:solidFill>
            <a:schemeClr val="accent6">
              <a:lumMod val="40000"/>
              <a:lumOff val="60000"/>
            </a:schemeClr>
          </a:solidFill>
        </c:spPr>
      </c:pivotFmt>
      <c:pivotFmt>
        <c:idx val="30"/>
        <c:marker>
          <c:symbol val="none"/>
        </c:marker>
        <c:dLbl>
          <c:idx val="0"/>
          <c:spPr/>
          <c:txPr>
            <a:bodyPr/>
            <a:lstStyle/>
            <a:p>
              <a:pPr>
                <a:defRPr sz="1000" b="0" i="0" u="none" strike="noStrike" baseline="0">
                  <a:solidFill>
                    <a:srgbClr val="000000"/>
                  </a:solidFill>
                  <a:latin typeface="Calibri"/>
                  <a:ea typeface="Calibri"/>
                  <a:cs typeface="Calibri"/>
                </a:defRPr>
              </a:pPr>
              <a:endParaRPr lang="es-CO"/>
            </a:p>
          </c:txPr>
          <c:showLegendKey val="0"/>
          <c:showVal val="1"/>
          <c:showCatName val="0"/>
          <c:showSerName val="0"/>
          <c:showPercent val="0"/>
          <c:showBubbleSize val="0"/>
        </c:dLbl>
      </c:pivotFmt>
      <c:pivotFmt>
        <c:idx val="31"/>
        <c:spPr>
          <a:solidFill>
            <a:srgbClr val="92D050"/>
          </a:solidFill>
        </c:spPr>
      </c:pivotFmt>
      <c:pivotFmt>
        <c:idx val="32"/>
        <c:spPr>
          <a:solidFill>
            <a:srgbClr val="FF0000"/>
          </a:solidFill>
        </c:spPr>
      </c:pivotFmt>
      <c:pivotFmt>
        <c:idx val="33"/>
        <c:spPr>
          <a:solidFill>
            <a:srgbClr val="FF66FF"/>
          </a:solidFill>
        </c:spPr>
      </c:pivotFmt>
      <c:pivotFmt>
        <c:idx val="34"/>
        <c:spPr>
          <a:solidFill>
            <a:schemeClr val="accent6">
              <a:lumMod val="40000"/>
              <a:lumOff val="60000"/>
            </a:schemeClr>
          </a:solidFill>
        </c:spPr>
      </c:pivotFmt>
    </c:pivotFmts>
    <c:view3D>
      <c:rotX val="15"/>
      <c:rotY val="20"/>
      <c:depthPercent val="10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' ACTAS EBM'!$B$6:$B$7</c:f>
              <c:strCache>
                <c:ptCount val="1"/>
                <c:pt idx="0">
                  <c:v>Total</c:v>
                </c:pt>
              </c:strCache>
            </c:strRef>
          </c:tx>
          <c:invertIfNegative val="0"/>
          <c:dPt>
            <c:idx val="0"/>
            <c:invertIfNegative val="0"/>
            <c:bubble3D val="0"/>
            <c:spPr>
              <a:solidFill>
                <a:srgbClr val="92D050"/>
              </a:solidFill>
            </c:spPr>
          </c:dPt>
          <c:dPt>
            <c:idx val="1"/>
            <c:invertIfNegative val="0"/>
            <c:bubble3D val="0"/>
            <c:spPr>
              <a:solidFill>
                <a:srgbClr val="FF0000"/>
              </a:solidFill>
            </c:spPr>
          </c:dPt>
          <c:dPt>
            <c:idx val="2"/>
            <c:invertIfNegative val="0"/>
            <c:bubble3D val="0"/>
            <c:spPr>
              <a:solidFill>
                <a:srgbClr val="FF66FF"/>
              </a:solidFill>
            </c:spPr>
          </c:dPt>
          <c:dPt>
            <c:idx val="3"/>
            <c:invertIfNegative val="0"/>
            <c:bubble3D val="0"/>
            <c:spPr>
              <a:solidFill>
                <a:schemeClr val="accent6">
                  <a:lumMod val="40000"/>
                  <a:lumOff val="60000"/>
                </a:schemeClr>
              </a:solidFill>
            </c:spPr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txPr>
              <a:bodyPr/>
              <a:lstStyle/>
              <a:p>
                <a:pPr>
                  <a:defRPr sz="10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endParaRPr lang="es-CO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' ACTAS EBM'!$A$8:$A$12</c:f>
              <c:strCache>
                <c:ptCount val="4"/>
                <c:pt idx="0">
                  <c:v>2. Revisión de Interventoría</c:v>
                </c:pt>
                <c:pt idx="1">
                  <c:v>3. Revisión GEL</c:v>
                </c:pt>
                <c:pt idx="2">
                  <c:v>8. Aprobado</c:v>
                </c:pt>
                <c:pt idx="3">
                  <c:v>11.Cerrado</c:v>
                </c:pt>
              </c:strCache>
            </c:strRef>
          </c:cat>
          <c:val>
            <c:numRef>
              <c:f>' ACTAS EBM'!$B$8:$B$12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2</c:v>
                </c:pt>
                <c:pt idx="3">
                  <c:v>18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424109952"/>
        <c:axId val="424111488"/>
        <c:axId val="0"/>
      </c:bar3DChart>
      <c:catAx>
        <c:axId val="42410995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txPr>
          <a:bodyPr rot="-120000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es-CO"/>
          </a:p>
        </c:txPr>
        <c:crossAx val="424111488"/>
        <c:crosses val="autoZero"/>
        <c:auto val="0"/>
        <c:lblAlgn val="ctr"/>
        <c:lblOffset val="100"/>
        <c:noMultiLvlLbl val="0"/>
      </c:catAx>
      <c:valAx>
        <c:axId val="42411148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txPr>
          <a:bodyPr rot="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es-CO"/>
          </a:p>
        </c:txPr>
        <c:crossAx val="424109952"/>
        <c:crosses val="autoZero"/>
        <c:crossBetween val="between"/>
      </c:valAx>
      <c:spPr>
        <a:noFill/>
        <a:ln w="25400">
          <a:noFill/>
        </a:ln>
      </c:spPr>
    </c:plotArea>
    <c:legend>
      <c:legendPos val="r"/>
      <c:overlay val="0"/>
      <c:txPr>
        <a:bodyPr/>
        <a:lstStyle/>
        <a:p>
          <a:pPr>
            <a:defRPr sz="710" b="0" i="0" u="none" strike="noStrike" baseline="0">
              <a:solidFill>
                <a:srgbClr val="000000"/>
              </a:solidFill>
              <a:latin typeface="Calibri"/>
              <a:ea typeface="Calibri"/>
              <a:cs typeface="Calibri"/>
            </a:defRPr>
          </a:pPr>
          <a:endParaRPr lang="es-CO"/>
        </a:p>
      </c:txPr>
    </c:legend>
    <c:plotVisOnly val="1"/>
    <c:dispBlanksAs val="gap"/>
    <c:showDLblsOverMax val="0"/>
  </c:chart>
  <c:txPr>
    <a:bodyPr/>
    <a:lstStyle/>
    <a:p>
      <a:pPr>
        <a:defRPr sz="1000" b="0" i="0" u="none" strike="noStrike" baseline="0">
          <a:solidFill>
            <a:srgbClr val="000000"/>
          </a:solidFill>
          <a:latin typeface="Calibri"/>
          <a:ea typeface="Calibri"/>
          <a:cs typeface="Calibri"/>
        </a:defRPr>
      </a:pPr>
      <a:endParaRPr lang="es-CO"/>
    </a:p>
  </c:txPr>
  <c:externalData r:id="rId1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CO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[GLFS2-SM4-INF-20140228-InformeSemanalDeSeguimiento-N15 (2).xls]ACTAS EBA!Tabla dinámica4</c:name>
    <c:fmtId val="-1"/>
  </c:pivotSource>
  <c:chart>
    <c:autoTitleDeleted val="1"/>
    <c:pivotFmts>
      <c:pivotFmt>
        <c:idx val="0"/>
        <c:marker>
          <c:symbol val="none"/>
        </c:marker>
        <c:dLbl>
          <c:idx val="0"/>
          <c:spPr/>
          <c:txPr>
            <a:bodyPr/>
            <a:lstStyle/>
            <a:p>
              <a:pPr>
                <a:defRPr sz="1000" b="0" i="0" u="none" strike="noStrike" baseline="0">
                  <a:solidFill>
                    <a:srgbClr val="000000"/>
                  </a:solidFill>
                  <a:latin typeface="Calibri"/>
                  <a:ea typeface="Calibri"/>
                  <a:cs typeface="Calibri"/>
                </a:defRPr>
              </a:pPr>
              <a:endParaRPr lang="es-CO"/>
            </a:p>
          </c:txPr>
          <c:showLegendKey val="0"/>
          <c:showVal val="1"/>
          <c:showCatName val="0"/>
          <c:showSerName val="0"/>
          <c:showPercent val="0"/>
          <c:showBubbleSize val="0"/>
        </c:dLbl>
      </c:pivotFmt>
      <c:pivotFmt>
        <c:idx val="1"/>
        <c:spPr>
          <a:solidFill>
            <a:srgbClr val="92D050"/>
          </a:solidFill>
        </c:spPr>
      </c:pivotFmt>
      <c:pivotFmt>
        <c:idx val="2"/>
        <c:spPr>
          <a:solidFill>
            <a:schemeClr val="accent6">
              <a:lumMod val="40000"/>
              <a:lumOff val="60000"/>
            </a:schemeClr>
          </a:solidFill>
        </c:spPr>
      </c:pivotFmt>
      <c:pivotFmt>
        <c:idx val="3"/>
        <c:spPr>
          <a:solidFill>
            <a:srgbClr val="FF66FF"/>
          </a:solidFill>
        </c:spPr>
      </c:pivotFmt>
      <c:pivotFmt>
        <c:idx val="4"/>
        <c:spPr>
          <a:solidFill>
            <a:srgbClr val="FF0000"/>
          </a:solidFill>
        </c:spPr>
      </c:pivotFmt>
      <c:pivotFmt>
        <c:idx val="5"/>
        <c:marker>
          <c:symbol val="none"/>
        </c:marker>
        <c:dLbl>
          <c:idx val="0"/>
          <c:spPr/>
          <c:txPr>
            <a:bodyPr/>
            <a:lstStyle/>
            <a:p>
              <a:pPr>
                <a:defRPr sz="1000" b="0" i="0" u="none" strike="noStrike" baseline="0">
                  <a:solidFill>
                    <a:srgbClr val="000000"/>
                  </a:solidFill>
                  <a:latin typeface="Calibri"/>
                  <a:ea typeface="Calibri"/>
                  <a:cs typeface="Calibri"/>
                </a:defRPr>
              </a:pPr>
              <a:endParaRPr lang="es-CO"/>
            </a:p>
          </c:txPr>
          <c:showLegendKey val="0"/>
          <c:showVal val="1"/>
          <c:showCatName val="0"/>
          <c:showSerName val="0"/>
          <c:showPercent val="0"/>
          <c:showBubbleSize val="0"/>
        </c:dLbl>
      </c:pivotFmt>
      <c:pivotFmt>
        <c:idx val="6"/>
        <c:spPr>
          <a:solidFill>
            <a:srgbClr val="92D050"/>
          </a:solidFill>
        </c:spPr>
      </c:pivotFmt>
      <c:pivotFmt>
        <c:idx val="7"/>
        <c:spPr>
          <a:solidFill>
            <a:schemeClr val="accent6">
              <a:lumMod val="40000"/>
              <a:lumOff val="60000"/>
            </a:schemeClr>
          </a:solidFill>
        </c:spPr>
      </c:pivotFmt>
      <c:pivotFmt>
        <c:idx val="8"/>
        <c:marker>
          <c:symbol val="none"/>
        </c:marker>
        <c:dLbl>
          <c:idx val="0"/>
          <c:spPr/>
          <c:txPr>
            <a:bodyPr/>
            <a:lstStyle/>
            <a:p>
              <a:pPr>
                <a:defRPr sz="1000" b="0" i="0" u="none" strike="noStrike" baseline="0">
                  <a:solidFill>
                    <a:srgbClr val="000000"/>
                  </a:solidFill>
                  <a:latin typeface="Calibri"/>
                  <a:ea typeface="Calibri"/>
                  <a:cs typeface="Calibri"/>
                </a:defRPr>
              </a:pPr>
              <a:endParaRPr lang="es-CO"/>
            </a:p>
          </c:txPr>
          <c:showLegendKey val="0"/>
          <c:showVal val="1"/>
          <c:showCatName val="0"/>
          <c:showSerName val="0"/>
          <c:showPercent val="0"/>
          <c:showBubbleSize val="0"/>
        </c:dLbl>
      </c:pivotFmt>
      <c:pivotFmt>
        <c:idx val="9"/>
        <c:spPr>
          <a:solidFill>
            <a:srgbClr val="92D050"/>
          </a:solidFill>
        </c:spPr>
      </c:pivotFmt>
      <c:pivotFmt>
        <c:idx val="10"/>
        <c:spPr>
          <a:solidFill>
            <a:schemeClr val="accent6">
              <a:lumMod val="40000"/>
              <a:lumOff val="60000"/>
            </a:schemeClr>
          </a:solidFill>
        </c:spPr>
      </c:pivotFmt>
    </c:pivotFmts>
    <c:view3D>
      <c:rotX val="15"/>
      <c:rotY val="20"/>
      <c:depthPercent val="10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'ACTAS EBA'!$B$6:$B$7</c:f>
              <c:strCache>
                <c:ptCount val="1"/>
                <c:pt idx="0">
                  <c:v>Total</c:v>
                </c:pt>
              </c:strCache>
            </c:strRef>
          </c:tx>
          <c:invertIfNegative val="0"/>
          <c:dPt>
            <c:idx val="0"/>
            <c:invertIfNegative val="0"/>
            <c:bubble3D val="0"/>
            <c:spPr>
              <a:solidFill>
                <a:srgbClr val="92D050"/>
              </a:solidFill>
            </c:spPr>
          </c:dPt>
          <c:dPt>
            <c:idx val="1"/>
            <c:invertIfNegative val="0"/>
            <c:bubble3D val="0"/>
            <c:spPr>
              <a:solidFill>
                <a:schemeClr val="accent6">
                  <a:lumMod val="40000"/>
                  <a:lumOff val="60000"/>
                </a:schemeClr>
              </a:solidFill>
            </c:spPr>
          </c:dPt>
          <c:dLbls>
            <c:txPr>
              <a:bodyPr/>
              <a:lstStyle/>
              <a:p>
                <a:pPr>
                  <a:defRPr sz="10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endParaRPr lang="es-CO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'ACTAS EBA'!$A$8:$A$11</c:f>
              <c:strCache>
                <c:ptCount val="3"/>
                <c:pt idx="0">
                  <c:v>2. Revisión de Interventoría</c:v>
                </c:pt>
                <c:pt idx="1">
                  <c:v>11.Cerrado</c:v>
                </c:pt>
                <c:pt idx="2">
                  <c:v>4. Revisión Entidad</c:v>
                </c:pt>
              </c:strCache>
            </c:strRef>
          </c:cat>
          <c:val>
            <c:numRef>
              <c:f>'ACTAS EBA'!$B$8:$B$11</c:f>
              <c:numCache>
                <c:formatCode>General</c:formatCode>
                <c:ptCount val="3"/>
                <c:pt idx="0">
                  <c:v>6</c:v>
                </c:pt>
                <c:pt idx="1">
                  <c:v>5</c:v>
                </c:pt>
                <c:pt idx="2">
                  <c:v>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424871040"/>
        <c:axId val="424872576"/>
        <c:axId val="0"/>
      </c:bar3DChart>
      <c:catAx>
        <c:axId val="42487104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txPr>
          <a:bodyPr rot="-120000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es-CO"/>
          </a:p>
        </c:txPr>
        <c:crossAx val="424872576"/>
        <c:crosses val="autoZero"/>
        <c:auto val="0"/>
        <c:lblAlgn val="ctr"/>
        <c:lblOffset val="100"/>
        <c:noMultiLvlLbl val="0"/>
      </c:catAx>
      <c:valAx>
        <c:axId val="42487257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txPr>
          <a:bodyPr rot="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es-CO"/>
          </a:p>
        </c:txPr>
        <c:crossAx val="424871040"/>
        <c:crosses val="autoZero"/>
        <c:crossBetween val="between"/>
      </c:valAx>
      <c:spPr>
        <a:noFill/>
        <a:ln w="25400">
          <a:noFill/>
        </a:ln>
      </c:spPr>
    </c:plotArea>
    <c:legend>
      <c:legendPos val="r"/>
      <c:overlay val="0"/>
      <c:txPr>
        <a:bodyPr/>
        <a:lstStyle/>
        <a:p>
          <a:pPr>
            <a:defRPr sz="710" b="0" i="0" u="none" strike="noStrike" baseline="0">
              <a:solidFill>
                <a:srgbClr val="000000"/>
              </a:solidFill>
              <a:latin typeface="Calibri"/>
              <a:ea typeface="Calibri"/>
              <a:cs typeface="Calibri"/>
            </a:defRPr>
          </a:pPr>
          <a:endParaRPr lang="es-CO"/>
        </a:p>
      </c:txPr>
    </c:legend>
    <c:plotVisOnly val="1"/>
    <c:dispBlanksAs val="gap"/>
    <c:showDLblsOverMax val="0"/>
  </c:chart>
  <c:txPr>
    <a:bodyPr/>
    <a:lstStyle/>
    <a:p>
      <a:pPr>
        <a:defRPr sz="1000" b="0" i="0" u="none" strike="noStrike" baseline="0">
          <a:solidFill>
            <a:srgbClr val="000000"/>
          </a:solidFill>
          <a:latin typeface="Calibri"/>
          <a:ea typeface="Calibri"/>
          <a:cs typeface="Calibri"/>
        </a:defRPr>
      </a:pPr>
      <a:endParaRPr lang="es-CO"/>
    </a:p>
  </c:txPr>
  <c:externalData r:id="rId1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CO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[GLFS2-SM4-INF-20140228-InformeSemanalDeSeguimiento-N15 (2).xls]ESTADO DE INCIDENCIAS INT EBM !Tabla dinámica5</c:name>
    <c:fmtId val="-1"/>
  </c:pivotSource>
  <c:chart>
    <c:autoTitleDeleted val="0"/>
    <c:pivotFmts>
      <c:pivotFmt>
        <c:idx val="0"/>
        <c:marker>
          <c:symbol val="none"/>
        </c:marker>
      </c:pivotFmt>
      <c:pivotFmt>
        <c:idx val="1"/>
        <c:marker>
          <c:symbol val="none"/>
        </c:marker>
      </c:pivotFmt>
      <c:pivotFmt>
        <c:idx val="2"/>
        <c:marker>
          <c:symbol val="none"/>
        </c:marker>
      </c:pivotFmt>
      <c:pivotFmt>
        <c:idx val="3"/>
        <c:marker>
          <c:symbol val="none"/>
        </c:marker>
      </c:pivotFmt>
      <c:pivotFmt>
        <c:idx val="4"/>
        <c:marker>
          <c:symbol val="none"/>
        </c:marker>
      </c:pivotFmt>
      <c:pivotFmt>
        <c:idx val="5"/>
        <c:marker>
          <c:symbol val="none"/>
        </c:marker>
      </c:pivotFmt>
      <c:pivotFmt>
        <c:idx val="6"/>
        <c:marker>
          <c:symbol val="none"/>
        </c:marker>
      </c:pivotFmt>
      <c:pivotFmt>
        <c:idx val="7"/>
        <c:marker>
          <c:symbol val="none"/>
        </c:marker>
      </c:pivotFmt>
      <c:pivotFmt>
        <c:idx val="8"/>
        <c:marker>
          <c:symbol val="none"/>
        </c:marker>
      </c:pivotFmt>
      <c:pivotFmt>
        <c:idx val="9"/>
        <c:marker>
          <c:symbol val="none"/>
        </c:marker>
      </c:pivotFmt>
      <c:pivotFmt>
        <c:idx val="10"/>
        <c:marker>
          <c:symbol val="none"/>
        </c:marker>
      </c:pivotFmt>
      <c:pivotFmt>
        <c:idx val="11"/>
        <c:marker>
          <c:symbol val="none"/>
        </c:marker>
      </c:pivotFmt>
    </c:pivotFmts>
    <c:view3D>
      <c:rotX val="15"/>
      <c:rotY val="20"/>
      <c:depthPercent val="10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stacked"/>
        <c:varyColors val="0"/>
        <c:ser>
          <c:idx val="0"/>
          <c:order val="0"/>
          <c:tx>
            <c:strRef>
              <c:f>'ESTADO DE INCIDENCIAS INT EBM '!$H$7:$H$8</c:f>
              <c:strCache>
                <c:ptCount val="1"/>
                <c:pt idx="0">
                  <c:v>Cosmético</c:v>
                </c:pt>
              </c:strCache>
            </c:strRef>
          </c:tx>
          <c:invertIfNegative val="0"/>
          <c:cat>
            <c:strRef>
              <c:f>'ESTADO DE INCIDENCIAS INT EBM '!$G$9:$G$11</c:f>
              <c:strCache>
                <c:ptCount val="2"/>
                <c:pt idx="0">
                  <c:v>Anulado</c:v>
                </c:pt>
                <c:pt idx="1">
                  <c:v>Cerrada</c:v>
                </c:pt>
              </c:strCache>
            </c:strRef>
          </c:cat>
          <c:val>
            <c:numRef>
              <c:f>'ESTADO DE INCIDENCIAS INT EBM '!$H$9:$H$11</c:f>
              <c:numCache>
                <c:formatCode>General</c:formatCode>
                <c:ptCount val="2"/>
                <c:pt idx="0">
                  <c:v>28</c:v>
                </c:pt>
                <c:pt idx="1">
                  <c:v>9</c:v>
                </c:pt>
              </c:numCache>
            </c:numRef>
          </c:val>
        </c:ser>
        <c:ser>
          <c:idx val="1"/>
          <c:order val="1"/>
          <c:tx>
            <c:strRef>
              <c:f>'ESTADO DE INCIDENCIAS INT EBM '!$I$7:$I$8</c:f>
              <c:strCache>
                <c:ptCount val="1"/>
                <c:pt idx="0">
                  <c:v>Crítico</c:v>
                </c:pt>
              </c:strCache>
            </c:strRef>
          </c:tx>
          <c:invertIfNegative val="0"/>
          <c:cat>
            <c:strRef>
              <c:f>'ESTADO DE INCIDENCIAS INT EBM '!$G$9:$G$11</c:f>
              <c:strCache>
                <c:ptCount val="2"/>
                <c:pt idx="0">
                  <c:v>Anulado</c:v>
                </c:pt>
                <c:pt idx="1">
                  <c:v>Cerrada</c:v>
                </c:pt>
              </c:strCache>
            </c:strRef>
          </c:cat>
          <c:val>
            <c:numRef>
              <c:f>'ESTADO DE INCIDENCIAS INT EBM '!$I$9:$I$11</c:f>
              <c:numCache>
                <c:formatCode>General</c:formatCode>
                <c:ptCount val="2"/>
                <c:pt idx="0">
                  <c:v>3</c:v>
                </c:pt>
                <c:pt idx="1">
                  <c:v>1</c:v>
                </c:pt>
              </c:numCache>
            </c:numRef>
          </c:val>
        </c:ser>
        <c:ser>
          <c:idx val="2"/>
          <c:order val="2"/>
          <c:tx>
            <c:strRef>
              <c:f>'ESTADO DE INCIDENCIAS INT EBM '!$J$7:$J$8</c:f>
              <c:strCache>
                <c:ptCount val="1"/>
                <c:pt idx="0">
                  <c:v>Mayor</c:v>
                </c:pt>
              </c:strCache>
            </c:strRef>
          </c:tx>
          <c:invertIfNegative val="0"/>
          <c:cat>
            <c:strRef>
              <c:f>'ESTADO DE INCIDENCIAS INT EBM '!$G$9:$G$11</c:f>
              <c:strCache>
                <c:ptCount val="2"/>
                <c:pt idx="0">
                  <c:v>Anulado</c:v>
                </c:pt>
                <c:pt idx="1">
                  <c:v>Cerrada</c:v>
                </c:pt>
              </c:strCache>
            </c:strRef>
          </c:cat>
          <c:val>
            <c:numRef>
              <c:f>'ESTADO DE INCIDENCIAS INT EBM '!$J$9:$J$11</c:f>
              <c:numCache>
                <c:formatCode>General</c:formatCode>
                <c:ptCount val="2"/>
                <c:pt idx="0">
                  <c:v>11</c:v>
                </c:pt>
                <c:pt idx="1">
                  <c:v>9</c:v>
                </c:pt>
              </c:numCache>
            </c:numRef>
          </c:val>
        </c:ser>
        <c:ser>
          <c:idx val="3"/>
          <c:order val="3"/>
          <c:tx>
            <c:strRef>
              <c:f>'ESTADO DE INCIDENCIAS INT EBM '!$K$7:$K$8</c:f>
              <c:strCache>
                <c:ptCount val="1"/>
                <c:pt idx="0">
                  <c:v>Menor</c:v>
                </c:pt>
              </c:strCache>
            </c:strRef>
          </c:tx>
          <c:invertIfNegative val="0"/>
          <c:cat>
            <c:strRef>
              <c:f>'ESTADO DE INCIDENCIAS INT EBM '!$G$9:$G$11</c:f>
              <c:strCache>
                <c:ptCount val="2"/>
                <c:pt idx="0">
                  <c:v>Anulado</c:v>
                </c:pt>
                <c:pt idx="1">
                  <c:v>Cerrada</c:v>
                </c:pt>
              </c:strCache>
            </c:strRef>
          </c:cat>
          <c:val>
            <c:numRef>
              <c:f>'ESTADO DE INCIDENCIAS INT EBM '!$K$9:$K$11</c:f>
              <c:numCache>
                <c:formatCode>General</c:formatCode>
                <c:ptCount val="2"/>
                <c:pt idx="0">
                  <c:v>22</c:v>
                </c:pt>
                <c:pt idx="1">
                  <c:v>6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426067072"/>
        <c:axId val="426068608"/>
        <c:axId val="0"/>
      </c:bar3DChart>
      <c:catAx>
        <c:axId val="42606707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txPr>
          <a:bodyPr rot="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es-CO"/>
          </a:p>
        </c:txPr>
        <c:crossAx val="426068608"/>
        <c:crosses val="autoZero"/>
        <c:auto val="0"/>
        <c:lblAlgn val="ctr"/>
        <c:lblOffset val="100"/>
        <c:noMultiLvlLbl val="0"/>
      </c:catAx>
      <c:valAx>
        <c:axId val="42606860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txPr>
          <a:bodyPr rot="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es-CO"/>
          </a:p>
        </c:txPr>
        <c:crossAx val="426067072"/>
        <c:crosses val="autoZero"/>
        <c:crossBetween val="between"/>
      </c:valAx>
      <c:spPr>
        <a:noFill/>
        <a:ln w="25400">
          <a:noFill/>
        </a:ln>
      </c:spPr>
    </c:plotArea>
    <c:legend>
      <c:legendPos val="r"/>
      <c:overlay val="0"/>
      <c:txPr>
        <a:bodyPr/>
        <a:lstStyle/>
        <a:p>
          <a:pPr>
            <a:defRPr sz="500" b="0" i="0" u="none" strike="noStrike" baseline="0">
              <a:solidFill>
                <a:srgbClr val="000000"/>
              </a:solidFill>
              <a:latin typeface="Calibri"/>
              <a:ea typeface="Calibri"/>
              <a:cs typeface="Calibri"/>
            </a:defRPr>
          </a:pPr>
          <a:endParaRPr lang="es-CO"/>
        </a:p>
      </c:txPr>
    </c:legend>
    <c:plotVisOnly val="1"/>
    <c:dispBlanksAs val="gap"/>
    <c:showDLblsOverMax val="0"/>
  </c:chart>
  <c:txPr>
    <a:bodyPr/>
    <a:lstStyle/>
    <a:p>
      <a:pPr>
        <a:defRPr sz="1000" b="0" i="0" u="none" strike="noStrike" baseline="0">
          <a:solidFill>
            <a:srgbClr val="000000"/>
          </a:solidFill>
          <a:latin typeface="Calibri"/>
          <a:ea typeface="Calibri"/>
          <a:cs typeface="Calibri"/>
        </a:defRPr>
      </a:pPr>
      <a:endParaRPr lang="es-CO"/>
    </a:p>
  </c:txPr>
  <c:externalData r:id="rId1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CO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[GLFS2-SM4-INF-20140228-InformeSemanalDeSeguimiento-N15 (2).xls]ESTADO DE INCIDENCIAS INT EBA!Tabla dinámica5</c:name>
    <c:fmtId val="-1"/>
  </c:pivotSource>
  <c:chart>
    <c:autoTitleDeleted val="0"/>
    <c:pivotFmts>
      <c:pivotFmt>
        <c:idx val="0"/>
        <c:marker>
          <c:symbol val="none"/>
        </c:marker>
      </c:pivotFmt>
      <c:pivotFmt>
        <c:idx val="1"/>
        <c:marker>
          <c:symbol val="none"/>
        </c:marker>
      </c:pivotFmt>
      <c:pivotFmt>
        <c:idx val="2"/>
        <c:marker>
          <c:symbol val="none"/>
        </c:marker>
      </c:pivotFmt>
      <c:pivotFmt>
        <c:idx val="3"/>
        <c:marker>
          <c:symbol val="none"/>
        </c:marker>
      </c:pivotFmt>
      <c:pivotFmt>
        <c:idx val="4"/>
        <c:marker>
          <c:symbol val="none"/>
        </c:marker>
      </c:pivotFmt>
      <c:pivotFmt>
        <c:idx val="5"/>
        <c:marker>
          <c:symbol val="none"/>
        </c:marker>
      </c:pivotFmt>
      <c:pivotFmt>
        <c:idx val="6"/>
        <c:marker>
          <c:symbol val="none"/>
        </c:marker>
      </c:pivotFmt>
      <c:pivotFmt>
        <c:idx val="7"/>
        <c:marker>
          <c:symbol val="none"/>
        </c:marker>
      </c:pivotFmt>
      <c:pivotFmt>
        <c:idx val="8"/>
        <c:marker>
          <c:symbol val="none"/>
        </c:marker>
      </c:pivotFmt>
      <c:pivotFmt>
        <c:idx val="9"/>
        <c:marker>
          <c:symbol val="none"/>
        </c:marker>
      </c:pivotFmt>
      <c:pivotFmt>
        <c:idx val="10"/>
        <c:marker>
          <c:symbol val="none"/>
        </c:marker>
      </c:pivotFmt>
      <c:pivotFmt>
        <c:idx val="11"/>
        <c:marker>
          <c:symbol val="none"/>
        </c:marker>
      </c:pivotFmt>
    </c:pivotFmts>
    <c:view3D>
      <c:rotX val="15"/>
      <c:rotY val="20"/>
      <c:depthPercent val="10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stacked"/>
        <c:varyColors val="0"/>
        <c:ser>
          <c:idx val="0"/>
          <c:order val="0"/>
          <c:tx>
            <c:strRef>
              <c:f>'ESTADO DE INCIDENCIAS INT EBA'!$H$7:$H$8</c:f>
              <c:strCache>
                <c:ptCount val="1"/>
                <c:pt idx="0">
                  <c:v>Cosmético</c:v>
                </c:pt>
              </c:strCache>
            </c:strRef>
          </c:tx>
          <c:invertIfNegative val="0"/>
          <c:cat>
            <c:strRef>
              <c:f>'ESTADO DE INCIDENCIAS INT EBA'!$G$9:$G$11</c:f>
              <c:strCache>
                <c:ptCount val="2"/>
                <c:pt idx="0">
                  <c:v>DI_Cerrado</c:v>
                </c:pt>
                <c:pt idx="1">
                  <c:v>DI_Anulado</c:v>
                </c:pt>
              </c:strCache>
            </c:strRef>
          </c:cat>
          <c:val>
            <c:numRef>
              <c:f>'ESTADO DE INCIDENCIAS INT EBA'!$H$9:$H$11</c:f>
              <c:numCache>
                <c:formatCode>General</c:formatCode>
                <c:ptCount val="2"/>
                <c:pt idx="0">
                  <c:v>39</c:v>
                </c:pt>
                <c:pt idx="1">
                  <c:v>7</c:v>
                </c:pt>
              </c:numCache>
            </c:numRef>
          </c:val>
        </c:ser>
        <c:ser>
          <c:idx val="1"/>
          <c:order val="1"/>
          <c:tx>
            <c:strRef>
              <c:f>'ESTADO DE INCIDENCIAS INT EBA'!$I$7:$I$8</c:f>
              <c:strCache>
                <c:ptCount val="1"/>
                <c:pt idx="0">
                  <c:v>Crítico</c:v>
                </c:pt>
              </c:strCache>
            </c:strRef>
          </c:tx>
          <c:invertIfNegative val="0"/>
          <c:cat>
            <c:strRef>
              <c:f>'ESTADO DE INCIDENCIAS INT EBA'!$G$9:$G$11</c:f>
              <c:strCache>
                <c:ptCount val="2"/>
                <c:pt idx="0">
                  <c:v>DI_Cerrado</c:v>
                </c:pt>
                <c:pt idx="1">
                  <c:v>DI_Anulado</c:v>
                </c:pt>
              </c:strCache>
            </c:strRef>
          </c:cat>
          <c:val>
            <c:numRef>
              <c:f>'ESTADO DE INCIDENCIAS INT EBA'!$I$9:$I$11</c:f>
              <c:numCache>
                <c:formatCode>General</c:formatCode>
                <c:ptCount val="2"/>
                <c:pt idx="0">
                  <c:v>1</c:v>
                </c:pt>
              </c:numCache>
            </c:numRef>
          </c:val>
        </c:ser>
        <c:ser>
          <c:idx val="2"/>
          <c:order val="2"/>
          <c:tx>
            <c:strRef>
              <c:f>'ESTADO DE INCIDENCIAS INT EBA'!$J$7:$J$8</c:f>
              <c:strCache>
                <c:ptCount val="1"/>
                <c:pt idx="0">
                  <c:v>Mayor</c:v>
                </c:pt>
              </c:strCache>
            </c:strRef>
          </c:tx>
          <c:invertIfNegative val="0"/>
          <c:cat>
            <c:strRef>
              <c:f>'ESTADO DE INCIDENCIAS INT EBA'!$G$9:$G$11</c:f>
              <c:strCache>
                <c:ptCount val="2"/>
                <c:pt idx="0">
                  <c:v>DI_Cerrado</c:v>
                </c:pt>
                <c:pt idx="1">
                  <c:v>DI_Anulado</c:v>
                </c:pt>
              </c:strCache>
            </c:strRef>
          </c:cat>
          <c:val>
            <c:numRef>
              <c:f>'ESTADO DE INCIDENCIAS INT EBA'!$J$9:$J$11</c:f>
              <c:numCache>
                <c:formatCode>General</c:formatCode>
                <c:ptCount val="2"/>
                <c:pt idx="0">
                  <c:v>12</c:v>
                </c:pt>
                <c:pt idx="1">
                  <c:v>2</c:v>
                </c:pt>
              </c:numCache>
            </c:numRef>
          </c:val>
        </c:ser>
        <c:ser>
          <c:idx val="3"/>
          <c:order val="3"/>
          <c:tx>
            <c:strRef>
              <c:f>'ESTADO DE INCIDENCIAS INT EBA'!$K$7:$K$8</c:f>
              <c:strCache>
                <c:ptCount val="1"/>
                <c:pt idx="0">
                  <c:v>Menor</c:v>
                </c:pt>
              </c:strCache>
            </c:strRef>
          </c:tx>
          <c:invertIfNegative val="0"/>
          <c:cat>
            <c:strRef>
              <c:f>'ESTADO DE INCIDENCIAS INT EBA'!$G$9:$G$11</c:f>
              <c:strCache>
                <c:ptCount val="2"/>
                <c:pt idx="0">
                  <c:v>DI_Cerrado</c:v>
                </c:pt>
                <c:pt idx="1">
                  <c:v>DI_Anulado</c:v>
                </c:pt>
              </c:strCache>
            </c:strRef>
          </c:cat>
          <c:val>
            <c:numRef>
              <c:f>'ESTADO DE INCIDENCIAS INT EBA'!$K$9:$K$11</c:f>
              <c:numCache>
                <c:formatCode>General</c:formatCode>
                <c:ptCount val="2"/>
                <c:pt idx="0">
                  <c:v>60</c:v>
                </c:pt>
                <c:pt idx="1">
                  <c:v>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426112128"/>
        <c:axId val="426113664"/>
        <c:axId val="0"/>
      </c:bar3DChart>
      <c:catAx>
        <c:axId val="42611212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txPr>
          <a:bodyPr rot="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es-CO"/>
          </a:p>
        </c:txPr>
        <c:crossAx val="426113664"/>
        <c:crosses val="autoZero"/>
        <c:auto val="0"/>
        <c:lblAlgn val="ctr"/>
        <c:lblOffset val="100"/>
        <c:noMultiLvlLbl val="0"/>
      </c:catAx>
      <c:valAx>
        <c:axId val="42611366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txPr>
          <a:bodyPr rot="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es-CO"/>
          </a:p>
        </c:txPr>
        <c:crossAx val="426112128"/>
        <c:crosses val="autoZero"/>
        <c:crossBetween val="between"/>
      </c:valAx>
      <c:spPr>
        <a:noFill/>
        <a:ln w="25400">
          <a:noFill/>
        </a:ln>
      </c:spPr>
    </c:plotArea>
    <c:legend>
      <c:legendPos val="r"/>
      <c:overlay val="0"/>
      <c:txPr>
        <a:bodyPr/>
        <a:lstStyle/>
        <a:p>
          <a:pPr>
            <a:defRPr sz="500" b="0" i="0" u="none" strike="noStrike" baseline="0">
              <a:solidFill>
                <a:srgbClr val="000000"/>
              </a:solidFill>
              <a:latin typeface="Calibri"/>
              <a:ea typeface="Calibri"/>
              <a:cs typeface="Calibri"/>
            </a:defRPr>
          </a:pPr>
          <a:endParaRPr lang="es-CO"/>
        </a:p>
      </c:txPr>
    </c:legend>
    <c:plotVisOnly val="1"/>
    <c:dispBlanksAs val="gap"/>
    <c:showDLblsOverMax val="0"/>
  </c:chart>
  <c:txPr>
    <a:bodyPr/>
    <a:lstStyle/>
    <a:p>
      <a:pPr>
        <a:defRPr sz="1000" b="0" i="0" u="none" strike="noStrike" baseline="0">
          <a:solidFill>
            <a:srgbClr val="000000"/>
          </a:solidFill>
          <a:latin typeface="Calibri"/>
          <a:ea typeface="Calibri"/>
          <a:cs typeface="Calibri"/>
        </a:defRPr>
      </a:pPr>
      <a:endParaRPr lang="es-CO"/>
    </a:p>
  </c:txPr>
  <c:externalData r:id="rId1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7662C8-6578-4A77-B3CD-E4E2B1B44C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GLFS2-PLN-PLLA-001 v.4.1</Template>
  <TotalTime>7</TotalTime>
  <Pages>58</Pages>
  <Words>9640</Words>
  <Characters>53026</Characters>
  <Application>Microsoft Office Word</Application>
  <DocSecurity>0</DocSecurity>
  <Lines>441</Lines>
  <Paragraphs>125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CASA</Company>
  <LinksUpToDate>false</LinksUpToDate>
  <CharactersWithSpaces>62541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win7</dc:creator>
  <cp:lastModifiedBy>Usuario</cp:lastModifiedBy>
  <cp:revision>3</cp:revision>
  <cp:lastPrinted>2014-04-28T20:42:00Z</cp:lastPrinted>
  <dcterms:created xsi:type="dcterms:W3CDTF">2014-05-07T16:39:00Z</dcterms:created>
  <dcterms:modified xsi:type="dcterms:W3CDTF">2014-05-09T16:02:00Z</dcterms:modified>
</cp:coreProperties>
</file>